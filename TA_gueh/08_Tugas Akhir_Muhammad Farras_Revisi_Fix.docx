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98DA6" w14:textId="7BECC0EB" w:rsidR="005F5FEC" w:rsidRPr="00DD1E83" w:rsidRDefault="00516DD9" w:rsidP="00545F7B">
      <w:pPr>
        <w:spacing w:after="200"/>
        <w:ind w:firstLine="0"/>
        <w:jc w:val="left"/>
        <w:rPr>
          <w:lang w:val="id-ID"/>
        </w:rPr>
      </w:pPr>
      <w:bookmarkStart w:id="0" w:name="_Hlk212628865"/>
      <w:bookmarkStart w:id="1" w:name="_Hlk210674221"/>
      <w:bookmarkEnd w:id="0"/>
      <w:r w:rsidRPr="00CA7040">
        <w:rPr>
          <w:noProof/>
          <w:color w:val="FF0000"/>
          <w:lang w:eastAsia="en-US"/>
        </w:rPr>
        <mc:AlternateContent>
          <mc:Choice Requires="wps">
            <w:drawing>
              <wp:anchor distT="0" distB="0" distL="114300" distR="114300" simplePos="0" relativeHeight="251662336" behindDoc="0" locked="0" layoutInCell="1" allowOverlap="0" wp14:anchorId="67895D75" wp14:editId="7121DD01">
                <wp:simplePos x="0" y="0"/>
                <wp:positionH relativeFrom="page">
                  <wp:posOffset>1077595</wp:posOffset>
                </wp:positionH>
                <wp:positionV relativeFrom="page">
                  <wp:posOffset>1813560</wp:posOffset>
                </wp:positionV>
                <wp:extent cx="5288280" cy="613410"/>
                <wp:effectExtent l="0" t="0" r="7620" b="0"/>
                <wp:wrapNone/>
                <wp:docPr id="2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6134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BF46B3" w14:textId="3586408C" w:rsidR="006827C0" w:rsidRPr="00B1068A" w:rsidRDefault="006827C0" w:rsidP="003D159E">
                            <w:pPr>
                              <w:ind w:firstLine="0"/>
                              <w:jc w:val="center"/>
                              <w:rPr>
                                <w:b/>
                                <w:sz w:val="28"/>
                              </w:rPr>
                            </w:pPr>
                            <w:r w:rsidRPr="00516DD9">
                              <w:rPr>
                                <w:b/>
                                <w:sz w:val="28"/>
                              </w:rPr>
                              <w:t>PERANCANGAN</w:t>
                            </w:r>
                            <w:r>
                              <w:rPr>
                                <w:b/>
                                <w:sz w:val="28"/>
                              </w:rPr>
                              <w:t xml:space="preserve"> FITUR</w:t>
                            </w:r>
                            <w:r w:rsidRPr="00516DD9">
                              <w:rPr>
                                <w:b/>
                                <w:sz w:val="28"/>
                              </w:rPr>
                              <w:t xml:space="preserve"> </w:t>
                            </w:r>
                            <w:r w:rsidRPr="00BF43C6">
                              <w:rPr>
                                <w:b/>
                                <w:i/>
                                <w:iCs/>
                                <w:sz w:val="28"/>
                              </w:rPr>
                              <w:t>BOOKING ONLINE</w:t>
                            </w:r>
                            <w:r w:rsidRPr="00516DD9">
                              <w:rPr>
                                <w:b/>
                                <w:sz w:val="28"/>
                              </w:rPr>
                              <w:t xml:space="preserve"> PADA </w:t>
                            </w:r>
                            <w:r w:rsidRPr="00194A17">
                              <w:rPr>
                                <w:b/>
                                <w:i/>
                                <w:iCs/>
                                <w:sz w:val="28"/>
                              </w:rPr>
                              <w:t xml:space="preserve">WEBSITE </w:t>
                            </w:r>
                            <w:r w:rsidRPr="00D85EF7">
                              <w:rPr>
                                <w:b/>
                                <w:i/>
                                <w:iCs/>
                                <w:sz w:val="28"/>
                              </w:rPr>
                              <w:t>E-BPHTB</w:t>
                            </w:r>
                            <w:r w:rsidRPr="00516DD9">
                              <w:rPr>
                                <w:b/>
                                <w:sz w:val="28"/>
                              </w:rPr>
                              <w:t xml:space="preserve"> DI BADAN PENGELOLAAN PENDAPATAN DAERAH KABUPATEN BOGOR</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67895D75" id="_x0000_t202" coordsize="21600,21600" o:spt="202" path="m,l,21600r21600,l21600,xe">
                <v:stroke joinstyle="miter"/>
                <v:path gradientshapeok="t" o:connecttype="rect"/>
              </v:shapetype>
              <v:shape id="Text Box 5" o:spid="_x0000_s1026" type="#_x0000_t202" style="position:absolute;margin-left:84.85pt;margin-top:142.8pt;width:416.4pt;height:48.3pt;z-index:251662336;visibility:visible;mso-wrap-style:square;mso-width-percent:0;mso-height-percent:200;mso-wrap-distance-left:9pt;mso-wrap-distance-top:0;mso-wrap-distance-right:9pt;mso-wrap-distance-bottom:0;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" o:allowoverlap="f" stroked="f">
                <v:textbox style="mso-fit-shape-to-text:t" inset="0,0,0,0">
                  <w:txbxContent>
                    <w:p w14:paraId="4ABF46B3" w14:textId="3586408C" w:rsidR="006827C0" w:rsidRPr="00B1068A" w:rsidRDefault="006827C0" w:rsidP="003D159E">
                      <w:pPr>
                        <w:ind w:firstLine="0"/>
                        <w:jc w:val="center"/>
                        <w:rPr>
                          <w:b/>
                          <w:sz w:val="28"/>
                        </w:rPr>
                      </w:pPr>
                      <w:r w:rsidRPr="00516DD9">
                        <w:rPr>
                          <w:b/>
                          <w:sz w:val="28"/>
                        </w:rPr>
                        <w:t>PERANCANGAN</w:t>
                      </w:r>
                      <w:r>
                        <w:rPr>
                          <w:b/>
                          <w:sz w:val="28"/>
                        </w:rPr>
                        <w:t xml:space="preserve"> FITUR</w:t>
                      </w:r>
                      <w:r w:rsidRPr="00516DD9">
                        <w:rPr>
                          <w:b/>
                          <w:sz w:val="28"/>
                        </w:rPr>
                        <w:t xml:space="preserve"> </w:t>
                      </w:r>
                      <w:r w:rsidRPr="00BF43C6">
                        <w:rPr>
                          <w:b/>
                          <w:i/>
                          <w:iCs/>
                          <w:sz w:val="28"/>
                        </w:rPr>
                        <w:t>BOOKING ONLINE</w:t>
                      </w:r>
                      <w:r w:rsidRPr="00516DD9">
                        <w:rPr>
                          <w:b/>
                          <w:sz w:val="28"/>
                        </w:rPr>
                        <w:t xml:space="preserve"> PADA </w:t>
                      </w:r>
                      <w:r w:rsidRPr="00194A17">
                        <w:rPr>
                          <w:b/>
                          <w:i/>
                          <w:iCs/>
                          <w:sz w:val="28"/>
                        </w:rPr>
                        <w:t xml:space="preserve">WEBSITE </w:t>
                      </w:r>
                      <w:r w:rsidRPr="00D85EF7">
                        <w:rPr>
                          <w:b/>
                          <w:i/>
                          <w:iCs/>
                          <w:sz w:val="28"/>
                        </w:rPr>
                        <w:t>E-BPHTB</w:t>
                      </w:r>
                      <w:r w:rsidRPr="00516DD9">
                        <w:rPr>
                          <w:b/>
                          <w:sz w:val="28"/>
                        </w:rPr>
                        <w:t xml:space="preserve"> DI BADAN PENGELOLAAN PENDAPATAN DAERAH KABUPATEN BOGOR</w:t>
                      </w:r>
                    </w:p>
                  </w:txbxContent>
                </v:textbox>
                <w10:wrap anchorx="page" anchory="page"/>
              </v:shape>
            </w:pict>
          </mc:Fallback>
        </mc:AlternateContent>
      </w:r>
      <w:r w:rsidR="00B51594" w:rsidRPr="00CA7040">
        <w:rPr>
          <w:noProof/>
          <w:color w:val="FF0000"/>
          <w:lang w:eastAsia="en-US"/>
        </w:rPr>
        <w:drawing>
          <wp:anchor distT="0" distB="0" distL="114300" distR="114300" simplePos="0" relativeHeight="251684864" behindDoc="0" locked="0" layoutInCell="1" allowOverlap="1" wp14:anchorId="2620CD01" wp14:editId="53656DBD">
            <wp:simplePos x="0" y="0"/>
            <wp:positionH relativeFrom="page">
              <wp:align>center</wp:align>
            </wp:positionH>
            <wp:positionV relativeFrom="page">
              <wp:posOffset>6480810</wp:posOffset>
            </wp:positionV>
            <wp:extent cx="907200" cy="907200"/>
            <wp:effectExtent l="0" t="0" r="7620" b="762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907200" cy="907200"/>
                    </a:xfrm>
                    <a:prstGeom prst="rect">
                      <a:avLst/>
                    </a:prstGeom>
                    <a:noFill/>
                  </pic:spPr>
                </pic:pic>
              </a:graphicData>
            </a:graphic>
            <wp14:sizeRelH relativeFrom="margin">
              <wp14:pctWidth>0</wp14:pctWidth>
            </wp14:sizeRelH>
            <wp14:sizeRelV relativeFrom="margin">
              <wp14:pctHeight>0</wp14:pctHeight>
            </wp14:sizeRelV>
          </wp:anchor>
        </w:drawing>
      </w:r>
      <w:r w:rsidR="00DD1E83" w:rsidRPr="00CA7040">
        <w:rPr>
          <w:noProof/>
          <w:color w:val="FF0000"/>
          <w:lang w:eastAsia="en-US"/>
        </w:rPr>
        <mc:AlternateContent>
          <mc:Choice Requires="wps">
            <w:drawing>
              <wp:anchor distT="0" distB="0" distL="114300" distR="114300" simplePos="0" relativeHeight="251664384" behindDoc="0" locked="0" layoutInCell="1" allowOverlap="0" wp14:anchorId="752FC559" wp14:editId="44B2D16E">
                <wp:simplePos x="0" y="0"/>
                <wp:positionH relativeFrom="page">
                  <wp:align>center</wp:align>
                </wp:positionH>
                <wp:positionV relativeFrom="page">
                  <wp:posOffset>8533130</wp:posOffset>
                </wp:positionV>
                <wp:extent cx="6224400" cy="949325"/>
                <wp:effectExtent l="0" t="0" r="5080" b="3175"/>
                <wp:wrapNone/>
                <wp:docPr id="2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400" cy="949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5694D8" w14:textId="71924ECA" w:rsidR="006827C0" w:rsidRPr="005A6D1D" w:rsidRDefault="006827C0" w:rsidP="005A6D1D">
                            <w:pPr>
                              <w:ind w:firstLine="0"/>
                              <w:jc w:val="center"/>
                              <w:rPr>
                                <w:b/>
                                <w:sz w:val="26"/>
                                <w:szCs w:val="26"/>
                              </w:rPr>
                            </w:pPr>
                            <w:r>
                              <w:rPr>
                                <w:b/>
                                <w:sz w:val="26"/>
                                <w:szCs w:val="26"/>
                              </w:rPr>
                              <w:t>TEKNOLOGI REKAYASA PERANGKAT LUNAK</w:t>
                            </w:r>
                          </w:p>
                          <w:p w14:paraId="2E9906B9" w14:textId="0AD37C59" w:rsidR="006827C0" w:rsidRPr="00B51594" w:rsidRDefault="006827C0" w:rsidP="005A6D1D">
                            <w:pPr>
                              <w:ind w:firstLine="0"/>
                              <w:jc w:val="center"/>
                              <w:rPr>
                                <w:b/>
                                <w:sz w:val="26"/>
                                <w:szCs w:val="26"/>
                                <w:lang w:val="id-ID"/>
                              </w:rPr>
                            </w:pPr>
                            <w:r w:rsidRPr="005A6D1D">
                              <w:rPr>
                                <w:b/>
                                <w:sz w:val="26"/>
                                <w:szCs w:val="26"/>
                              </w:rPr>
                              <w:t>SEKOLAH</w:t>
                            </w:r>
                            <w:r>
                              <w:rPr>
                                <w:b/>
                                <w:sz w:val="26"/>
                                <w:szCs w:val="26"/>
                              </w:rPr>
                              <w:t xml:space="preserve"> VOKASI</w:t>
                            </w:r>
                          </w:p>
                          <w:p w14:paraId="3FA3C265" w14:textId="77777777" w:rsidR="006827C0" w:rsidRPr="00D47207" w:rsidRDefault="006827C0" w:rsidP="003D159E">
                            <w:pPr>
                              <w:ind w:firstLine="0"/>
                              <w:jc w:val="center"/>
                              <w:rPr>
                                <w:b/>
                                <w:sz w:val="26"/>
                                <w:szCs w:val="26"/>
                              </w:rPr>
                            </w:pPr>
                            <w:r w:rsidRPr="00D47207">
                              <w:rPr>
                                <w:b/>
                                <w:sz w:val="26"/>
                                <w:szCs w:val="26"/>
                              </w:rPr>
                              <w:t>INSTITUT PERTANIAN BOGOR</w:t>
                            </w:r>
                          </w:p>
                          <w:p w14:paraId="086578B5" w14:textId="77777777" w:rsidR="006827C0" w:rsidRPr="00D47207" w:rsidRDefault="006827C0" w:rsidP="003D159E">
                            <w:pPr>
                              <w:ind w:firstLine="0"/>
                              <w:jc w:val="center"/>
                              <w:rPr>
                                <w:b/>
                                <w:sz w:val="26"/>
                                <w:szCs w:val="26"/>
                              </w:rPr>
                            </w:pPr>
                            <w:r w:rsidRPr="00D47207">
                              <w:rPr>
                                <w:b/>
                                <w:sz w:val="26"/>
                                <w:szCs w:val="26"/>
                              </w:rPr>
                              <w:t>BOGOR</w:t>
                            </w:r>
                          </w:p>
                          <w:p w14:paraId="37D46D54" w14:textId="66EC860B" w:rsidR="006827C0" w:rsidRPr="00B51594" w:rsidRDefault="006827C0" w:rsidP="003D159E">
                            <w:pPr>
                              <w:ind w:firstLine="0"/>
                              <w:jc w:val="center"/>
                              <w:rPr>
                                <w:b/>
                                <w:sz w:val="26"/>
                                <w:szCs w:val="26"/>
                                <w:lang w:val="id-ID"/>
                              </w:rPr>
                            </w:pPr>
                            <w:r w:rsidRPr="00D47207">
                              <w:rPr>
                                <w:b/>
                                <w:sz w:val="26"/>
                                <w:szCs w:val="26"/>
                              </w:rPr>
                              <w:t>20</w:t>
                            </w:r>
                            <w:r>
                              <w:rPr>
                                <w:b/>
                                <w:sz w:val="26"/>
                                <w:szCs w:val="26"/>
                                <w:lang w:val="id-ID"/>
                              </w:rPr>
                              <w:t>25</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52FC559" id="Text Box 7" o:spid="_x0000_s1027" type="#_x0000_t202" style="position:absolute;margin-left:0;margin-top:671.9pt;width:490.1pt;height:74.75pt;z-index:251664384;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" o:allowoverlap="f" stroked="f">
                <v:textbox style="mso-fit-shape-to-text:t" inset="0,0,0,0">
                  <w:txbxContent>
                    <w:p w14:paraId="625694D8" w14:textId="71924ECA" w:rsidR="006827C0" w:rsidRPr="005A6D1D" w:rsidRDefault="006827C0" w:rsidP="005A6D1D">
                      <w:pPr>
                        <w:ind w:firstLine="0"/>
                        <w:jc w:val="center"/>
                        <w:rPr>
                          <w:b/>
                          <w:sz w:val="26"/>
                          <w:szCs w:val="26"/>
                        </w:rPr>
                      </w:pPr>
                      <w:r>
                        <w:rPr>
                          <w:b/>
                          <w:sz w:val="26"/>
                          <w:szCs w:val="26"/>
                        </w:rPr>
                        <w:t>TEKNOLOGI REKAYASA PERANGKAT LUNAK</w:t>
                      </w:r>
                    </w:p>
                    <w:p w14:paraId="2E9906B9" w14:textId="0AD37C59" w:rsidR="006827C0" w:rsidRPr="00B51594" w:rsidRDefault="006827C0" w:rsidP="005A6D1D">
                      <w:pPr>
                        <w:ind w:firstLine="0"/>
                        <w:jc w:val="center"/>
                        <w:rPr>
                          <w:b/>
                          <w:sz w:val="26"/>
                          <w:szCs w:val="26"/>
                          <w:lang w:val="id-ID"/>
                        </w:rPr>
                      </w:pPr>
                      <w:r w:rsidRPr="005A6D1D">
                        <w:rPr>
                          <w:b/>
                          <w:sz w:val="26"/>
                          <w:szCs w:val="26"/>
                        </w:rPr>
                        <w:t>SEKOLAH</w:t>
                      </w:r>
                      <w:r>
                        <w:rPr>
                          <w:b/>
                          <w:sz w:val="26"/>
                          <w:szCs w:val="26"/>
                        </w:rPr>
                        <w:t xml:space="preserve"> VOKASI</w:t>
                      </w:r>
                    </w:p>
                    <w:p w14:paraId="3FA3C265" w14:textId="77777777" w:rsidR="006827C0" w:rsidRPr="00D47207" w:rsidRDefault="006827C0" w:rsidP="003D159E">
                      <w:pPr>
                        <w:ind w:firstLine="0"/>
                        <w:jc w:val="center"/>
                        <w:rPr>
                          <w:b/>
                          <w:sz w:val="26"/>
                          <w:szCs w:val="26"/>
                        </w:rPr>
                      </w:pPr>
                      <w:r w:rsidRPr="00D47207">
                        <w:rPr>
                          <w:b/>
                          <w:sz w:val="26"/>
                          <w:szCs w:val="26"/>
                        </w:rPr>
                        <w:t>INSTITUT PERTANIAN BOGOR</w:t>
                      </w:r>
                    </w:p>
                    <w:p w14:paraId="086578B5" w14:textId="77777777" w:rsidR="006827C0" w:rsidRPr="00D47207" w:rsidRDefault="006827C0" w:rsidP="003D159E">
                      <w:pPr>
                        <w:ind w:firstLine="0"/>
                        <w:jc w:val="center"/>
                        <w:rPr>
                          <w:b/>
                          <w:sz w:val="26"/>
                          <w:szCs w:val="26"/>
                        </w:rPr>
                      </w:pPr>
                      <w:r w:rsidRPr="00D47207">
                        <w:rPr>
                          <w:b/>
                          <w:sz w:val="26"/>
                          <w:szCs w:val="26"/>
                        </w:rPr>
                        <w:t>BOGOR</w:t>
                      </w:r>
                    </w:p>
                    <w:p w14:paraId="37D46D54" w14:textId="66EC860B" w:rsidR="006827C0" w:rsidRPr="00B51594" w:rsidRDefault="006827C0" w:rsidP="003D159E">
                      <w:pPr>
                        <w:ind w:firstLine="0"/>
                        <w:jc w:val="center"/>
                        <w:rPr>
                          <w:b/>
                          <w:sz w:val="26"/>
                          <w:szCs w:val="26"/>
                          <w:lang w:val="id-ID"/>
                        </w:rPr>
                      </w:pPr>
                      <w:r w:rsidRPr="00D47207">
                        <w:rPr>
                          <w:b/>
                          <w:sz w:val="26"/>
                          <w:szCs w:val="26"/>
                        </w:rPr>
                        <w:t>20</w:t>
                      </w:r>
                      <w:r>
                        <w:rPr>
                          <w:b/>
                          <w:sz w:val="26"/>
                          <w:szCs w:val="26"/>
                          <w:lang w:val="id-ID"/>
                        </w:rPr>
                        <w:t>25</w:t>
                      </w:r>
                    </w:p>
                  </w:txbxContent>
                </v:textbox>
                <w10:wrap anchorx="page" anchory="page"/>
              </v:shape>
            </w:pict>
          </mc:Fallback>
        </mc:AlternateContent>
      </w:r>
      <w:r w:rsidR="00EB1C6C" w:rsidRPr="00CA7040">
        <w:rPr>
          <w:noProof/>
          <w:color w:val="FF0000"/>
          <w:lang w:eastAsia="en-US"/>
        </w:rPr>
        <mc:AlternateContent>
          <mc:Choice Requires="wps">
            <w:drawing>
              <wp:anchor distT="0" distB="0" distL="114300" distR="114300" simplePos="0" relativeHeight="251663360" behindDoc="0" locked="0" layoutInCell="1" allowOverlap="0" wp14:anchorId="1B194A98" wp14:editId="0169FFF6">
                <wp:simplePos x="0" y="0"/>
                <wp:positionH relativeFrom="page">
                  <wp:align>center</wp:align>
                </wp:positionH>
                <wp:positionV relativeFrom="page">
                  <wp:posOffset>4320540</wp:posOffset>
                </wp:positionV>
                <wp:extent cx="5021580" cy="204470"/>
                <wp:effectExtent l="3175" t="0" r="4445" b="0"/>
                <wp:wrapNone/>
                <wp:docPr id="2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1580" cy="204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7FE223" w14:textId="667DAE88" w:rsidR="006827C0" w:rsidRPr="003D159E" w:rsidRDefault="006827C0" w:rsidP="003D159E">
                            <w:pPr>
                              <w:ind w:firstLine="0"/>
                              <w:jc w:val="center"/>
                              <w:rPr>
                                <w:b/>
                                <w:sz w:val="28"/>
                              </w:rPr>
                            </w:pPr>
                            <w:r>
                              <w:rPr>
                                <w:b/>
                                <w:sz w:val="28"/>
                              </w:rPr>
                              <w:t>MUHAMMAD FARRAS SYAUQI MUHARAM</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B194A98" id="Text Box 6" o:spid="_x0000_s1028" type="#_x0000_t202" style="position:absolute;margin-left:0;margin-top:340.2pt;width:395.4pt;height:16.1pt;z-index:251663360;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" o:allowoverlap="f" stroked="f">
                <v:textbox style="mso-fit-shape-to-text:t" inset="0,0,0,0">
                  <w:txbxContent>
                    <w:p w14:paraId="367FE223" w14:textId="667DAE88" w:rsidR="006827C0" w:rsidRPr="003D159E" w:rsidRDefault="006827C0" w:rsidP="003D159E">
                      <w:pPr>
                        <w:ind w:firstLine="0"/>
                        <w:jc w:val="center"/>
                        <w:rPr>
                          <w:b/>
                          <w:sz w:val="28"/>
                        </w:rPr>
                      </w:pPr>
                      <w:r>
                        <w:rPr>
                          <w:b/>
                          <w:sz w:val="28"/>
                        </w:rPr>
                        <w:t>MUHAMMAD FARRAS SYAUQI MUHARAM</w:t>
                      </w:r>
                    </w:p>
                  </w:txbxContent>
                </v:textbox>
                <w10:wrap anchorx="page" anchory="page"/>
              </v:shape>
            </w:pict>
          </mc:Fallback>
        </mc:AlternateContent>
      </w:r>
      <w:r w:rsidR="005F5FEC">
        <w:br w:type="page"/>
      </w:r>
    </w:p>
    <w:p w14:paraId="69ABC8F5" w14:textId="790AA979" w:rsidR="007329D3" w:rsidRDefault="007329D3" w:rsidP="00545F7B">
      <w:pPr>
        <w:spacing w:after="200"/>
        <w:ind w:firstLine="0"/>
        <w:jc w:val="left"/>
      </w:pPr>
      <w:r>
        <w:lastRenderedPageBreak/>
        <w:br w:type="page"/>
      </w:r>
    </w:p>
    <w:p w14:paraId="7E494CEC" w14:textId="3E0BB0A1" w:rsidR="007329D3" w:rsidRPr="00B66D60" w:rsidRDefault="007329D3" w:rsidP="00545F7B">
      <w:pPr>
        <w:ind w:firstLine="0"/>
        <w:jc w:val="center"/>
        <w:rPr>
          <w:b/>
        </w:rPr>
      </w:pPr>
      <w:r w:rsidRPr="000E7B16">
        <w:rPr>
          <w:b/>
          <w:sz w:val="28"/>
          <w:szCs w:val="28"/>
        </w:rPr>
        <w:lastRenderedPageBreak/>
        <w:t xml:space="preserve">PERNYATAAN MENGENAI </w:t>
      </w:r>
      <w:r w:rsidR="00D505BF">
        <w:rPr>
          <w:b/>
          <w:sz w:val="28"/>
          <w:szCs w:val="28"/>
          <w:lang w:val="id-ID"/>
        </w:rPr>
        <w:t xml:space="preserve">LAPORAN PROYEK AKHIR DAN </w:t>
      </w:r>
      <w:r w:rsidRPr="000E7B16">
        <w:rPr>
          <w:b/>
          <w:sz w:val="28"/>
          <w:szCs w:val="28"/>
        </w:rPr>
        <w:t>SUMBER INFORMASI SERTA PELIMPAHAN HAK CIPTA</w:t>
      </w:r>
    </w:p>
    <w:p w14:paraId="5D18E57B" w14:textId="77777777" w:rsidR="00913411" w:rsidRDefault="00913411" w:rsidP="00545F7B"/>
    <w:p w14:paraId="1F288151" w14:textId="23EF7468" w:rsidR="00DD1E83" w:rsidRDefault="00DD1E83" w:rsidP="00545F7B">
      <w:r>
        <w:t xml:space="preserve">Dengan ini saya menyatakan bahwa </w:t>
      </w:r>
      <w:r w:rsidR="00A0614C">
        <w:rPr>
          <w:lang w:val="id-ID"/>
        </w:rPr>
        <w:t>Laporan Proyek Akhir</w:t>
      </w:r>
      <w:r>
        <w:t xml:space="preserve"> dengan judul “</w:t>
      </w:r>
      <w:r w:rsidR="00762698" w:rsidRPr="00762698">
        <w:t xml:space="preserve">Perancangan Fitur </w:t>
      </w:r>
      <w:r w:rsidR="002E4F11" w:rsidRPr="002E4F11">
        <w:rPr>
          <w:i/>
          <w:iCs/>
        </w:rPr>
        <w:t>Booking</w:t>
      </w:r>
      <w:r w:rsidR="001128DD" w:rsidRPr="001128DD">
        <w:rPr>
          <w:i/>
          <w:iCs/>
        </w:rPr>
        <w:t xml:space="preserve"> online</w:t>
      </w:r>
      <w:r w:rsidR="00762698" w:rsidRPr="00762698">
        <w:t xml:space="preserve"> Pada </w:t>
      </w:r>
      <w:r w:rsidR="001128DD" w:rsidRPr="001128DD">
        <w:rPr>
          <w:i/>
          <w:iCs/>
        </w:rPr>
        <w:t>Website</w:t>
      </w:r>
      <w:r w:rsidR="00194A17" w:rsidRPr="00194A17">
        <w:rPr>
          <w:i/>
          <w:iCs/>
        </w:rPr>
        <w:t xml:space="preserve"> </w:t>
      </w:r>
      <w:r w:rsidR="00D85EF7" w:rsidRPr="00D85EF7">
        <w:rPr>
          <w:i/>
          <w:iCs/>
        </w:rPr>
        <w:t>E-BPHTB</w:t>
      </w:r>
      <w:r w:rsidR="00762698" w:rsidRPr="00762698">
        <w:t xml:space="preserve"> Di Badan Pengelolaan Pendapatan Daerah Kabupaten Bogor</w:t>
      </w:r>
      <w:r>
        <w:t xml:space="preserve">” adalah karya saya dengan arahan dari dosen pembimbing dan belum diajukan dalam bentuk apa pun kepada perguruan tinggi mana pun. Sumber informasi yang berasal atau dikutip dari karya yang diterbitkan maupun tidak diterbitkan dari penulis lain telah disebutkan dalam teks dan dicantumkan dalam Daftar Pustaka di bagian akhir </w:t>
      </w:r>
      <w:r w:rsidR="00A0614C">
        <w:rPr>
          <w:lang w:val="id-ID"/>
        </w:rPr>
        <w:t>Laporan Proyek Akhir</w:t>
      </w:r>
      <w:r>
        <w:t xml:space="preserve"> ini.</w:t>
      </w:r>
    </w:p>
    <w:p w14:paraId="6FF5CDE6" w14:textId="77777777" w:rsidR="007329D3" w:rsidRDefault="00DD1E83" w:rsidP="00545F7B">
      <w:r>
        <w:t>Dengan ini saya melimpahkan hak cipta dari karya tulis saya kepada Institut Pertanian Bogor.</w:t>
      </w:r>
    </w:p>
    <w:p w14:paraId="43E8E9B7" w14:textId="77777777" w:rsidR="00DD1E83" w:rsidRPr="00B66D60" w:rsidRDefault="00DD1E83" w:rsidP="00545F7B"/>
    <w:p w14:paraId="595AE061" w14:textId="2E78DCAB" w:rsidR="00DD1E83" w:rsidRPr="005B24A4" w:rsidRDefault="00DD1E83" w:rsidP="00545F7B">
      <w:pPr>
        <w:tabs>
          <w:tab w:val="center" w:pos="4680"/>
          <w:tab w:val="right" w:pos="9360"/>
        </w:tabs>
        <w:jc w:val="right"/>
      </w:pPr>
      <w:r w:rsidRPr="005B24A4">
        <w:t>Bogor,</w:t>
      </w:r>
      <w:r w:rsidR="005208BE">
        <w:t xml:space="preserve"> </w:t>
      </w:r>
      <w:r w:rsidR="0082229F">
        <w:t>Januari</w:t>
      </w:r>
      <w:r w:rsidR="00D505BF">
        <w:t xml:space="preserve"> 202</w:t>
      </w:r>
      <w:r w:rsidR="0082229F">
        <w:t>5</w:t>
      </w:r>
    </w:p>
    <w:p w14:paraId="0E5ECD59" w14:textId="77777777" w:rsidR="00DD1E83" w:rsidRPr="005B24A4" w:rsidRDefault="00DD1E83" w:rsidP="00545F7B">
      <w:pPr>
        <w:tabs>
          <w:tab w:val="center" w:pos="4680"/>
          <w:tab w:val="right" w:pos="9360"/>
        </w:tabs>
        <w:jc w:val="right"/>
      </w:pPr>
    </w:p>
    <w:p w14:paraId="65F87638" w14:textId="2A0AE796" w:rsidR="00DD1E83" w:rsidRPr="005B24A4" w:rsidRDefault="00B1068A" w:rsidP="00545F7B">
      <w:pPr>
        <w:tabs>
          <w:tab w:val="center" w:pos="4680"/>
          <w:tab w:val="right" w:pos="9360"/>
        </w:tabs>
        <w:jc w:val="right"/>
      </w:pPr>
      <w:r>
        <w:t>Muhammad Farras Syauqi Muharam</w:t>
      </w:r>
    </w:p>
    <w:p w14:paraId="07DC269A" w14:textId="473CD747" w:rsidR="007329D3" w:rsidRPr="00311214" w:rsidRDefault="00B1068A" w:rsidP="00545F7B">
      <w:pPr>
        <w:jc w:val="right"/>
      </w:pPr>
      <w:r>
        <w:t>J0303211114</w:t>
      </w:r>
    </w:p>
    <w:p w14:paraId="23C196C6" w14:textId="77777777" w:rsidR="00367A2B" w:rsidRDefault="00367A2B" w:rsidP="00545F7B">
      <w:pPr>
        <w:spacing w:after="200"/>
        <w:ind w:firstLine="0"/>
        <w:jc w:val="left"/>
        <w:rPr>
          <w:b/>
          <w:sz w:val="28"/>
          <w:lang w:val="id-ID"/>
        </w:rPr>
        <w:sectPr w:rsidR="00367A2B" w:rsidSect="00D505BF">
          <w:headerReference w:type="first" r:id="rId9"/>
          <w:type w:val="continuous"/>
          <w:pgSz w:w="11907" w:h="16839" w:code="9"/>
          <w:pgMar w:top="1701" w:right="1588" w:bottom="1701" w:left="1701" w:header="720" w:footer="720" w:gutter="567"/>
          <w:pgNumType w:fmt="lowerRoman" w:start="1"/>
          <w:cols w:space="720"/>
          <w:docGrid w:linePitch="360"/>
        </w:sectPr>
      </w:pPr>
    </w:p>
    <w:p w14:paraId="5207F8DB" w14:textId="77777777" w:rsidR="00FE05B1" w:rsidRDefault="00367A2B" w:rsidP="00545F7B">
      <w:pPr>
        <w:spacing w:after="200"/>
        <w:ind w:firstLine="0"/>
        <w:jc w:val="left"/>
        <w:rPr>
          <w:b/>
          <w:sz w:val="28"/>
          <w:lang w:val="id-ID"/>
        </w:rPr>
      </w:pPr>
      <w:r>
        <w:rPr>
          <w:b/>
          <w:sz w:val="28"/>
          <w:lang w:val="id-ID"/>
        </w:rPr>
        <w:br w:type="page"/>
      </w:r>
    </w:p>
    <w:p w14:paraId="12F382CD" w14:textId="77777777" w:rsidR="00FE05B1" w:rsidRDefault="00FE05B1" w:rsidP="00545F7B">
      <w:pPr>
        <w:spacing w:after="200"/>
        <w:ind w:firstLine="0"/>
        <w:jc w:val="left"/>
        <w:rPr>
          <w:b/>
          <w:sz w:val="28"/>
          <w:lang w:val="id-ID"/>
        </w:rPr>
      </w:pPr>
    </w:p>
    <w:p w14:paraId="12FB61D5" w14:textId="77777777" w:rsidR="00FE05B1" w:rsidRDefault="00FE05B1" w:rsidP="00545F7B">
      <w:pPr>
        <w:spacing w:after="200"/>
        <w:ind w:firstLine="0"/>
        <w:jc w:val="left"/>
        <w:rPr>
          <w:b/>
          <w:sz w:val="28"/>
          <w:lang w:val="id-ID"/>
        </w:rPr>
      </w:pPr>
    </w:p>
    <w:p w14:paraId="756342C8" w14:textId="77777777" w:rsidR="00FE05B1" w:rsidRDefault="00FE05B1" w:rsidP="00545F7B">
      <w:pPr>
        <w:spacing w:after="200"/>
        <w:ind w:firstLine="0"/>
        <w:jc w:val="left"/>
        <w:rPr>
          <w:b/>
          <w:sz w:val="28"/>
          <w:lang w:val="id-ID"/>
        </w:rPr>
      </w:pPr>
    </w:p>
    <w:p w14:paraId="09C18500" w14:textId="77777777" w:rsidR="00FE05B1" w:rsidRDefault="00FE05B1" w:rsidP="00545F7B">
      <w:pPr>
        <w:spacing w:after="200"/>
        <w:ind w:firstLine="0"/>
        <w:jc w:val="left"/>
        <w:rPr>
          <w:b/>
          <w:sz w:val="28"/>
          <w:lang w:val="id-ID"/>
        </w:rPr>
      </w:pPr>
    </w:p>
    <w:p w14:paraId="17B2287E" w14:textId="77777777" w:rsidR="00FE05B1" w:rsidRDefault="00FE05B1" w:rsidP="00545F7B">
      <w:pPr>
        <w:spacing w:after="200"/>
        <w:ind w:firstLine="0"/>
        <w:jc w:val="left"/>
        <w:rPr>
          <w:b/>
          <w:sz w:val="28"/>
          <w:lang w:val="id-ID"/>
        </w:rPr>
      </w:pPr>
    </w:p>
    <w:p w14:paraId="1F257CCA" w14:textId="77777777" w:rsidR="00FE05B1" w:rsidRDefault="00FE05B1" w:rsidP="00545F7B">
      <w:pPr>
        <w:spacing w:after="200"/>
        <w:ind w:firstLine="0"/>
        <w:jc w:val="left"/>
        <w:rPr>
          <w:b/>
          <w:sz w:val="28"/>
          <w:lang w:val="id-ID"/>
        </w:rPr>
      </w:pPr>
    </w:p>
    <w:p w14:paraId="7FA57CD0" w14:textId="77777777" w:rsidR="00FE05B1" w:rsidRDefault="00FE05B1" w:rsidP="00545F7B">
      <w:pPr>
        <w:spacing w:after="200"/>
        <w:ind w:firstLine="0"/>
        <w:jc w:val="left"/>
        <w:rPr>
          <w:b/>
          <w:sz w:val="28"/>
          <w:lang w:val="id-ID"/>
        </w:rPr>
      </w:pPr>
    </w:p>
    <w:p w14:paraId="740C1530" w14:textId="77777777" w:rsidR="00FE05B1" w:rsidRDefault="00FE05B1" w:rsidP="00545F7B">
      <w:pPr>
        <w:spacing w:after="200"/>
        <w:ind w:firstLine="0"/>
        <w:jc w:val="left"/>
        <w:rPr>
          <w:b/>
          <w:sz w:val="28"/>
          <w:lang w:val="id-ID"/>
        </w:rPr>
      </w:pPr>
    </w:p>
    <w:p w14:paraId="20830028" w14:textId="77777777" w:rsidR="00FE05B1" w:rsidRDefault="00FE05B1" w:rsidP="00545F7B">
      <w:pPr>
        <w:spacing w:after="200"/>
        <w:ind w:firstLine="0"/>
        <w:jc w:val="left"/>
        <w:rPr>
          <w:b/>
          <w:sz w:val="28"/>
          <w:lang w:val="id-ID"/>
        </w:rPr>
      </w:pPr>
    </w:p>
    <w:p w14:paraId="7A013023" w14:textId="77777777" w:rsidR="00FE05B1" w:rsidRDefault="00FE05B1" w:rsidP="00545F7B">
      <w:pPr>
        <w:spacing w:after="200"/>
        <w:ind w:firstLine="0"/>
        <w:jc w:val="left"/>
        <w:rPr>
          <w:b/>
          <w:sz w:val="28"/>
          <w:lang w:val="id-ID"/>
        </w:rPr>
      </w:pPr>
    </w:p>
    <w:p w14:paraId="22E18DD8" w14:textId="77777777" w:rsidR="00FE05B1" w:rsidRDefault="00FE05B1" w:rsidP="00545F7B">
      <w:pPr>
        <w:spacing w:after="200"/>
        <w:ind w:firstLine="0"/>
        <w:jc w:val="left"/>
        <w:rPr>
          <w:b/>
          <w:sz w:val="28"/>
          <w:lang w:val="id-ID"/>
        </w:rPr>
      </w:pPr>
    </w:p>
    <w:p w14:paraId="4A4EE928" w14:textId="77777777" w:rsidR="00FE05B1" w:rsidRDefault="00FE05B1" w:rsidP="00545F7B">
      <w:pPr>
        <w:spacing w:after="200"/>
        <w:ind w:firstLine="0"/>
        <w:jc w:val="left"/>
        <w:rPr>
          <w:b/>
          <w:sz w:val="28"/>
          <w:lang w:val="id-ID"/>
        </w:rPr>
      </w:pPr>
    </w:p>
    <w:p w14:paraId="306D3B1F" w14:textId="77777777" w:rsidR="00FE05B1" w:rsidRDefault="00FE05B1" w:rsidP="00545F7B">
      <w:pPr>
        <w:spacing w:after="200"/>
        <w:ind w:firstLine="0"/>
        <w:jc w:val="left"/>
        <w:rPr>
          <w:b/>
          <w:sz w:val="28"/>
          <w:lang w:val="id-ID"/>
        </w:rPr>
      </w:pPr>
    </w:p>
    <w:p w14:paraId="36BDE275" w14:textId="77777777" w:rsidR="00FE05B1" w:rsidRDefault="00FE05B1" w:rsidP="00545F7B">
      <w:pPr>
        <w:spacing w:after="200"/>
        <w:ind w:firstLine="0"/>
        <w:jc w:val="left"/>
        <w:rPr>
          <w:b/>
          <w:sz w:val="28"/>
          <w:lang w:val="id-ID"/>
        </w:rPr>
      </w:pPr>
    </w:p>
    <w:p w14:paraId="3EF980A7" w14:textId="77777777" w:rsidR="00FE05B1" w:rsidRDefault="00FE05B1" w:rsidP="00545F7B">
      <w:pPr>
        <w:spacing w:after="200"/>
        <w:ind w:firstLine="0"/>
        <w:jc w:val="left"/>
        <w:rPr>
          <w:b/>
          <w:sz w:val="28"/>
          <w:lang w:val="id-ID"/>
        </w:rPr>
      </w:pPr>
    </w:p>
    <w:p w14:paraId="3B435B83" w14:textId="77777777" w:rsidR="00FE05B1" w:rsidRDefault="00FE05B1" w:rsidP="00545F7B">
      <w:pPr>
        <w:spacing w:after="200"/>
        <w:ind w:firstLine="0"/>
        <w:jc w:val="left"/>
        <w:rPr>
          <w:b/>
          <w:sz w:val="28"/>
          <w:lang w:val="id-ID"/>
        </w:rPr>
      </w:pPr>
    </w:p>
    <w:p w14:paraId="6FF84739" w14:textId="77777777" w:rsidR="00FE05B1" w:rsidRDefault="00FE05B1" w:rsidP="00545F7B">
      <w:pPr>
        <w:spacing w:after="200"/>
        <w:ind w:firstLine="0"/>
        <w:jc w:val="left"/>
        <w:rPr>
          <w:b/>
          <w:sz w:val="28"/>
          <w:lang w:val="id-ID"/>
        </w:rPr>
      </w:pPr>
    </w:p>
    <w:p w14:paraId="53E23D14" w14:textId="005B73C6" w:rsidR="00FE05B1" w:rsidRDefault="00FE05B1" w:rsidP="00545F7B">
      <w:pPr>
        <w:spacing w:after="200"/>
        <w:ind w:firstLine="0"/>
        <w:jc w:val="left"/>
        <w:rPr>
          <w:b/>
          <w:sz w:val="28"/>
          <w:lang w:val="id-ID"/>
        </w:rPr>
      </w:pPr>
      <w:r>
        <w:rPr>
          <w:noProof/>
          <w:lang w:eastAsia="en-US"/>
        </w:rPr>
        <mc:AlternateContent>
          <mc:Choice Requires="wps">
            <w:drawing>
              <wp:anchor distT="0" distB="0" distL="114300" distR="114300" simplePos="0" relativeHeight="251693056" behindDoc="1" locked="0" layoutInCell="1" allowOverlap="0" wp14:anchorId="56ABD93D" wp14:editId="4A7FA742">
                <wp:simplePos x="0" y="0"/>
                <wp:positionH relativeFrom="margin">
                  <wp:posOffset>190500</wp:posOffset>
                </wp:positionH>
                <wp:positionV relativeFrom="insideMargin">
                  <wp:posOffset>-2179955</wp:posOffset>
                </wp:positionV>
                <wp:extent cx="5032375" cy="949325"/>
                <wp:effectExtent l="0" t="0" r="0" b="2540"/>
                <wp:wrapNone/>
                <wp:docPr id="140660157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2375" cy="949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4E033B" w14:textId="230164C4" w:rsidR="006827C0" w:rsidRPr="00454E09" w:rsidRDefault="006827C0" w:rsidP="00FE05B1">
                            <w:pPr>
                              <w:jc w:val="center"/>
                              <w:rPr>
                                <w:sz w:val="28"/>
                                <w:szCs w:val="28"/>
                              </w:rPr>
                            </w:pPr>
                            <w:r w:rsidRPr="00454E09">
                              <w:rPr>
                                <w:sz w:val="28"/>
                                <w:szCs w:val="28"/>
                              </w:rPr>
                              <w:t>© Hak Cipta milik IPB, tahun 20</w:t>
                            </w:r>
                            <w:r>
                              <w:rPr>
                                <w:sz w:val="28"/>
                                <w:szCs w:val="28"/>
                              </w:rPr>
                              <w:t>25</w:t>
                            </w:r>
                          </w:p>
                          <w:p w14:paraId="30DEB58B" w14:textId="77777777" w:rsidR="006827C0" w:rsidRPr="00454E09" w:rsidRDefault="006827C0" w:rsidP="00FE05B1">
                            <w:pPr>
                              <w:jc w:val="center"/>
                              <w:rPr>
                                <w:sz w:val="28"/>
                                <w:szCs w:val="28"/>
                              </w:rPr>
                            </w:pPr>
                            <w:r w:rsidRPr="00454E09">
                              <w:rPr>
                                <w:sz w:val="28"/>
                                <w:szCs w:val="28"/>
                              </w:rPr>
                              <w:t>Hak Cipta dilindungi Undang-Undang</w:t>
                            </w:r>
                          </w:p>
                          <w:p w14:paraId="6AE7576E" w14:textId="77777777" w:rsidR="006827C0" w:rsidRPr="00454E09" w:rsidRDefault="006827C0" w:rsidP="00FE05B1">
                            <w:pPr>
                              <w:jc w:val="center"/>
                            </w:pPr>
                          </w:p>
                          <w:p w14:paraId="78298259" w14:textId="1D44481D" w:rsidR="006827C0" w:rsidRPr="00D505BF" w:rsidRDefault="006827C0" w:rsidP="00B1068A">
                            <w:pPr>
                              <w:ind w:firstLine="0"/>
                              <w:rPr>
                                <w:i/>
                              </w:rPr>
                            </w:pPr>
                            <w:r w:rsidRPr="00454E09">
                              <w:rPr>
                                <w:i/>
                              </w:rPr>
                              <w:t>Dilarang mengutip sebagian atau seluruh karya tulis ini tanpa mencantumkan atau menyebutkan sumbernya. Pengutipan hanya untuk kepentingan pendidikan, penelitian, penulisan karya ilmiah, penyusunan laporan, penulisan kritik, atau tinjauan suatu masalah, dan pengutipan tersebut tidak merugikan kepentingan IPB.</w:t>
                            </w:r>
                            <w:r>
                              <w:rPr>
                                <w:i/>
                              </w:rPr>
                              <w:t xml:space="preserve"> </w:t>
                            </w:r>
                            <w:r w:rsidRPr="00454E09">
                              <w:rPr>
                                <w:i/>
                              </w:rPr>
                              <w:t>Dilarang mengumumkan dan memperbanyak sebagian atau seluruh karya tulis ini dalam bentuk apa pun tanpa izin IPB.</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6ABD93D" id="_x0000_s1029" type="#_x0000_t202" style="position:absolute;margin-left:15pt;margin-top:-171.65pt;width:396.25pt;height:74.75pt;z-index:-251623424;visibility:visible;mso-wrap-style:square;mso-width-percent:0;mso-height-percent:200;mso-wrap-distance-left:9pt;mso-wrap-distance-top:0;mso-wrap-distance-right:9pt;mso-wrap-distance-bottom:0;mso-position-horizontal:absolute;mso-position-horizontal-relative:margin;mso-position-vertical:absolute;mso-position-vertical-relative:inner-margin-area;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" o:allowoverlap="f" stroked="f">
                <v:textbox style="mso-fit-shape-to-text:t" inset="0,0,0,0">
                  <w:txbxContent>
                    <w:p w14:paraId="294E033B" w14:textId="230164C4" w:rsidR="006827C0" w:rsidRPr="00454E09" w:rsidRDefault="006827C0" w:rsidP="00FE05B1">
                      <w:pPr>
                        <w:jc w:val="center"/>
                        <w:rPr>
                          <w:sz w:val="28"/>
                          <w:szCs w:val="28"/>
                        </w:rPr>
                      </w:pPr>
                      <w:r w:rsidRPr="00454E09">
                        <w:rPr>
                          <w:sz w:val="28"/>
                          <w:szCs w:val="28"/>
                        </w:rPr>
                        <w:t>© Hak Cipta milik IPB, tahun 20</w:t>
                      </w:r>
                      <w:r>
                        <w:rPr>
                          <w:sz w:val="28"/>
                          <w:szCs w:val="28"/>
                        </w:rPr>
                        <w:t>25</w:t>
                      </w:r>
                    </w:p>
                    <w:p w14:paraId="30DEB58B" w14:textId="77777777" w:rsidR="006827C0" w:rsidRPr="00454E09" w:rsidRDefault="006827C0" w:rsidP="00FE05B1">
                      <w:pPr>
                        <w:jc w:val="center"/>
                        <w:rPr>
                          <w:sz w:val="28"/>
                          <w:szCs w:val="28"/>
                        </w:rPr>
                      </w:pPr>
                      <w:r w:rsidRPr="00454E09">
                        <w:rPr>
                          <w:sz w:val="28"/>
                          <w:szCs w:val="28"/>
                        </w:rPr>
                        <w:t>Hak Cipta dilindungi Undang-Undang</w:t>
                      </w:r>
                    </w:p>
                    <w:p w14:paraId="6AE7576E" w14:textId="77777777" w:rsidR="006827C0" w:rsidRPr="00454E09" w:rsidRDefault="006827C0" w:rsidP="00FE05B1">
                      <w:pPr>
                        <w:jc w:val="center"/>
                      </w:pPr>
                    </w:p>
                    <w:p w14:paraId="78298259" w14:textId="1D44481D" w:rsidR="006827C0" w:rsidRPr="00D505BF" w:rsidRDefault="006827C0" w:rsidP="00B1068A">
                      <w:pPr>
                        <w:ind w:firstLine="0"/>
                        <w:rPr>
                          <w:i/>
                        </w:rPr>
                      </w:pPr>
                      <w:r w:rsidRPr="00454E09">
                        <w:rPr>
                          <w:i/>
                        </w:rPr>
                        <w:t>Dilarang mengutip sebagian atau seluruh karya tulis ini tanpa mencantumkan atau menyebutkan sumbernya. Pengutipan hanya untuk kepentingan pendidikan, penelitian, penulisan karya ilmiah, penyusunan laporan, penulisan kritik, atau tinjauan suatu masalah, dan pengutipan tersebut tidak merugikan kepentingan IPB.</w:t>
                      </w:r>
                      <w:r>
                        <w:rPr>
                          <w:i/>
                        </w:rPr>
                        <w:t xml:space="preserve"> </w:t>
                      </w:r>
                      <w:r w:rsidRPr="00454E09">
                        <w:rPr>
                          <w:i/>
                        </w:rPr>
                        <w:t>Dilarang mengumumkan dan memperbanyak sebagian atau seluruh karya tulis ini dalam bentuk apa pun tanpa izin IPB.</w:t>
                      </w:r>
                    </w:p>
                  </w:txbxContent>
                </v:textbox>
                <w10:wrap anchorx="margin" anchory="margin"/>
              </v:shape>
            </w:pict>
          </mc:Fallback>
        </mc:AlternateContent>
      </w:r>
    </w:p>
    <w:p w14:paraId="6C8181BB" w14:textId="368AA7FD" w:rsidR="005A6D1D" w:rsidRDefault="005A6D1D" w:rsidP="00545F7B">
      <w:pPr>
        <w:spacing w:after="200"/>
        <w:ind w:firstLine="0"/>
        <w:jc w:val="left"/>
        <w:rPr>
          <w:b/>
          <w:sz w:val="28"/>
          <w:lang w:val="id-ID"/>
        </w:rPr>
      </w:pPr>
      <w:r>
        <w:rPr>
          <w:b/>
          <w:sz w:val="28"/>
          <w:lang w:val="id-ID"/>
        </w:rPr>
        <w:br w:type="page"/>
      </w:r>
    </w:p>
    <w:p w14:paraId="1A1F4630" w14:textId="77777777" w:rsidR="002A32FD" w:rsidRDefault="002A32FD" w:rsidP="00545F7B">
      <w:pPr>
        <w:spacing w:after="200"/>
        <w:ind w:firstLine="0"/>
        <w:jc w:val="left"/>
      </w:pPr>
    </w:p>
    <w:p w14:paraId="3CD47202" w14:textId="24C111C4" w:rsidR="00EB7D2E" w:rsidRPr="005A6D1D" w:rsidRDefault="006827C0" w:rsidP="00545F7B">
      <w:pPr>
        <w:framePr w:w="5781" w:wrap="around" w:vAnchor="page" w:hAnchor="page" w:x="3054" w:y="7939"/>
        <w:ind w:firstLine="0"/>
        <w:jc w:val="center"/>
        <w:rPr>
          <w:lang w:val="id-ID"/>
        </w:rPr>
      </w:pPr>
      <w:r>
        <w:rPr>
          <w:lang w:val="id-ID"/>
        </w:rPr>
        <w:t>P</w:t>
      </w:r>
      <w:r w:rsidR="00B1068A">
        <w:rPr>
          <w:lang w:val="id-ID"/>
        </w:rPr>
        <w:t>roposal</w:t>
      </w:r>
      <w:r w:rsidR="00D505BF">
        <w:rPr>
          <w:lang w:val="id-ID"/>
        </w:rPr>
        <w:t xml:space="preserve"> Proyek Akhir</w:t>
      </w:r>
    </w:p>
    <w:p w14:paraId="3D269703" w14:textId="1696BA14" w:rsidR="00EB7D2E" w:rsidRPr="00454E09" w:rsidRDefault="00EB7D2E" w:rsidP="00545F7B">
      <w:pPr>
        <w:framePr w:w="5781" w:wrap="around" w:vAnchor="page" w:hAnchor="page" w:x="3054" w:y="7939"/>
        <w:ind w:firstLine="0"/>
        <w:jc w:val="center"/>
      </w:pPr>
      <w:r w:rsidRPr="00454E09">
        <w:t xml:space="preserve">sebagai salah satu syarat untuk </w:t>
      </w:r>
      <w:r w:rsidR="00B1068A">
        <w:t>melaksanakan penelitian</w:t>
      </w:r>
    </w:p>
    <w:p w14:paraId="0C7C113B" w14:textId="32936D77" w:rsidR="00EB7D2E" w:rsidRPr="00454E09" w:rsidRDefault="005A6D1D" w:rsidP="00545F7B">
      <w:pPr>
        <w:framePr w:w="5781" w:wrap="around" w:vAnchor="page" w:hAnchor="page" w:x="3054" w:y="7939"/>
        <w:ind w:firstLine="0"/>
        <w:jc w:val="center"/>
      </w:pPr>
      <w:r>
        <w:rPr>
          <w:lang w:val="id-ID"/>
        </w:rPr>
        <w:t>Sarjana</w:t>
      </w:r>
      <w:r w:rsidR="00EB7D2E" w:rsidRPr="00454E09">
        <w:t xml:space="preserve"> </w:t>
      </w:r>
      <w:r w:rsidR="00D505BF">
        <w:t xml:space="preserve">Terapan </w:t>
      </w:r>
      <w:r w:rsidR="00EB7D2E" w:rsidRPr="00454E09">
        <w:t>pada</w:t>
      </w:r>
    </w:p>
    <w:p w14:paraId="0EADAE52" w14:textId="30D4F9E1" w:rsidR="00EB7D2E" w:rsidRPr="00454E09" w:rsidRDefault="00EB7D2E" w:rsidP="00545F7B">
      <w:pPr>
        <w:framePr w:w="5781" w:wrap="around" w:vAnchor="page" w:hAnchor="page" w:x="3054" w:y="7939"/>
        <w:ind w:firstLine="0"/>
        <w:jc w:val="center"/>
      </w:pPr>
      <w:r w:rsidRPr="00454E09">
        <w:t xml:space="preserve">Program Studi </w:t>
      </w:r>
      <w:r w:rsidR="00D505BF">
        <w:t>Teknologi Rekayasa Perangkat Lunak</w:t>
      </w:r>
    </w:p>
    <w:p w14:paraId="380547DF" w14:textId="77777777" w:rsidR="002A32FD" w:rsidRDefault="00EB7D2E" w:rsidP="00545F7B">
      <w:pPr>
        <w:spacing w:after="200"/>
        <w:ind w:firstLine="0"/>
        <w:jc w:val="left"/>
      </w:pPr>
      <w:r>
        <w:rPr>
          <w:bCs/>
          <w:noProof/>
          <w:szCs w:val="28"/>
          <w:lang w:eastAsia="en-US"/>
        </w:rPr>
        <mc:AlternateContent>
          <mc:Choice Requires="wps">
            <w:drawing>
              <wp:anchor distT="0" distB="0" distL="114300" distR="114300" simplePos="0" relativeHeight="251668480" behindDoc="0" locked="0" layoutInCell="1" allowOverlap="0" wp14:anchorId="68802E54" wp14:editId="187E2B3A">
                <wp:simplePos x="0" y="0"/>
                <wp:positionH relativeFrom="page">
                  <wp:align>center</wp:align>
                </wp:positionH>
                <wp:positionV relativeFrom="page">
                  <wp:posOffset>3723831</wp:posOffset>
                </wp:positionV>
                <wp:extent cx="5022000" cy="204470"/>
                <wp:effectExtent l="0" t="0" r="7620" b="5080"/>
                <wp:wrapNone/>
                <wp:docPr id="2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000" cy="204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5C1180" w14:textId="63943A7C" w:rsidR="006827C0" w:rsidRPr="003D159E" w:rsidRDefault="006827C0" w:rsidP="00A248CB">
                            <w:pPr>
                              <w:ind w:firstLine="0"/>
                              <w:jc w:val="center"/>
                              <w:rPr>
                                <w:b/>
                                <w:sz w:val="28"/>
                              </w:rPr>
                            </w:pPr>
                            <w:r>
                              <w:rPr>
                                <w:b/>
                                <w:sz w:val="28"/>
                              </w:rPr>
                              <w:t>MUHAMMAD FARRAS SYAUQI MUHARAM</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8802E54" id="Text Box 11" o:spid="_x0000_s1030" type="#_x0000_t202" style="position:absolute;margin-left:0;margin-top:293.2pt;width:395.45pt;height:16.1pt;z-index:251668480;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" o:allowoverlap="f" stroked="f">
                <v:textbox style="mso-fit-shape-to-text:t" inset="0,0,0,0">
                  <w:txbxContent>
                    <w:p w14:paraId="5B5C1180" w14:textId="63943A7C" w:rsidR="006827C0" w:rsidRPr="003D159E" w:rsidRDefault="006827C0" w:rsidP="00A248CB">
                      <w:pPr>
                        <w:ind w:firstLine="0"/>
                        <w:jc w:val="center"/>
                        <w:rPr>
                          <w:b/>
                          <w:sz w:val="28"/>
                        </w:rPr>
                      </w:pPr>
                      <w:r>
                        <w:rPr>
                          <w:b/>
                          <w:sz w:val="28"/>
                        </w:rPr>
                        <w:t>MUHAMMAD FARRAS SYAUQI MUHARAM</w:t>
                      </w:r>
                    </w:p>
                  </w:txbxContent>
                </v:textbox>
                <w10:wrap anchorx="page" anchory="page"/>
              </v:shape>
            </w:pict>
          </mc:Fallback>
        </mc:AlternateContent>
      </w:r>
      <w:r w:rsidR="00EB1C6C">
        <w:rPr>
          <w:noProof/>
          <w:lang w:eastAsia="en-US"/>
        </w:rPr>
        <mc:AlternateContent>
          <mc:Choice Requires="wps">
            <w:drawing>
              <wp:anchor distT="0" distB="0" distL="114300" distR="114300" simplePos="0" relativeHeight="251669504" behindDoc="0" locked="0" layoutInCell="1" allowOverlap="0" wp14:anchorId="3B4D1A53" wp14:editId="17F7BC38">
                <wp:simplePos x="0" y="0"/>
                <wp:positionH relativeFrom="page">
                  <wp:align>center</wp:align>
                </wp:positionH>
                <wp:positionV relativeFrom="page">
                  <wp:posOffset>8533130</wp:posOffset>
                </wp:positionV>
                <wp:extent cx="6224270" cy="949325"/>
                <wp:effectExtent l="1905" t="0" r="3175" b="4445"/>
                <wp:wrapNone/>
                <wp:docPr id="2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949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24D7E2" w14:textId="57637EED" w:rsidR="006827C0" w:rsidRPr="00917534" w:rsidRDefault="006827C0" w:rsidP="00917534">
                            <w:pPr>
                              <w:ind w:firstLine="0"/>
                              <w:jc w:val="center"/>
                              <w:rPr>
                                <w:b/>
                                <w:sz w:val="26"/>
                                <w:szCs w:val="26"/>
                              </w:rPr>
                            </w:pPr>
                            <w:r>
                              <w:rPr>
                                <w:b/>
                                <w:sz w:val="26"/>
                                <w:szCs w:val="26"/>
                              </w:rPr>
                              <w:t>TEKNOLOGI REKAYASA PERANGKAT LUNAK</w:t>
                            </w:r>
                          </w:p>
                          <w:p w14:paraId="127AB978" w14:textId="2FEE283F" w:rsidR="006827C0" w:rsidRPr="00EB7D2E" w:rsidRDefault="006827C0" w:rsidP="00917534">
                            <w:pPr>
                              <w:ind w:firstLine="0"/>
                              <w:jc w:val="center"/>
                              <w:rPr>
                                <w:b/>
                                <w:sz w:val="26"/>
                                <w:szCs w:val="26"/>
                              </w:rPr>
                            </w:pPr>
                            <w:r w:rsidRPr="00917534">
                              <w:rPr>
                                <w:b/>
                                <w:sz w:val="26"/>
                                <w:szCs w:val="26"/>
                              </w:rPr>
                              <w:t>SEKOLAH</w:t>
                            </w:r>
                            <w:r>
                              <w:rPr>
                                <w:b/>
                                <w:sz w:val="26"/>
                                <w:szCs w:val="26"/>
                              </w:rPr>
                              <w:t xml:space="preserve"> VOKASI</w:t>
                            </w:r>
                          </w:p>
                          <w:p w14:paraId="0929E532" w14:textId="77777777" w:rsidR="006827C0" w:rsidRPr="00EB7D2E" w:rsidRDefault="006827C0" w:rsidP="00EB7D2E">
                            <w:pPr>
                              <w:ind w:firstLine="0"/>
                              <w:jc w:val="center"/>
                              <w:rPr>
                                <w:b/>
                                <w:sz w:val="26"/>
                                <w:szCs w:val="26"/>
                              </w:rPr>
                            </w:pPr>
                            <w:r w:rsidRPr="00EB7D2E">
                              <w:rPr>
                                <w:b/>
                                <w:sz w:val="26"/>
                                <w:szCs w:val="26"/>
                              </w:rPr>
                              <w:t>INSTITUT PERTANIAN BOGOR</w:t>
                            </w:r>
                          </w:p>
                          <w:p w14:paraId="274A7646" w14:textId="77777777" w:rsidR="006827C0" w:rsidRPr="00EB7D2E" w:rsidRDefault="006827C0" w:rsidP="00EB7D2E">
                            <w:pPr>
                              <w:ind w:firstLine="0"/>
                              <w:jc w:val="center"/>
                              <w:rPr>
                                <w:b/>
                                <w:sz w:val="26"/>
                                <w:szCs w:val="26"/>
                              </w:rPr>
                            </w:pPr>
                            <w:r w:rsidRPr="00EB7D2E">
                              <w:rPr>
                                <w:b/>
                                <w:sz w:val="26"/>
                                <w:szCs w:val="26"/>
                              </w:rPr>
                              <w:t>BOGOR</w:t>
                            </w:r>
                          </w:p>
                          <w:p w14:paraId="6EA81D5D" w14:textId="60E576CE" w:rsidR="006827C0" w:rsidRPr="00675799" w:rsidRDefault="006827C0" w:rsidP="00EB7D2E">
                            <w:pPr>
                              <w:ind w:firstLine="0"/>
                              <w:jc w:val="center"/>
                              <w:rPr>
                                <w:b/>
                                <w:sz w:val="26"/>
                                <w:szCs w:val="26"/>
                                <w:lang w:val="id-ID"/>
                              </w:rPr>
                            </w:pPr>
                            <w:r w:rsidRPr="00EB7D2E">
                              <w:rPr>
                                <w:b/>
                                <w:sz w:val="26"/>
                                <w:szCs w:val="26"/>
                              </w:rPr>
                              <w:t>20</w:t>
                            </w:r>
                            <w:r>
                              <w:rPr>
                                <w:b/>
                                <w:sz w:val="26"/>
                                <w:szCs w:val="26"/>
                                <w:lang w:val="id-ID"/>
                              </w:rPr>
                              <w:t>25</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B4D1A53" id="Text Box 12" o:spid="_x0000_s1031" type="#_x0000_t202" style="position:absolute;margin-left:0;margin-top:671.9pt;width:490.1pt;height:74.75pt;z-index:251669504;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" o:allowoverlap="f" stroked="f">
                <v:textbox style="mso-fit-shape-to-text:t" inset="0,0,0,0">
                  <w:txbxContent>
                    <w:p w14:paraId="1A24D7E2" w14:textId="57637EED" w:rsidR="006827C0" w:rsidRPr="00917534" w:rsidRDefault="006827C0" w:rsidP="00917534">
                      <w:pPr>
                        <w:ind w:firstLine="0"/>
                        <w:jc w:val="center"/>
                        <w:rPr>
                          <w:b/>
                          <w:sz w:val="26"/>
                          <w:szCs w:val="26"/>
                        </w:rPr>
                      </w:pPr>
                      <w:r>
                        <w:rPr>
                          <w:b/>
                          <w:sz w:val="26"/>
                          <w:szCs w:val="26"/>
                        </w:rPr>
                        <w:t>TEKNOLOGI REKAYASA PERANGKAT LUNAK</w:t>
                      </w:r>
                    </w:p>
                    <w:p w14:paraId="127AB978" w14:textId="2FEE283F" w:rsidR="006827C0" w:rsidRPr="00EB7D2E" w:rsidRDefault="006827C0" w:rsidP="00917534">
                      <w:pPr>
                        <w:ind w:firstLine="0"/>
                        <w:jc w:val="center"/>
                        <w:rPr>
                          <w:b/>
                          <w:sz w:val="26"/>
                          <w:szCs w:val="26"/>
                        </w:rPr>
                      </w:pPr>
                      <w:r w:rsidRPr="00917534">
                        <w:rPr>
                          <w:b/>
                          <w:sz w:val="26"/>
                          <w:szCs w:val="26"/>
                        </w:rPr>
                        <w:t>SEKOLAH</w:t>
                      </w:r>
                      <w:r>
                        <w:rPr>
                          <w:b/>
                          <w:sz w:val="26"/>
                          <w:szCs w:val="26"/>
                        </w:rPr>
                        <w:t xml:space="preserve"> VOKASI</w:t>
                      </w:r>
                    </w:p>
                    <w:p w14:paraId="0929E532" w14:textId="77777777" w:rsidR="006827C0" w:rsidRPr="00EB7D2E" w:rsidRDefault="006827C0" w:rsidP="00EB7D2E">
                      <w:pPr>
                        <w:ind w:firstLine="0"/>
                        <w:jc w:val="center"/>
                        <w:rPr>
                          <w:b/>
                          <w:sz w:val="26"/>
                          <w:szCs w:val="26"/>
                        </w:rPr>
                      </w:pPr>
                      <w:r w:rsidRPr="00EB7D2E">
                        <w:rPr>
                          <w:b/>
                          <w:sz w:val="26"/>
                          <w:szCs w:val="26"/>
                        </w:rPr>
                        <w:t>INSTITUT PERTANIAN BOGOR</w:t>
                      </w:r>
                    </w:p>
                    <w:p w14:paraId="274A7646" w14:textId="77777777" w:rsidR="006827C0" w:rsidRPr="00EB7D2E" w:rsidRDefault="006827C0" w:rsidP="00EB7D2E">
                      <w:pPr>
                        <w:ind w:firstLine="0"/>
                        <w:jc w:val="center"/>
                        <w:rPr>
                          <w:b/>
                          <w:sz w:val="26"/>
                          <w:szCs w:val="26"/>
                        </w:rPr>
                      </w:pPr>
                      <w:r w:rsidRPr="00EB7D2E">
                        <w:rPr>
                          <w:b/>
                          <w:sz w:val="26"/>
                          <w:szCs w:val="26"/>
                        </w:rPr>
                        <w:t>BOGOR</w:t>
                      </w:r>
                    </w:p>
                    <w:p w14:paraId="6EA81D5D" w14:textId="60E576CE" w:rsidR="006827C0" w:rsidRPr="00675799" w:rsidRDefault="006827C0" w:rsidP="00EB7D2E">
                      <w:pPr>
                        <w:ind w:firstLine="0"/>
                        <w:jc w:val="center"/>
                        <w:rPr>
                          <w:b/>
                          <w:sz w:val="26"/>
                          <w:szCs w:val="26"/>
                          <w:lang w:val="id-ID"/>
                        </w:rPr>
                      </w:pPr>
                      <w:r w:rsidRPr="00EB7D2E">
                        <w:rPr>
                          <w:b/>
                          <w:sz w:val="26"/>
                          <w:szCs w:val="26"/>
                        </w:rPr>
                        <w:t>20</w:t>
                      </w:r>
                      <w:r>
                        <w:rPr>
                          <w:b/>
                          <w:sz w:val="26"/>
                          <w:szCs w:val="26"/>
                          <w:lang w:val="id-ID"/>
                        </w:rPr>
                        <w:t>25</w:t>
                      </w:r>
                    </w:p>
                  </w:txbxContent>
                </v:textbox>
                <w10:wrap anchorx="page" anchory="page"/>
              </v:shape>
            </w:pict>
          </mc:Fallback>
        </mc:AlternateContent>
      </w:r>
      <w:r w:rsidR="00EB1C6C">
        <w:rPr>
          <w:noProof/>
          <w:lang w:eastAsia="en-US"/>
        </w:rPr>
        <mc:AlternateContent>
          <mc:Choice Requires="wps">
            <w:drawing>
              <wp:anchor distT="0" distB="0" distL="114300" distR="114300" simplePos="0" relativeHeight="251667456" behindDoc="0" locked="0" layoutInCell="1" allowOverlap="0" wp14:anchorId="15FC708F" wp14:editId="1076EAFB">
                <wp:simplePos x="0" y="0"/>
                <wp:positionH relativeFrom="page">
                  <wp:align>center</wp:align>
                </wp:positionH>
                <wp:positionV relativeFrom="page">
                  <wp:posOffset>1800225</wp:posOffset>
                </wp:positionV>
                <wp:extent cx="5022000" cy="613410"/>
                <wp:effectExtent l="0" t="0" r="7620" b="0"/>
                <wp:wrapNone/>
                <wp:docPr id="1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000" cy="6134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C436AB" w14:textId="77777777" w:rsidR="006827C0" w:rsidRPr="00B1068A" w:rsidRDefault="006827C0" w:rsidP="00B1068A">
                            <w:pPr>
                              <w:ind w:firstLine="0"/>
                              <w:jc w:val="center"/>
                              <w:rPr>
                                <w:b/>
                                <w:i/>
                                <w:iCs/>
                                <w:sz w:val="28"/>
                              </w:rPr>
                            </w:pPr>
                            <w:r>
                              <w:rPr>
                                <w:b/>
                                <w:sz w:val="28"/>
                              </w:rPr>
                              <w:t xml:space="preserve">PERANCANGAN CEK STATUS DOKUMEN PADA </w:t>
                            </w:r>
                            <w:r w:rsidRPr="00B1068A">
                              <w:rPr>
                                <w:b/>
                                <w:i/>
                                <w:iCs/>
                                <w:sz w:val="28"/>
                              </w:rPr>
                              <w:t>WEBSITE</w:t>
                            </w:r>
                          </w:p>
                          <w:p w14:paraId="14109A37" w14:textId="5FE824D1" w:rsidR="006827C0" w:rsidRPr="003D159E" w:rsidRDefault="006827C0" w:rsidP="00B1068A">
                            <w:pPr>
                              <w:ind w:firstLine="0"/>
                              <w:jc w:val="center"/>
                              <w:rPr>
                                <w:b/>
                                <w:sz w:val="28"/>
                              </w:rPr>
                            </w:pPr>
                            <w:r w:rsidRPr="00D85EF7">
                              <w:rPr>
                                <w:b/>
                                <w:i/>
                                <w:iCs/>
                                <w:sz w:val="28"/>
                              </w:rPr>
                              <w:t>E-BPHTB</w:t>
                            </w:r>
                            <w:r>
                              <w:rPr>
                                <w:b/>
                                <w:sz w:val="28"/>
                              </w:rPr>
                              <w:t xml:space="preserve"> DI BADAN PENGELOLAAN PENDAPATAN DAERAH KABUPATEN BOGOR</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5FC708F" id="Text Box 10" o:spid="_x0000_s1032" type="#_x0000_t202" style="position:absolute;margin-left:0;margin-top:141.75pt;width:395.45pt;height:48.3pt;z-index:251667456;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" o:allowoverlap="f" stroked="f">
                <v:textbox style="mso-fit-shape-to-text:t" inset="0,0,0,0">
                  <w:txbxContent>
                    <w:p w14:paraId="2BC436AB" w14:textId="77777777" w:rsidR="006827C0" w:rsidRPr="00B1068A" w:rsidRDefault="006827C0" w:rsidP="00B1068A">
                      <w:pPr>
                        <w:ind w:firstLine="0"/>
                        <w:jc w:val="center"/>
                        <w:rPr>
                          <w:b/>
                          <w:i/>
                          <w:iCs/>
                          <w:sz w:val="28"/>
                        </w:rPr>
                      </w:pPr>
                      <w:r>
                        <w:rPr>
                          <w:b/>
                          <w:sz w:val="28"/>
                        </w:rPr>
                        <w:t xml:space="preserve">PERANCANGAN CEK STATUS DOKUMEN PADA </w:t>
                      </w:r>
                      <w:r w:rsidRPr="00B1068A">
                        <w:rPr>
                          <w:b/>
                          <w:i/>
                          <w:iCs/>
                          <w:sz w:val="28"/>
                        </w:rPr>
                        <w:t>WEBSITE</w:t>
                      </w:r>
                    </w:p>
                    <w:p w14:paraId="14109A37" w14:textId="5FE824D1" w:rsidR="006827C0" w:rsidRPr="003D159E" w:rsidRDefault="006827C0" w:rsidP="00B1068A">
                      <w:pPr>
                        <w:ind w:firstLine="0"/>
                        <w:jc w:val="center"/>
                        <w:rPr>
                          <w:b/>
                          <w:sz w:val="28"/>
                        </w:rPr>
                      </w:pPr>
                      <w:r w:rsidRPr="00D85EF7">
                        <w:rPr>
                          <w:b/>
                          <w:i/>
                          <w:iCs/>
                          <w:sz w:val="28"/>
                        </w:rPr>
                        <w:t>E-BPHTB</w:t>
                      </w:r>
                      <w:r>
                        <w:rPr>
                          <w:b/>
                          <w:sz w:val="28"/>
                        </w:rPr>
                        <w:t xml:space="preserve"> DI BADAN PENGELOLAAN PENDAPATAN DAERAH KABUPATEN BOGOR</w:t>
                      </w:r>
                    </w:p>
                  </w:txbxContent>
                </v:textbox>
                <w10:wrap anchorx="page" anchory="page"/>
              </v:shape>
            </w:pict>
          </mc:Fallback>
        </mc:AlternateContent>
      </w:r>
      <w:r w:rsidR="002A32FD">
        <w:br w:type="page"/>
      </w:r>
    </w:p>
    <w:p w14:paraId="454C70C6" w14:textId="439318E5" w:rsidR="00D505BF" w:rsidRPr="005037D9" w:rsidRDefault="00320F11" w:rsidP="005037D9">
      <w:pPr>
        <w:ind w:firstLine="0"/>
        <w:rPr>
          <w:bCs/>
          <w:szCs w:val="24"/>
        </w:rPr>
      </w:pPr>
      <w:r>
        <w:rPr>
          <w:lang w:val="id-ID"/>
        </w:rPr>
        <w:lastRenderedPageBreak/>
        <w:t>Judul</w:t>
      </w:r>
      <w:r>
        <w:t xml:space="preserve"> </w:t>
      </w:r>
      <w:r w:rsidR="00D505BF">
        <w:rPr>
          <w:lang w:val="id-ID"/>
        </w:rPr>
        <w:t>Proyek Akhir</w:t>
      </w:r>
      <w:r w:rsidR="00D505BF">
        <w:rPr>
          <w:lang w:val="id-ID"/>
        </w:rPr>
        <w:tab/>
      </w:r>
      <w:r w:rsidRPr="00736867">
        <w:rPr>
          <w:lang w:val="id-ID"/>
        </w:rPr>
        <w:t>:</w:t>
      </w:r>
      <w:r>
        <w:t xml:space="preserve"> </w:t>
      </w:r>
      <w:r w:rsidR="005037D9" w:rsidRPr="005037D9">
        <w:rPr>
          <w:bCs/>
          <w:szCs w:val="24"/>
        </w:rPr>
        <w:t xml:space="preserve">Perancangan Fitur </w:t>
      </w:r>
      <w:r w:rsidR="005037D9" w:rsidRPr="005037D9">
        <w:rPr>
          <w:bCs/>
          <w:i/>
          <w:iCs/>
          <w:szCs w:val="24"/>
        </w:rPr>
        <w:t>Booking Online</w:t>
      </w:r>
      <w:r w:rsidR="005037D9" w:rsidRPr="005037D9">
        <w:rPr>
          <w:bCs/>
          <w:szCs w:val="24"/>
        </w:rPr>
        <w:t xml:space="preserve"> Pada </w:t>
      </w:r>
      <w:r w:rsidR="005037D9" w:rsidRPr="005037D9">
        <w:rPr>
          <w:bCs/>
          <w:i/>
          <w:iCs/>
          <w:szCs w:val="24"/>
        </w:rPr>
        <w:t>Website E-Bphtb</w:t>
      </w:r>
      <w:r w:rsidR="005037D9" w:rsidRPr="005037D9">
        <w:rPr>
          <w:bCs/>
          <w:szCs w:val="24"/>
        </w:rPr>
        <w:t xml:space="preserve"> </w:t>
      </w:r>
    </w:p>
    <w:p w14:paraId="6CC3D4DE" w14:textId="2FCA43AF" w:rsidR="005037D9" w:rsidRDefault="005037D9" w:rsidP="00545F7B">
      <w:pPr>
        <w:ind w:left="2268" w:firstLine="0"/>
      </w:pPr>
      <w:r w:rsidRPr="005037D9">
        <w:rPr>
          <w:bCs/>
          <w:szCs w:val="24"/>
        </w:rPr>
        <w:t>Di Badan Pengelolaan Pendapatan Daerah Kabupaten Bogor</w:t>
      </w:r>
    </w:p>
    <w:p w14:paraId="7D7ADFAF" w14:textId="79426131" w:rsidR="00320F11" w:rsidRPr="00917534" w:rsidRDefault="00320F11" w:rsidP="00545F7B">
      <w:pPr>
        <w:tabs>
          <w:tab w:val="left" w:pos="1418"/>
        </w:tabs>
        <w:ind w:left="1560" w:hanging="1560"/>
        <w:jc w:val="left"/>
        <w:rPr>
          <w:lang w:val="id-ID"/>
        </w:rPr>
      </w:pPr>
      <w:r w:rsidRPr="00736867">
        <w:rPr>
          <w:lang w:val="id-ID"/>
        </w:rPr>
        <w:t>Nama</w:t>
      </w:r>
      <w:r>
        <w:tab/>
      </w:r>
      <w:r w:rsidR="00642D8C">
        <w:tab/>
      </w:r>
      <w:r w:rsidR="00642D8C">
        <w:tab/>
      </w:r>
      <w:r w:rsidRPr="00736867">
        <w:rPr>
          <w:lang w:val="id-ID"/>
        </w:rPr>
        <w:t>:</w:t>
      </w:r>
      <w:r w:rsidR="00642D8C">
        <w:t xml:space="preserve"> </w:t>
      </w:r>
      <w:r w:rsidR="00AD1B52">
        <w:rPr>
          <w:lang w:val="id-ID"/>
        </w:rPr>
        <w:t>Muhammad Farras Syauqi Muharam</w:t>
      </w:r>
    </w:p>
    <w:p w14:paraId="6DE43A60" w14:textId="554FD0E2" w:rsidR="00320F11" w:rsidRPr="00917534" w:rsidRDefault="00320F11" w:rsidP="00545F7B">
      <w:pPr>
        <w:tabs>
          <w:tab w:val="left" w:pos="1418"/>
        </w:tabs>
        <w:ind w:left="1560" w:hanging="1560"/>
        <w:jc w:val="left"/>
        <w:rPr>
          <w:lang w:val="id-ID"/>
        </w:rPr>
      </w:pPr>
      <w:r w:rsidRPr="00736867">
        <w:rPr>
          <w:lang w:val="id-ID"/>
        </w:rPr>
        <w:t>NIM</w:t>
      </w:r>
      <w:r>
        <w:tab/>
      </w:r>
      <w:r w:rsidR="00642D8C">
        <w:tab/>
      </w:r>
      <w:r w:rsidR="00642D8C">
        <w:tab/>
      </w:r>
      <w:r w:rsidRPr="00736867">
        <w:rPr>
          <w:lang w:val="id-ID"/>
        </w:rPr>
        <w:t>:</w:t>
      </w:r>
      <w:r w:rsidR="00642D8C">
        <w:rPr>
          <w:lang w:val="id-ID"/>
        </w:rPr>
        <w:t xml:space="preserve"> </w:t>
      </w:r>
      <w:r w:rsidR="00AD1B52">
        <w:rPr>
          <w:lang w:val="id-ID"/>
        </w:rPr>
        <w:t>J0303211114</w:t>
      </w:r>
    </w:p>
    <w:p w14:paraId="67A0742D" w14:textId="77777777" w:rsidR="00EB7D2E" w:rsidRDefault="00EB7D2E" w:rsidP="00545F7B">
      <w:pPr>
        <w:jc w:val="center"/>
      </w:pPr>
    </w:p>
    <w:p w14:paraId="1195D391" w14:textId="77777777" w:rsidR="00EB7D2E" w:rsidRDefault="00EB7D2E" w:rsidP="00545F7B">
      <w:pPr>
        <w:jc w:val="center"/>
      </w:pPr>
    </w:p>
    <w:p w14:paraId="3BE226C3" w14:textId="77777777" w:rsidR="00EB7D2E" w:rsidRDefault="00EB7D2E" w:rsidP="00545F7B">
      <w:pPr>
        <w:jc w:val="center"/>
      </w:pPr>
    </w:p>
    <w:p w14:paraId="6DF5CC72" w14:textId="77777777" w:rsidR="00EB7D2E" w:rsidRDefault="00EB7D2E" w:rsidP="00545F7B">
      <w:pPr>
        <w:jc w:val="center"/>
      </w:pPr>
    </w:p>
    <w:p w14:paraId="09B127CE" w14:textId="77777777" w:rsidR="00EB7D2E" w:rsidRDefault="00EB7D2E" w:rsidP="00545F7B">
      <w:pPr>
        <w:jc w:val="center"/>
      </w:pPr>
    </w:p>
    <w:p w14:paraId="6C50BD02" w14:textId="77777777" w:rsidR="00EB7D2E" w:rsidRPr="00454E09" w:rsidRDefault="00EB7D2E" w:rsidP="00545F7B">
      <w:pPr>
        <w:jc w:val="center"/>
      </w:pPr>
    </w:p>
    <w:p w14:paraId="706FF840" w14:textId="77777777" w:rsidR="00EB7D2E" w:rsidRPr="00454E09" w:rsidRDefault="00EB7D2E" w:rsidP="00545F7B">
      <w:pPr>
        <w:jc w:val="center"/>
      </w:pPr>
      <w:r w:rsidRPr="00454E09">
        <w:t>Disetujui oleh</w:t>
      </w:r>
    </w:p>
    <w:tbl>
      <w:tblPr>
        <w:tblStyle w:val="KisiTabel"/>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827"/>
      </w:tblGrid>
      <w:tr w:rsidR="00EB7D2E" w14:paraId="3EC7F6BD" w14:textId="77777777" w:rsidTr="005E67F0">
        <w:trPr>
          <w:trHeight w:val="964"/>
        </w:trPr>
        <w:tc>
          <w:tcPr>
            <w:tcW w:w="4820" w:type="dxa"/>
            <w:vAlign w:val="center"/>
          </w:tcPr>
          <w:p w14:paraId="12939947" w14:textId="4F708F23" w:rsidR="00EB7D2E" w:rsidRDefault="00EB7D2E" w:rsidP="00545F7B">
            <w:pPr>
              <w:ind w:firstLine="0"/>
            </w:pPr>
            <w:r w:rsidRPr="00454E09">
              <w:t>Pembimbing:</w:t>
            </w:r>
          </w:p>
          <w:p w14:paraId="436BED2B" w14:textId="2CB679A4" w:rsidR="00EB7D2E" w:rsidRDefault="00AD1B52" w:rsidP="00545F7B">
            <w:pPr>
              <w:ind w:left="171" w:firstLine="0"/>
              <w:jc w:val="left"/>
            </w:pPr>
            <w:r>
              <w:t>Firman Ardiansyah, S.Kom.,M.Si.</w:t>
            </w:r>
          </w:p>
        </w:tc>
        <w:tc>
          <w:tcPr>
            <w:tcW w:w="3827" w:type="dxa"/>
            <w:vAlign w:val="center"/>
          </w:tcPr>
          <w:p w14:paraId="1E766330" w14:textId="77777777" w:rsidR="00EB7D2E" w:rsidRPr="00EB7D2E" w:rsidRDefault="00593AB1" w:rsidP="00545F7B">
            <w:pPr>
              <w:jc w:val="center"/>
              <w:rPr>
                <w:u w:val="single"/>
              </w:rPr>
            </w:pPr>
            <w:r w:rsidRPr="00EB7D2E">
              <w:rPr>
                <w:u w:val="single"/>
              </w:rPr>
              <w:t>__________________</w:t>
            </w:r>
          </w:p>
        </w:tc>
      </w:tr>
      <w:tr w:rsidR="00EB7D2E" w14:paraId="72272CD6" w14:textId="77777777" w:rsidTr="005E67F0">
        <w:trPr>
          <w:trHeight w:val="964"/>
        </w:trPr>
        <w:tc>
          <w:tcPr>
            <w:tcW w:w="4820" w:type="dxa"/>
            <w:vAlign w:val="center"/>
          </w:tcPr>
          <w:p w14:paraId="0A2A0E76" w14:textId="09B3BF89" w:rsidR="00EB7D2E" w:rsidRPr="00454E09" w:rsidRDefault="00EB7D2E" w:rsidP="00545F7B">
            <w:pPr>
              <w:ind w:left="171" w:firstLine="0"/>
            </w:pPr>
          </w:p>
        </w:tc>
        <w:tc>
          <w:tcPr>
            <w:tcW w:w="3827" w:type="dxa"/>
            <w:vAlign w:val="center"/>
          </w:tcPr>
          <w:p w14:paraId="0A797FC4" w14:textId="11BC8E82" w:rsidR="00EB7D2E" w:rsidRPr="00EB7D2E" w:rsidRDefault="00EB7D2E" w:rsidP="00545F7B">
            <w:pPr>
              <w:jc w:val="center"/>
              <w:rPr>
                <w:u w:val="single"/>
              </w:rPr>
            </w:pPr>
          </w:p>
        </w:tc>
      </w:tr>
    </w:tbl>
    <w:p w14:paraId="63EFF524" w14:textId="77777777" w:rsidR="00EB7D2E" w:rsidRDefault="00EB7D2E" w:rsidP="00545F7B">
      <w:pPr>
        <w:jc w:val="center"/>
      </w:pPr>
    </w:p>
    <w:p w14:paraId="079C5966" w14:textId="77777777" w:rsidR="00EB7D2E" w:rsidRPr="00454E09" w:rsidRDefault="00EB7D2E" w:rsidP="00545F7B">
      <w:pPr>
        <w:jc w:val="center"/>
      </w:pPr>
    </w:p>
    <w:p w14:paraId="141E4013" w14:textId="77777777" w:rsidR="00EB7D2E" w:rsidRPr="00454E09" w:rsidRDefault="00EB7D2E" w:rsidP="00545F7B">
      <w:pPr>
        <w:jc w:val="center"/>
      </w:pPr>
    </w:p>
    <w:p w14:paraId="678CDE35" w14:textId="77777777" w:rsidR="00EB7D2E" w:rsidRPr="00454E09" w:rsidRDefault="00EB7D2E" w:rsidP="00545F7B">
      <w:pPr>
        <w:jc w:val="center"/>
      </w:pPr>
    </w:p>
    <w:p w14:paraId="22359822" w14:textId="77777777" w:rsidR="00EB7D2E" w:rsidRPr="00454E09" w:rsidRDefault="00EB7D2E" w:rsidP="00545F7B">
      <w:pPr>
        <w:jc w:val="center"/>
      </w:pPr>
    </w:p>
    <w:p w14:paraId="7D1A1402" w14:textId="77777777" w:rsidR="00EB7D2E" w:rsidRPr="00454E09" w:rsidRDefault="00EB7D2E" w:rsidP="00545F7B">
      <w:pPr>
        <w:jc w:val="center"/>
      </w:pPr>
    </w:p>
    <w:p w14:paraId="6C7E91C0" w14:textId="77777777" w:rsidR="00EB7D2E" w:rsidRPr="00454E09" w:rsidRDefault="00EB7D2E" w:rsidP="00545F7B">
      <w:pPr>
        <w:jc w:val="center"/>
      </w:pPr>
      <w:r w:rsidRPr="00454E09">
        <w:t>Diketahui oleh</w:t>
      </w:r>
    </w:p>
    <w:p w14:paraId="4EAA6ADC" w14:textId="77777777" w:rsidR="00EB7D2E" w:rsidRPr="00454E09" w:rsidRDefault="00EB7D2E" w:rsidP="00545F7B">
      <w:pPr>
        <w:jc w:val="center"/>
      </w:pPr>
    </w:p>
    <w:tbl>
      <w:tblPr>
        <w:tblStyle w:val="KisiTabel"/>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2944"/>
      </w:tblGrid>
      <w:tr w:rsidR="00EB7D2E" w14:paraId="4B77E205" w14:textId="77777777" w:rsidTr="00EB7D2E">
        <w:trPr>
          <w:trHeight w:val="964"/>
        </w:trPr>
        <w:tc>
          <w:tcPr>
            <w:tcW w:w="5387" w:type="dxa"/>
            <w:vAlign w:val="center"/>
          </w:tcPr>
          <w:p w14:paraId="7AD25A5A" w14:textId="77777777" w:rsidR="00EB7D2E" w:rsidRDefault="00EB7D2E" w:rsidP="00545F7B">
            <w:pPr>
              <w:ind w:firstLine="0"/>
            </w:pPr>
            <w:r w:rsidRPr="0045741F">
              <w:t>Ketua Program Studi</w:t>
            </w:r>
            <w:r w:rsidRPr="00454E09">
              <w:t>:</w:t>
            </w:r>
          </w:p>
          <w:p w14:paraId="72E12621" w14:textId="6EE5C748" w:rsidR="00EB7D2E" w:rsidRDefault="0034686E" w:rsidP="00545F7B">
            <w:pPr>
              <w:ind w:firstLine="171"/>
            </w:pPr>
            <w:r>
              <w:t xml:space="preserve">Dr. </w:t>
            </w:r>
            <w:r w:rsidR="00AD1B52">
              <w:t>Medhanita Dewi Renanti,</w:t>
            </w:r>
            <w:r>
              <w:t xml:space="preserve"> </w:t>
            </w:r>
            <w:r w:rsidR="00AD1B52">
              <w:t>S.Kom., M.Kom.</w:t>
            </w:r>
          </w:p>
          <w:p w14:paraId="4280AE82" w14:textId="29067E4B" w:rsidR="00EB7D2E" w:rsidRDefault="00EB7D2E" w:rsidP="00545F7B">
            <w:pPr>
              <w:ind w:firstLine="171"/>
            </w:pPr>
            <w:r w:rsidRPr="00454E09">
              <w:t>NIP</w:t>
            </w:r>
            <w:r w:rsidR="00AD1B52">
              <w:t xml:space="preserve"> 201807198305122001</w:t>
            </w:r>
          </w:p>
        </w:tc>
        <w:tc>
          <w:tcPr>
            <w:tcW w:w="2944" w:type="dxa"/>
            <w:vAlign w:val="center"/>
          </w:tcPr>
          <w:p w14:paraId="5DB38811" w14:textId="77777777" w:rsidR="00EB7D2E" w:rsidRPr="00EB7D2E" w:rsidRDefault="00593AB1" w:rsidP="00545F7B">
            <w:pPr>
              <w:jc w:val="center"/>
              <w:rPr>
                <w:u w:val="single"/>
              </w:rPr>
            </w:pPr>
            <w:r w:rsidRPr="00EB7D2E">
              <w:rPr>
                <w:u w:val="single"/>
              </w:rPr>
              <w:t>__________________</w:t>
            </w:r>
          </w:p>
        </w:tc>
      </w:tr>
      <w:tr w:rsidR="00585050" w14:paraId="78A1CFF3" w14:textId="77777777" w:rsidTr="00EB7D2E">
        <w:trPr>
          <w:trHeight w:val="964"/>
        </w:trPr>
        <w:tc>
          <w:tcPr>
            <w:tcW w:w="5387" w:type="dxa"/>
            <w:vAlign w:val="center"/>
          </w:tcPr>
          <w:p w14:paraId="5126BE98" w14:textId="244ADCAE" w:rsidR="00585050" w:rsidRDefault="00585050" w:rsidP="00545F7B">
            <w:pPr>
              <w:ind w:firstLine="0"/>
            </w:pPr>
          </w:p>
          <w:p w14:paraId="7D47BB7B" w14:textId="696ADADF" w:rsidR="00585050" w:rsidRPr="00454E09" w:rsidRDefault="00585050" w:rsidP="00545F7B">
            <w:pPr>
              <w:ind w:left="171" w:firstLine="0"/>
            </w:pPr>
          </w:p>
        </w:tc>
        <w:tc>
          <w:tcPr>
            <w:tcW w:w="2944" w:type="dxa"/>
            <w:vAlign w:val="center"/>
          </w:tcPr>
          <w:p w14:paraId="43F066BA" w14:textId="435B8084" w:rsidR="00585050" w:rsidRPr="00EB7D2E" w:rsidRDefault="00585050" w:rsidP="00545F7B">
            <w:pPr>
              <w:jc w:val="center"/>
              <w:rPr>
                <w:u w:val="single"/>
              </w:rPr>
            </w:pPr>
          </w:p>
        </w:tc>
      </w:tr>
    </w:tbl>
    <w:p w14:paraId="72B38A12" w14:textId="77777777" w:rsidR="001A67AE" w:rsidRDefault="001A67AE" w:rsidP="00545F7B">
      <w:pPr>
        <w:tabs>
          <w:tab w:val="center" w:pos="4680"/>
          <w:tab w:val="right" w:pos="9360"/>
        </w:tabs>
        <w:ind w:firstLine="0"/>
      </w:pPr>
    </w:p>
    <w:p w14:paraId="5013B430" w14:textId="443CE037" w:rsidR="00194A17" w:rsidRPr="00194A17" w:rsidRDefault="001A67AE" w:rsidP="00545F7B">
      <w:pPr>
        <w:tabs>
          <w:tab w:val="center" w:pos="4680"/>
          <w:tab w:val="right" w:pos="9360"/>
        </w:tabs>
        <w:ind w:firstLine="0"/>
      </w:pPr>
      <w:r>
        <w:rPr>
          <w:noProof/>
          <w:lang w:eastAsia="en-US"/>
        </w:rPr>
        <mc:AlternateContent>
          <mc:Choice Requires="wps">
            <w:drawing>
              <wp:anchor distT="0" distB="0" distL="114300" distR="114300" simplePos="0" relativeHeight="251691008" behindDoc="0" locked="0" layoutInCell="1" allowOverlap="0" wp14:anchorId="199A4FE0" wp14:editId="4FF70483">
                <wp:simplePos x="0" y="0"/>
                <wp:positionH relativeFrom="page">
                  <wp:align>center</wp:align>
                </wp:positionH>
                <wp:positionV relativeFrom="margin">
                  <wp:align>bottom</wp:align>
                </wp:positionV>
                <wp:extent cx="6224270" cy="949325"/>
                <wp:effectExtent l="0" t="0" r="5080" b="635"/>
                <wp:wrapNone/>
                <wp:docPr id="4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949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Style w:val="KisiTabel"/>
                              <w:tblW w:w="90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269"/>
                            </w:tblGrid>
                            <w:tr w:rsidR="006827C0" w14:paraId="79A980D7" w14:textId="77777777" w:rsidTr="005A6D1D">
                              <w:tc>
                                <w:tcPr>
                                  <w:tcW w:w="4820" w:type="dxa"/>
                                </w:tcPr>
                                <w:p w14:paraId="688EDDB0" w14:textId="3F852BEF" w:rsidR="006827C0" w:rsidRDefault="006827C0" w:rsidP="001A67AE">
                                  <w:pPr>
                                    <w:tabs>
                                      <w:tab w:val="center" w:pos="4680"/>
                                      <w:tab w:val="right" w:pos="9360"/>
                                    </w:tabs>
                                    <w:ind w:left="171"/>
                                  </w:pPr>
                                </w:p>
                              </w:tc>
                              <w:tc>
                                <w:tcPr>
                                  <w:tcW w:w="4269" w:type="dxa"/>
                                </w:tcPr>
                                <w:p w14:paraId="40FB0988" w14:textId="285E2A30" w:rsidR="006827C0" w:rsidRDefault="006827C0" w:rsidP="001A67AE">
                                  <w:pPr>
                                    <w:tabs>
                                      <w:tab w:val="center" w:pos="4680"/>
                                      <w:tab w:val="right" w:pos="9360"/>
                                    </w:tabs>
                                    <w:ind w:left="176" w:firstLine="0"/>
                                  </w:pPr>
                                </w:p>
                              </w:tc>
                            </w:tr>
                          </w:tbl>
                          <w:p w14:paraId="76C0C185" w14:textId="77777777" w:rsidR="006827C0" w:rsidRPr="00D47207" w:rsidRDefault="006827C0" w:rsidP="001A67AE">
                            <w:pPr>
                              <w:ind w:firstLine="0"/>
                              <w:rPr>
                                <w:b/>
                                <w:sz w:val="26"/>
                                <w:szCs w:val="26"/>
                              </w:rPr>
                            </w:pP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99A4FE0" id="_x0000_s1033" type="#_x0000_t202" style="position:absolute;left:0;text-align:left;margin-left:0;margin-top:0;width:490.1pt;height:74.75pt;z-index:251691008;visibility:visible;mso-wrap-style:square;mso-width-percent:0;mso-height-percent:200;mso-wrap-distance-left:9pt;mso-wrap-distance-top:0;mso-wrap-distance-right:9pt;mso-wrap-distance-bottom:0;mso-position-horizontal:center;mso-position-horizontal-relative:page;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" o:allowoverlap="f" stroked="f">
                <v:textbox style="mso-fit-shape-to-text:t" inset="0,0,0,0">
                  <w:txbxContent>
                    <w:tbl>
                      <w:tblPr>
                        <w:tblStyle w:val="KisiTabel"/>
                        <w:tblW w:w="90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269"/>
                      </w:tblGrid>
                      <w:tr w:rsidR="006827C0" w14:paraId="79A980D7" w14:textId="77777777" w:rsidTr="005A6D1D">
                        <w:tc>
                          <w:tcPr>
                            <w:tcW w:w="4820" w:type="dxa"/>
                          </w:tcPr>
                          <w:p w14:paraId="688EDDB0" w14:textId="3F852BEF" w:rsidR="006827C0" w:rsidRDefault="006827C0" w:rsidP="001A67AE">
                            <w:pPr>
                              <w:tabs>
                                <w:tab w:val="center" w:pos="4680"/>
                                <w:tab w:val="right" w:pos="9360"/>
                              </w:tabs>
                              <w:ind w:left="171"/>
                            </w:pPr>
                          </w:p>
                        </w:tc>
                        <w:tc>
                          <w:tcPr>
                            <w:tcW w:w="4269" w:type="dxa"/>
                          </w:tcPr>
                          <w:p w14:paraId="40FB0988" w14:textId="285E2A30" w:rsidR="006827C0" w:rsidRDefault="006827C0" w:rsidP="001A67AE">
                            <w:pPr>
                              <w:tabs>
                                <w:tab w:val="center" w:pos="4680"/>
                                <w:tab w:val="right" w:pos="9360"/>
                              </w:tabs>
                              <w:ind w:left="176" w:firstLine="0"/>
                            </w:pPr>
                          </w:p>
                        </w:tc>
                      </w:tr>
                    </w:tbl>
                    <w:p w14:paraId="76C0C185" w14:textId="77777777" w:rsidR="006827C0" w:rsidRPr="00D47207" w:rsidRDefault="006827C0" w:rsidP="001A67AE">
                      <w:pPr>
                        <w:ind w:firstLine="0"/>
                        <w:rPr>
                          <w:b/>
                          <w:sz w:val="26"/>
                          <w:szCs w:val="26"/>
                        </w:rPr>
                      </w:pPr>
                    </w:p>
                  </w:txbxContent>
                </v:textbox>
                <w10:wrap anchorx="page" anchory="margin"/>
              </v:shape>
            </w:pict>
          </mc:Fallback>
        </mc:AlternateContent>
      </w:r>
      <w:r w:rsidR="002A32FD">
        <w:br w:type="page"/>
      </w:r>
    </w:p>
    <w:p w14:paraId="4BD5633F" w14:textId="68FB15CE" w:rsidR="000F08C7" w:rsidRDefault="00F54F6F" w:rsidP="00545F7B">
      <w:pPr>
        <w:spacing w:after="480"/>
        <w:ind w:firstLine="0"/>
        <w:jc w:val="center"/>
        <w:rPr>
          <w:b/>
          <w:sz w:val="28"/>
          <w:szCs w:val="28"/>
        </w:rPr>
      </w:pPr>
      <w:r>
        <w:rPr>
          <w:b/>
          <w:sz w:val="28"/>
          <w:szCs w:val="28"/>
        </w:rPr>
        <w:lastRenderedPageBreak/>
        <w:t>DAFTAR ISI</w:t>
      </w:r>
    </w:p>
    <w:sdt>
      <w:sdtPr>
        <w:rPr>
          <w:rFonts w:cstheme="minorBidi"/>
          <w:szCs w:val="22"/>
        </w:rPr>
        <w:id w:val="166985471"/>
        <w:docPartObj>
          <w:docPartGallery w:val="Table of Contents"/>
          <w:docPartUnique/>
        </w:docPartObj>
      </w:sdtPr>
      <w:sdtEndPr>
        <w:rPr>
          <w:b/>
          <w:bCs/>
          <w:noProof/>
        </w:rPr>
      </w:sdtEndPr>
      <w:sdtContent>
        <w:p w14:paraId="377942E7" w14:textId="71361D9E" w:rsidR="003D4555" w:rsidRDefault="003D4555" w:rsidP="00545F7B">
          <w:pPr>
            <w:pStyle w:val="DaftarPustaka"/>
          </w:pPr>
        </w:p>
        <w:p w14:paraId="769480E4" w14:textId="04971AAC" w:rsidR="003D4555" w:rsidRDefault="003D4555" w:rsidP="00545F7B">
          <w:pPr>
            <w:pStyle w:val="TOC1"/>
            <w:tabs>
              <w:tab w:val="right" w:leader="dot" w:pos="7928"/>
            </w:tabs>
            <w:spacing w:before="0"/>
            <w:rPr>
              <w:rFonts w:asciiTheme="minorHAnsi" w:hAnsiTheme="minorHAnsi"/>
              <w:noProof/>
              <w:sz w:val="22"/>
              <w:lang w:val="en-ID" w:eastAsia="en-ID"/>
            </w:rPr>
          </w:pPr>
          <w:r>
            <w:fldChar w:fldCharType="begin"/>
          </w:r>
          <w:r>
            <w:instrText xml:space="preserve"> TOC \o "1-3" \h \z \u </w:instrText>
          </w:r>
          <w:r>
            <w:fldChar w:fldCharType="separate"/>
          </w:r>
          <w:hyperlink w:anchor="_Toc212632977" w:history="1">
            <w:r w:rsidRPr="00845C53">
              <w:rPr>
                <w:rStyle w:val="Hyperlink"/>
                <w:noProof/>
              </w:rPr>
              <w:t>DAFTAR TABE</w:t>
            </w:r>
            <w:r w:rsidR="006E6A9D">
              <w:rPr>
                <w:rStyle w:val="Hyperlink"/>
                <w:noProof/>
                <w:lang w:val="id-ID"/>
              </w:rPr>
              <w:t>L DAN GAMBAR</w:t>
            </w:r>
            <w:r>
              <w:rPr>
                <w:noProof/>
                <w:webHidden/>
              </w:rPr>
              <w:tab/>
            </w:r>
            <w:r>
              <w:rPr>
                <w:noProof/>
                <w:webHidden/>
              </w:rPr>
              <w:fldChar w:fldCharType="begin"/>
            </w:r>
            <w:r>
              <w:rPr>
                <w:noProof/>
                <w:webHidden/>
              </w:rPr>
              <w:instrText xml:space="preserve"> PAGEREF _Toc212632977 \h </w:instrText>
            </w:r>
            <w:r>
              <w:rPr>
                <w:noProof/>
                <w:webHidden/>
              </w:rPr>
            </w:r>
            <w:r>
              <w:rPr>
                <w:noProof/>
                <w:webHidden/>
              </w:rPr>
              <w:fldChar w:fldCharType="separate"/>
            </w:r>
            <w:r w:rsidR="00A13CF3">
              <w:rPr>
                <w:noProof/>
                <w:webHidden/>
              </w:rPr>
              <w:t>vii</w:t>
            </w:r>
            <w:r>
              <w:rPr>
                <w:noProof/>
                <w:webHidden/>
              </w:rPr>
              <w:fldChar w:fldCharType="end"/>
            </w:r>
          </w:hyperlink>
        </w:p>
        <w:p w14:paraId="3A21A077" w14:textId="0EA3115D" w:rsidR="003D4555" w:rsidRDefault="003D4555" w:rsidP="00545F7B">
          <w:pPr>
            <w:pStyle w:val="TOC1"/>
            <w:tabs>
              <w:tab w:val="right" w:leader="dot" w:pos="7928"/>
            </w:tabs>
            <w:spacing w:before="0"/>
            <w:rPr>
              <w:rFonts w:asciiTheme="minorHAnsi" w:hAnsiTheme="minorHAnsi"/>
              <w:noProof/>
              <w:sz w:val="22"/>
              <w:lang w:val="en-ID" w:eastAsia="en-ID"/>
            </w:rPr>
          </w:pPr>
          <w:hyperlink w:anchor="_Toc212632978" w:history="1">
            <w:r w:rsidRPr="00845C53">
              <w:rPr>
                <w:rStyle w:val="Hyperlink"/>
                <w:noProof/>
              </w:rPr>
              <w:t>II</w:t>
            </w:r>
            <w:r>
              <w:rPr>
                <w:rFonts w:asciiTheme="minorHAnsi" w:hAnsiTheme="minorHAnsi"/>
                <w:noProof/>
                <w:sz w:val="22"/>
                <w:lang w:val="en-ID" w:eastAsia="en-ID"/>
              </w:rPr>
              <w:tab/>
            </w:r>
            <w:r w:rsidRPr="00845C53">
              <w:rPr>
                <w:rStyle w:val="Hyperlink"/>
                <w:noProof/>
              </w:rPr>
              <w:t>PENDAHULUAN</w:t>
            </w:r>
            <w:r>
              <w:rPr>
                <w:noProof/>
                <w:webHidden/>
              </w:rPr>
              <w:tab/>
            </w:r>
            <w:r>
              <w:rPr>
                <w:noProof/>
                <w:webHidden/>
              </w:rPr>
              <w:fldChar w:fldCharType="begin"/>
            </w:r>
            <w:r>
              <w:rPr>
                <w:noProof/>
                <w:webHidden/>
              </w:rPr>
              <w:instrText xml:space="preserve"> PAGEREF _Toc212632978 \h </w:instrText>
            </w:r>
            <w:r>
              <w:rPr>
                <w:noProof/>
                <w:webHidden/>
              </w:rPr>
            </w:r>
            <w:r>
              <w:rPr>
                <w:noProof/>
                <w:webHidden/>
              </w:rPr>
              <w:fldChar w:fldCharType="separate"/>
            </w:r>
            <w:r w:rsidR="00A13CF3">
              <w:rPr>
                <w:noProof/>
                <w:webHidden/>
              </w:rPr>
              <w:t>1</w:t>
            </w:r>
            <w:r>
              <w:rPr>
                <w:noProof/>
                <w:webHidden/>
              </w:rPr>
              <w:fldChar w:fldCharType="end"/>
            </w:r>
          </w:hyperlink>
        </w:p>
        <w:p w14:paraId="3715D5F7" w14:textId="77663933" w:rsidR="003D4555" w:rsidRDefault="003D4555" w:rsidP="00545F7B">
          <w:pPr>
            <w:pStyle w:val="TOC2"/>
            <w:rPr>
              <w:rFonts w:asciiTheme="minorHAnsi" w:hAnsiTheme="minorHAnsi"/>
              <w:noProof/>
              <w:sz w:val="22"/>
              <w:lang w:val="en-ID" w:eastAsia="en-ID"/>
            </w:rPr>
          </w:pPr>
          <w:hyperlink w:anchor="_Toc212632979" w:history="1">
            <w:r w:rsidRPr="00845C53">
              <w:rPr>
                <w:rStyle w:val="Hyperlink"/>
                <w:noProof/>
              </w:rPr>
              <w:t>2.1</w:t>
            </w:r>
            <w:r>
              <w:rPr>
                <w:rFonts w:asciiTheme="minorHAnsi" w:hAnsiTheme="minorHAnsi"/>
                <w:noProof/>
                <w:sz w:val="22"/>
                <w:lang w:val="en-ID" w:eastAsia="en-ID"/>
              </w:rPr>
              <w:tab/>
            </w:r>
            <w:r w:rsidRPr="00845C53">
              <w:rPr>
                <w:rStyle w:val="Hyperlink"/>
                <w:noProof/>
              </w:rPr>
              <w:t>Latar Belakang</w:t>
            </w:r>
            <w:r>
              <w:rPr>
                <w:noProof/>
                <w:webHidden/>
              </w:rPr>
              <w:fldChar w:fldCharType="begin"/>
            </w:r>
            <w:r>
              <w:rPr>
                <w:noProof/>
                <w:webHidden/>
              </w:rPr>
              <w:instrText xml:space="preserve"> PAGEREF _Toc212632979 \h </w:instrText>
            </w:r>
            <w:r>
              <w:rPr>
                <w:noProof/>
                <w:webHidden/>
              </w:rPr>
            </w:r>
            <w:r>
              <w:rPr>
                <w:noProof/>
                <w:webHidden/>
              </w:rPr>
              <w:fldChar w:fldCharType="separate"/>
            </w:r>
            <w:r w:rsidR="00A13CF3">
              <w:rPr>
                <w:noProof/>
                <w:webHidden/>
              </w:rPr>
              <w:t>1</w:t>
            </w:r>
            <w:r>
              <w:rPr>
                <w:noProof/>
                <w:webHidden/>
              </w:rPr>
              <w:fldChar w:fldCharType="end"/>
            </w:r>
          </w:hyperlink>
        </w:p>
        <w:p w14:paraId="5BBE2B50" w14:textId="4007B04D" w:rsidR="003D4555" w:rsidRDefault="003D4555" w:rsidP="00545F7B">
          <w:pPr>
            <w:pStyle w:val="TOC2"/>
            <w:rPr>
              <w:rFonts w:asciiTheme="minorHAnsi" w:hAnsiTheme="minorHAnsi"/>
              <w:noProof/>
              <w:sz w:val="22"/>
              <w:lang w:val="en-ID" w:eastAsia="en-ID"/>
            </w:rPr>
          </w:pPr>
          <w:hyperlink w:anchor="_Toc212632980" w:history="1">
            <w:r w:rsidRPr="00845C53">
              <w:rPr>
                <w:rStyle w:val="Hyperlink"/>
                <w:noProof/>
              </w:rPr>
              <w:t>2.2</w:t>
            </w:r>
            <w:r>
              <w:rPr>
                <w:rFonts w:asciiTheme="minorHAnsi" w:hAnsiTheme="minorHAnsi"/>
                <w:noProof/>
                <w:sz w:val="22"/>
                <w:lang w:val="en-ID" w:eastAsia="en-ID"/>
              </w:rPr>
              <w:tab/>
            </w:r>
            <w:r w:rsidRPr="00845C53">
              <w:rPr>
                <w:rStyle w:val="Hyperlink"/>
                <w:noProof/>
              </w:rPr>
              <w:t>Rumusan Masalah</w:t>
            </w:r>
            <w:r>
              <w:rPr>
                <w:noProof/>
                <w:webHidden/>
              </w:rPr>
              <w:tab/>
            </w:r>
            <w:r>
              <w:rPr>
                <w:noProof/>
                <w:webHidden/>
              </w:rPr>
              <w:fldChar w:fldCharType="begin"/>
            </w:r>
            <w:r>
              <w:rPr>
                <w:noProof/>
                <w:webHidden/>
              </w:rPr>
              <w:instrText xml:space="preserve"> PAGEREF _Toc212632980 \h </w:instrText>
            </w:r>
            <w:r>
              <w:rPr>
                <w:noProof/>
                <w:webHidden/>
              </w:rPr>
            </w:r>
            <w:r>
              <w:rPr>
                <w:noProof/>
                <w:webHidden/>
              </w:rPr>
              <w:fldChar w:fldCharType="separate"/>
            </w:r>
            <w:r w:rsidR="00A13CF3">
              <w:rPr>
                <w:noProof/>
                <w:webHidden/>
              </w:rPr>
              <w:t>3</w:t>
            </w:r>
            <w:r>
              <w:rPr>
                <w:noProof/>
                <w:webHidden/>
              </w:rPr>
              <w:fldChar w:fldCharType="end"/>
            </w:r>
          </w:hyperlink>
        </w:p>
        <w:p w14:paraId="299079F3" w14:textId="55B8B877" w:rsidR="003D4555" w:rsidRDefault="003D4555" w:rsidP="00545F7B">
          <w:pPr>
            <w:pStyle w:val="TOC2"/>
            <w:rPr>
              <w:rFonts w:asciiTheme="minorHAnsi" w:hAnsiTheme="minorHAnsi"/>
              <w:noProof/>
              <w:sz w:val="22"/>
              <w:lang w:val="en-ID" w:eastAsia="en-ID"/>
            </w:rPr>
          </w:pPr>
          <w:hyperlink w:anchor="_Toc212632981" w:history="1">
            <w:r w:rsidRPr="00845C53">
              <w:rPr>
                <w:rStyle w:val="Hyperlink"/>
                <w:noProof/>
              </w:rPr>
              <w:t>2.3</w:t>
            </w:r>
            <w:r>
              <w:rPr>
                <w:rFonts w:asciiTheme="minorHAnsi" w:hAnsiTheme="minorHAnsi"/>
                <w:noProof/>
                <w:sz w:val="22"/>
                <w:lang w:val="en-ID" w:eastAsia="en-ID"/>
              </w:rPr>
              <w:tab/>
            </w:r>
            <w:r w:rsidRPr="00845C53">
              <w:rPr>
                <w:rStyle w:val="Hyperlink"/>
                <w:noProof/>
              </w:rPr>
              <w:t>Tujuan Penelitian</w:t>
            </w:r>
            <w:r>
              <w:rPr>
                <w:noProof/>
                <w:webHidden/>
              </w:rPr>
              <w:tab/>
            </w:r>
            <w:r>
              <w:rPr>
                <w:noProof/>
                <w:webHidden/>
              </w:rPr>
              <w:fldChar w:fldCharType="begin"/>
            </w:r>
            <w:r>
              <w:rPr>
                <w:noProof/>
                <w:webHidden/>
              </w:rPr>
              <w:instrText xml:space="preserve"> PAGEREF _Toc212632981 \h </w:instrText>
            </w:r>
            <w:r>
              <w:rPr>
                <w:noProof/>
                <w:webHidden/>
              </w:rPr>
            </w:r>
            <w:r>
              <w:rPr>
                <w:noProof/>
                <w:webHidden/>
              </w:rPr>
              <w:fldChar w:fldCharType="separate"/>
            </w:r>
            <w:r w:rsidR="00A13CF3">
              <w:rPr>
                <w:noProof/>
                <w:webHidden/>
              </w:rPr>
              <w:t>3</w:t>
            </w:r>
            <w:r>
              <w:rPr>
                <w:noProof/>
                <w:webHidden/>
              </w:rPr>
              <w:fldChar w:fldCharType="end"/>
            </w:r>
          </w:hyperlink>
        </w:p>
        <w:p w14:paraId="26A3299C" w14:textId="7A48F81D" w:rsidR="003D4555" w:rsidRDefault="003D4555" w:rsidP="00545F7B">
          <w:pPr>
            <w:pStyle w:val="TOC2"/>
            <w:rPr>
              <w:rFonts w:asciiTheme="minorHAnsi" w:hAnsiTheme="minorHAnsi"/>
              <w:noProof/>
              <w:sz w:val="22"/>
              <w:lang w:val="en-ID" w:eastAsia="en-ID"/>
            </w:rPr>
          </w:pPr>
          <w:hyperlink w:anchor="_Toc212632982" w:history="1">
            <w:r w:rsidRPr="00845C53">
              <w:rPr>
                <w:rStyle w:val="Hyperlink"/>
                <w:noProof/>
              </w:rPr>
              <w:t>2.4</w:t>
            </w:r>
            <w:r>
              <w:rPr>
                <w:rFonts w:asciiTheme="minorHAnsi" w:hAnsiTheme="minorHAnsi"/>
                <w:noProof/>
                <w:sz w:val="22"/>
                <w:lang w:val="en-ID" w:eastAsia="en-ID"/>
              </w:rPr>
              <w:tab/>
            </w:r>
            <w:r w:rsidRPr="00845C53">
              <w:rPr>
                <w:rStyle w:val="Hyperlink"/>
                <w:noProof/>
              </w:rPr>
              <w:t>Manfaat Penelitian</w:t>
            </w:r>
            <w:r>
              <w:rPr>
                <w:noProof/>
                <w:webHidden/>
              </w:rPr>
              <w:tab/>
            </w:r>
            <w:r>
              <w:rPr>
                <w:noProof/>
                <w:webHidden/>
              </w:rPr>
              <w:fldChar w:fldCharType="begin"/>
            </w:r>
            <w:r>
              <w:rPr>
                <w:noProof/>
                <w:webHidden/>
              </w:rPr>
              <w:instrText xml:space="preserve"> PAGEREF _Toc212632982 \h </w:instrText>
            </w:r>
            <w:r>
              <w:rPr>
                <w:noProof/>
                <w:webHidden/>
              </w:rPr>
            </w:r>
            <w:r>
              <w:rPr>
                <w:noProof/>
                <w:webHidden/>
              </w:rPr>
              <w:fldChar w:fldCharType="separate"/>
            </w:r>
            <w:r w:rsidR="00A13CF3">
              <w:rPr>
                <w:noProof/>
                <w:webHidden/>
              </w:rPr>
              <w:t>3</w:t>
            </w:r>
            <w:r>
              <w:rPr>
                <w:noProof/>
                <w:webHidden/>
              </w:rPr>
              <w:fldChar w:fldCharType="end"/>
            </w:r>
          </w:hyperlink>
        </w:p>
        <w:p w14:paraId="5C800057" w14:textId="6E28118F" w:rsidR="003D4555" w:rsidRDefault="003D4555" w:rsidP="00545F7B">
          <w:pPr>
            <w:pStyle w:val="TOC2"/>
            <w:rPr>
              <w:rFonts w:asciiTheme="minorHAnsi" w:hAnsiTheme="minorHAnsi"/>
              <w:noProof/>
              <w:sz w:val="22"/>
              <w:lang w:val="en-ID" w:eastAsia="en-ID"/>
            </w:rPr>
          </w:pPr>
          <w:hyperlink w:anchor="_Toc212632983" w:history="1">
            <w:r w:rsidRPr="00845C53">
              <w:rPr>
                <w:rStyle w:val="Hyperlink"/>
                <w:noProof/>
              </w:rPr>
              <w:t>2.5</w:t>
            </w:r>
            <w:r>
              <w:rPr>
                <w:rFonts w:asciiTheme="minorHAnsi" w:hAnsiTheme="minorHAnsi"/>
                <w:noProof/>
                <w:sz w:val="22"/>
                <w:lang w:val="en-ID" w:eastAsia="en-ID"/>
              </w:rPr>
              <w:tab/>
            </w:r>
            <w:r w:rsidRPr="00845C53">
              <w:rPr>
                <w:rStyle w:val="Hyperlink"/>
                <w:noProof/>
              </w:rPr>
              <w:t>Ruang Lingkup</w:t>
            </w:r>
            <w:r>
              <w:rPr>
                <w:noProof/>
                <w:webHidden/>
              </w:rPr>
              <w:tab/>
            </w:r>
            <w:r>
              <w:rPr>
                <w:noProof/>
                <w:webHidden/>
              </w:rPr>
              <w:fldChar w:fldCharType="begin"/>
            </w:r>
            <w:r>
              <w:rPr>
                <w:noProof/>
                <w:webHidden/>
              </w:rPr>
              <w:instrText xml:space="preserve"> PAGEREF _Toc212632983 \h </w:instrText>
            </w:r>
            <w:r>
              <w:rPr>
                <w:noProof/>
                <w:webHidden/>
              </w:rPr>
            </w:r>
            <w:r>
              <w:rPr>
                <w:noProof/>
                <w:webHidden/>
              </w:rPr>
              <w:fldChar w:fldCharType="separate"/>
            </w:r>
            <w:r w:rsidR="00A13CF3">
              <w:rPr>
                <w:noProof/>
                <w:webHidden/>
              </w:rPr>
              <w:t>3</w:t>
            </w:r>
            <w:r>
              <w:rPr>
                <w:noProof/>
                <w:webHidden/>
              </w:rPr>
              <w:fldChar w:fldCharType="end"/>
            </w:r>
          </w:hyperlink>
        </w:p>
        <w:p w14:paraId="3599EC10" w14:textId="52CE65A4" w:rsidR="003D4555" w:rsidRDefault="003D4555" w:rsidP="00545F7B">
          <w:pPr>
            <w:pStyle w:val="TOC1"/>
            <w:tabs>
              <w:tab w:val="right" w:leader="dot" w:pos="7928"/>
            </w:tabs>
            <w:spacing w:before="0"/>
            <w:rPr>
              <w:rFonts w:asciiTheme="minorHAnsi" w:hAnsiTheme="minorHAnsi"/>
              <w:noProof/>
              <w:sz w:val="22"/>
              <w:lang w:val="en-ID" w:eastAsia="en-ID"/>
            </w:rPr>
          </w:pPr>
          <w:hyperlink w:anchor="_Toc212632984" w:history="1">
            <w:r w:rsidRPr="00845C53">
              <w:rPr>
                <w:rStyle w:val="Hyperlink"/>
                <w:noProof/>
              </w:rPr>
              <w:t>III</w:t>
            </w:r>
            <w:r>
              <w:rPr>
                <w:rFonts w:asciiTheme="minorHAnsi" w:hAnsiTheme="minorHAnsi"/>
                <w:noProof/>
                <w:sz w:val="22"/>
                <w:lang w:val="en-ID" w:eastAsia="en-ID"/>
              </w:rPr>
              <w:tab/>
            </w:r>
            <w:r w:rsidRPr="00845C53">
              <w:rPr>
                <w:rStyle w:val="Hyperlink"/>
                <w:noProof/>
              </w:rPr>
              <w:t>TINJAUAN PUSTAKA</w:t>
            </w:r>
            <w:r>
              <w:rPr>
                <w:noProof/>
                <w:webHidden/>
              </w:rPr>
              <w:tab/>
            </w:r>
            <w:r>
              <w:rPr>
                <w:noProof/>
                <w:webHidden/>
              </w:rPr>
              <w:fldChar w:fldCharType="begin"/>
            </w:r>
            <w:r>
              <w:rPr>
                <w:noProof/>
                <w:webHidden/>
              </w:rPr>
              <w:instrText xml:space="preserve"> PAGEREF _Toc212632984 \h </w:instrText>
            </w:r>
            <w:r>
              <w:rPr>
                <w:noProof/>
                <w:webHidden/>
              </w:rPr>
            </w:r>
            <w:r>
              <w:rPr>
                <w:noProof/>
                <w:webHidden/>
              </w:rPr>
              <w:fldChar w:fldCharType="separate"/>
            </w:r>
            <w:r w:rsidR="00A13CF3">
              <w:rPr>
                <w:noProof/>
                <w:webHidden/>
              </w:rPr>
              <w:t>4</w:t>
            </w:r>
            <w:r>
              <w:rPr>
                <w:noProof/>
                <w:webHidden/>
              </w:rPr>
              <w:fldChar w:fldCharType="end"/>
            </w:r>
          </w:hyperlink>
        </w:p>
        <w:p w14:paraId="6D01EF36" w14:textId="4916B74A" w:rsidR="003D4555" w:rsidRDefault="003D4555" w:rsidP="00545F7B">
          <w:pPr>
            <w:pStyle w:val="TOC2"/>
            <w:rPr>
              <w:rFonts w:asciiTheme="minorHAnsi" w:hAnsiTheme="minorHAnsi"/>
              <w:noProof/>
              <w:sz w:val="22"/>
              <w:lang w:val="en-ID" w:eastAsia="en-ID"/>
            </w:rPr>
          </w:pPr>
          <w:hyperlink w:anchor="_Toc212632985" w:history="1">
            <w:r w:rsidRPr="00845C53">
              <w:rPr>
                <w:rStyle w:val="Hyperlink"/>
                <w:noProof/>
              </w:rPr>
              <w:t>3.1</w:t>
            </w:r>
            <w:r>
              <w:rPr>
                <w:rFonts w:asciiTheme="minorHAnsi" w:hAnsiTheme="minorHAnsi"/>
                <w:noProof/>
                <w:sz w:val="22"/>
                <w:lang w:val="en-ID" w:eastAsia="en-ID"/>
              </w:rPr>
              <w:tab/>
            </w:r>
            <w:r w:rsidRPr="00845C53">
              <w:rPr>
                <w:rStyle w:val="Hyperlink"/>
                <w:noProof/>
              </w:rPr>
              <w:t>Elektronik BPHTB</w:t>
            </w:r>
            <w:r>
              <w:rPr>
                <w:noProof/>
                <w:webHidden/>
              </w:rPr>
              <w:tab/>
            </w:r>
            <w:r>
              <w:rPr>
                <w:noProof/>
                <w:webHidden/>
              </w:rPr>
              <w:fldChar w:fldCharType="begin"/>
            </w:r>
            <w:r>
              <w:rPr>
                <w:noProof/>
                <w:webHidden/>
              </w:rPr>
              <w:instrText xml:space="preserve"> PAGEREF _Toc212632985 \h </w:instrText>
            </w:r>
            <w:r>
              <w:rPr>
                <w:noProof/>
                <w:webHidden/>
              </w:rPr>
            </w:r>
            <w:r>
              <w:rPr>
                <w:noProof/>
                <w:webHidden/>
              </w:rPr>
              <w:fldChar w:fldCharType="separate"/>
            </w:r>
            <w:r w:rsidR="00A13CF3">
              <w:rPr>
                <w:noProof/>
                <w:webHidden/>
              </w:rPr>
              <w:t>4</w:t>
            </w:r>
            <w:r>
              <w:rPr>
                <w:noProof/>
                <w:webHidden/>
              </w:rPr>
              <w:fldChar w:fldCharType="end"/>
            </w:r>
          </w:hyperlink>
        </w:p>
        <w:p w14:paraId="7E42DCCE" w14:textId="2FD05C60" w:rsidR="003D4555" w:rsidRDefault="003D4555" w:rsidP="00545F7B">
          <w:pPr>
            <w:pStyle w:val="TOC2"/>
            <w:rPr>
              <w:rFonts w:asciiTheme="minorHAnsi" w:hAnsiTheme="minorHAnsi"/>
              <w:noProof/>
              <w:sz w:val="22"/>
              <w:lang w:val="en-ID" w:eastAsia="en-ID"/>
            </w:rPr>
          </w:pPr>
          <w:hyperlink w:anchor="_Toc212632986" w:history="1">
            <w:r w:rsidRPr="00845C53">
              <w:rPr>
                <w:rStyle w:val="Hyperlink"/>
                <w:noProof/>
              </w:rPr>
              <w:t>3.2</w:t>
            </w:r>
            <w:r>
              <w:rPr>
                <w:rFonts w:asciiTheme="minorHAnsi" w:hAnsiTheme="minorHAnsi"/>
                <w:noProof/>
                <w:sz w:val="22"/>
                <w:lang w:val="en-ID" w:eastAsia="en-ID"/>
              </w:rPr>
              <w:tab/>
            </w:r>
            <w:r w:rsidRPr="00845C53">
              <w:rPr>
                <w:rStyle w:val="Hyperlink"/>
                <w:noProof/>
              </w:rPr>
              <w:t xml:space="preserve">Metode </w:t>
            </w:r>
            <w:r w:rsidRPr="00845C53">
              <w:rPr>
                <w:rStyle w:val="Hyperlink"/>
                <w:i/>
                <w:iCs/>
                <w:noProof/>
              </w:rPr>
              <w:t>Prototype</w:t>
            </w:r>
            <w:r>
              <w:rPr>
                <w:noProof/>
                <w:webHidden/>
              </w:rPr>
              <w:tab/>
            </w:r>
            <w:r>
              <w:rPr>
                <w:noProof/>
                <w:webHidden/>
              </w:rPr>
              <w:fldChar w:fldCharType="begin"/>
            </w:r>
            <w:r>
              <w:rPr>
                <w:noProof/>
                <w:webHidden/>
              </w:rPr>
              <w:instrText xml:space="preserve"> PAGEREF _Toc212632986 \h </w:instrText>
            </w:r>
            <w:r>
              <w:rPr>
                <w:noProof/>
                <w:webHidden/>
              </w:rPr>
            </w:r>
            <w:r>
              <w:rPr>
                <w:noProof/>
                <w:webHidden/>
              </w:rPr>
              <w:fldChar w:fldCharType="separate"/>
            </w:r>
            <w:r w:rsidR="00A13CF3">
              <w:rPr>
                <w:noProof/>
                <w:webHidden/>
              </w:rPr>
              <w:t>4</w:t>
            </w:r>
            <w:r>
              <w:rPr>
                <w:noProof/>
                <w:webHidden/>
              </w:rPr>
              <w:fldChar w:fldCharType="end"/>
            </w:r>
          </w:hyperlink>
        </w:p>
        <w:p w14:paraId="661DC425" w14:textId="7DBC1137" w:rsidR="003D4555" w:rsidRDefault="003D4555" w:rsidP="00545F7B">
          <w:pPr>
            <w:pStyle w:val="TOC2"/>
            <w:rPr>
              <w:rFonts w:asciiTheme="minorHAnsi" w:hAnsiTheme="minorHAnsi"/>
              <w:noProof/>
              <w:sz w:val="22"/>
              <w:lang w:val="en-ID" w:eastAsia="en-ID"/>
            </w:rPr>
          </w:pPr>
          <w:hyperlink w:anchor="_Toc212632987" w:history="1">
            <w:r w:rsidRPr="00845C53">
              <w:rPr>
                <w:rStyle w:val="Hyperlink"/>
                <w:noProof/>
              </w:rPr>
              <w:t>3.3</w:t>
            </w:r>
            <w:r>
              <w:rPr>
                <w:rFonts w:asciiTheme="minorHAnsi" w:hAnsiTheme="minorHAnsi"/>
                <w:noProof/>
                <w:sz w:val="22"/>
                <w:lang w:val="en-ID" w:eastAsia="en-ID"/>
              </w:rPr>
              <w:tab/>
            </w:r>
            <w:r w:rsidRPr="00845C53">
              <w:rPr>
                <w:rStyle w:val="Hyperlink"/>
                <w:i/>
                <w:iCs/>
                <w:noProof/>
              </w:rPr>
              <w:t>Booking online</w:t>
            </w:r>
            <w:r>
              <w:rPr>
                <w:noProof/>
                <w:webHidden/>
              </w:rPr>
              <w:tab/>
            </w:r>
            <w:r>
              <w:rPr>
                <w:noProof/>
                <w:webHidden/>
              </w:rPr>
              <w:fldChar w:fldCharType="begin"/>
            </w:r>
            <w:r>
              <w:rPr>
                <w:noProof/>
                <w:webHidden/>
              </w:rPr>
              <w:instrText xml:space="preserve"> PAGEREF _Toc212632987 \h </w:instrText>
            </w:r>
            <w:r>
              <w:rPr>
                <w:noProof/>
                <w:webHidden/>
              </w:rPr>
            </w:r>
            <w:r>
              <w:rPr>
                <w:noProof/>
                <w:webHidden/>
              </w:rPr>
              <w:fldChar w:fldCharType="separate"/>
            </w:r>
            <w:r w:rsidR="00A13CF3">
              <w:rPr>
                <w:noProof/>
                <w:webHidden/>
              </w:rPr>
              <w:t>5</w:t>
            </w:r>
            <w:r>
              <w:rPr>
                <w:noProof/>
                <w:webHidden/>
              </w:rPr>
              <w:fldChar w:fldCharType="end"/>
            </w:r>
          </w:hyperlink>
        </w:p>
        <w:p w14:paraId="1EFA9C48" w14:textId="57D42BA7" w:rsidR="003D4555" w:rsidRDefault="003D4555" w:rsidP="00545F7B">
          <w:pPr>
            <w:pStyle w:val="TOC2"/>
            <w:rPr>
              <w:rFonts w:asciiTheme="minorHAnsi" w:hAnsiTheme="minorHAnsi"/>
              <w:noProof/>
              <w:sz w:val="22"/>
              <w:lang w:val="en-ID" w:eastAsia="en-ID"/>
            </w:rPr>
          </w:pPr>
          <w:hyperlink w:anchor="_Toc212632988" w:history="1">
            <w:r w:rsidRPr="00845C53">
              <w:rPr>
                <w:rStyle w:val="Hyperlink"/>
                <w:noProof/>
              </w:rPr>
              <w:t>3.4</w:t>
            </w:r>
            <w:r>
              <w:rPr>
                <w:rFonts w:asciiTheme="minorHAnsi" w:hAnsiTheme="minorHAnsi"/>
                <w:noProof/>
                <w:sz w:val="22"/>
                <w:lang w:val="en-ID" w:eastAsia="en-ID"/>
              </w:rPr>
              <w:tab/>
            </w:r>
            <w:r w:rsidRPr="00845C53">
              <w:rPr>
                <w:rStyle w:val="Hyperlink"/>
                <w:i/>
                <w:iCs/>
                <w:noProof/>
              </w:rPr>
              <w:t>Website</w:t>
            </w:r>
            <w:r w:rsidRPr="00845C53">
              <w:rPr>
                <w:rStyle w:val="Hyperlink"/>
                <w:noProof/>
              </w:rPr>
              <w:t xml:space="preserve"> </w:t>
            </w:r>
            <w:r w:rsidRPr="00845C53">
              <w:rPr>
                <w:rStyle w:val="Hyperlink"/>
                <w:i/>
                <w:iCs/>
                <w:noProof/>
              </w:rPr>
              <w:t>Development</w:t>
            </w:r>
            <w:r>
              <w:rPr>
                <w:noProof/>
                <w:webHidden/>
              </w:rPr>
              <w:tab/>
            </w:r>
            <w:r>
              <w:rPr>
                <w:noProof/>
                <w:webHidden/>
              </w:rPr>
              <w:fldChar w:fldCharType="begin"/>
            </w:r>
            <w:r>
              <w:rPr>
                <w:noProof/>
                <w:webHidden/>
              </w:rPr>
              <w:instrText xml:space="preserve"> PAGEREF _Toc212632988 \h </w:instrText>
            </w:r>
            <w:r>
              <w:rPr>
                <w:noProof/>
                <w:webHidden/>
              </w:rPr>
            </w:r>
            <w:r>
              <w:rPr>
                <w:noProof/>
                <w:webHidden/>
              </w:rPr>
              <w:fldChar w:fldCharType="separate"/>
            </w:r>
            <w:r w:rsidR="00A13CF3">
              <w:rPr>
                <w:noProof/>
                <w:webHidden/>
              </w:rPr>
              <w:t>5</w:t>
            </w:r>
            <w:r>
              <w:rPr>
                <w:noProof/>
                <w:webHidden/>
              </w:rPr>
              <w:fldChar w:fldCharType="end"/>
            </w:r>
          </w:hyperlink>
        </w:p>
        <w:p w14:paraId="0F4A2BA9" w14:textId="469F8294" w:rsidR="003D4555" w:rsidRDefault="003D4555" w:rsidP="00545F7B">
          <w:pPr>
            <w:pStyle w:val="TOC2"/>
            <w:rPr>
              <w:rFonts w:asciiTheme="minorHAnsi" w:hAnsiTheme="minorHAnsi"/>
              <w:noProof/>
              <w:sz w:val="22"/>
              <w:lang w:val="en-ID" w:eastAsia="en-ID"/>
            </w:rPr>
          </w:pPr>
          <w:hyperlink w:anchor="_Toc212632989" w:history="1">
            <w:r w:rsidRPr="00845C53">
              <w:rPr>
                <w:rStyle w:val="Hyperlink"/>
                <w:noProof/>
              </w:rPr>
              <w:t>3.5</w:t>
            </w:r>
            <w:r>
              <w:rPr>
                <w:rFonts w:asciiTheme="minorHAnsi" w:hAnsiTheme="minorHAnsi"/>
                <w:noProof/>
                <w:sz w:val="22"/>
                <w:lang w:val="en-ID" w:eastAsia="en-ID"/>
              </w:rPr>
              <w:tab/>
            </w:r>
            <w:r w:rsidRPr="00845C53">
              <w:rPr>
                <w:rStyle w:val="Hyperlink"/>
                <w:noProof/>
              </w:rPr>
              <w:t xml:space="preserve">UI/UX </w:t>
            </w:r>
            <w:r w:rsidRPr="00845C53">
              <w:rPr>
                <w:rStyle w:val="Hyperlink"/>
                <w:i/>
                <w:iCs/>
                <w:noProof/>
              </w:rPr>
              <w:t>Tools</w:t>
            </w:r>
            <w:r>
              <w:rPr>
                <w:noProof/>
                <w:webHidden/>
              </w:rPr>
              <w:tab/>
            </w:r>
            <w:r>
              <w:rPr>
                <w:noProof/>
                <w:webHidden/>
              </w:rPr>
              <w:fldChar w:fldCharType="begin"/>
            </w:r>
            <w:r>
              <w:rPr>
                <w:noProof/>
                <w:webHidden/>
              </w:rPr>
              <w:instrText xml:space="preserve"> PAGEREF _Toc212632989 \h </w:instrText>
            </w:r>
            <w:r>
              <w:rPr>
                <w:noProof/>
                <w:webHidden/>
              </w:rPr>
            </w:r>
            <w:r>
              <w:rPr>
                <w:noProof/>
                <w:webHidden/>
              </w:rPr>
              <w:fldChar w:fldCharType="separate"/>
            </w:r>
            <w:r w:rsidR="00A13CF3">
              <w:rPr>
                <w:noProof/>
                <w:webHidden/>
              </w:rPr>
              <w:t>5</w:t>
            </w:r>
            <w:r>
              <w:rPr>
                <w:noProof/>
                <w:webHidden/>
              </w:rPr>
              <w:fldChar w:fldCharType="end"/>
            </w:r>
          </w:hyperlink>
        </w:p>
        <w:p w14:paraId="2B799A08" w14:textId="5DAE997D" w:rsidR="003D4555" w:rsidRDefault="003D4555" w:rsidP="00545F7B">
          <w:pPr>
            <w:pStyle w:val="TOC1"/>
            <w:tabs>
              <w:tab w:val="right" w:leader="dot" w:pos="7928"/>
            </w:tabs>
            <w:spacing w:before="0"/>
            <w:rPr>
              <w:rFonts w:asciiTheme="minorHAnsi" w:hAnsiTheme="minorHAnsi"/>
              <w:noProof/>
              <w:sz w:val="22"/>
              <w:lang w:val="en-ID" w:eastAsia="en-ID"/>
            </w:rPr>
          </w:pPr>
          <w:hyperlink w:anchor="_Toc212632990" w:history="1">
            <w:r w:rsidRPr="00845C53">
              <w:rPr>
                <w:rStyle w:val="Hyperlink"/>
                <w:noProof/>
              </w:rPr>
              <w:t>IV</w:t>
            </w:r>
            <w:r>
              <w:rPr>
                <w:rFonts w:asciiTheme="minorHAnsi" w:hAnsiTheme="minorHAnsi"/>
                <w:noProof/>
                <w:sz w:val="22"/>
                <w:lang w:val="en-ID" w:eastAsia="en-ID"/>
              </w:rPr>
              <w:tab/>
            </w:r>
            <w:r w:rsidRPr="00845C53">
              <w:rPr>
                <w:rStyle w:val="Hyperlink"/>
                <w:noProof/>
              </w:rPr>
              <w:t>METODE</w:t>
            </w:r>
            <w:r>
              <w:rPr>
                <w:noProof/>
                <w:webHidden/>
              </w:rPr>
              <w:tab/>
            </w:r>
            <w:r>
              <w:rPr>
                <w:noProof/>
                <w:webHidden/>
              </w:rPr>
              <w:fldChar w:fldCharType="begin"/>
            </w:r>
            <w:r>
              <w:rPr>
                <w:noProof/>
                <w:webHidden/>
              </w:rPr>
              <w:instrText xml:space="preserve"> PAGEREF _Toc212632990 \h </w:instrText>
            </w:r>
            <w:r>
              <w:rPr>
                <w:noProof/>
                <w:webHidden/>
              </w:rPr>
            </w:r>
            <w:r>
              <w:rPr>
                <w:noProof/>
                <w:webHidden/>
              </w:rPr>
              <w:fldChar w:fldCharType="separate"/>
            </w:r>
            <w:r w:rsidR="00A13CF3">
              <w:rPr>
                <w:noProof/>
                <w:webHidden/>
              </w:rPr>
              <w:t>7</w:t>
            </w:r>
            <w:r>
              <w:rPr>
                <w:noProof/>
                <w:webHidden/>
              </w:rPr>
              <w:fldChar w:fldCharType="end"/>
            </w:r>
          </w:hyperlink>
        </w:p>
        <w:p w14:paraId="7317021D" w14:textId="418AACFE" w:rsidR="003D4555" w:rsidRDefault="003D4555" w:rsidP="00545F7B">
          <w:pPr>
            <w:pStyle w:val="TOC2"/>
            <w:rPr>
              <w:rFonts w:asciiTheme="minorHAnsi" w:hAnsiTheme="minorHAnsi"/>
              <w:noProof/>
              <w:sz w:val="22"/>
              <w:lang w:val="en-ID" w:eastAsia="en-ID"/>
            </w:rPr>
          </w:pPr>
          <w:hyperlink w:anchor="_Toc212632991" w:history="1">
            <w:r w:rsidRPr="00845C53">
              <w:rPr>
                <w:rStyle w:val="Hyperlink"/>
                <w:noProof/>
              </w:rPr>
              <w:t>4.1</w:t>
            </w:r>
            <w:r>
              <w:rPr>
                <w:rFonts w:asciiTheme="minorHAnsi" w:hAnsiTheme="minorHAnsi"/>
                <w:noProof/>
                <w:sz w:val="22"/>
                <w:lang w:val="en-ID" w:eastAsia="en-ID"/>
              </w:rPr>
              <w:tab/>
            </w:r>
            <w:r w:rsidRPr="00845C53">
              <w:rPr>
                <w:rStyle w:val="Hyperlink"/>
                <w:noProof/>
              </w:rPr>
              <w:t>Lokasi dan Waktu</w:t>
            </w:r>
            <w:r>
              <w:rPr>
                <w:noProof/>
                <w:webHidden/>
              </w:rPr>
              <w:tab/>
            </w:r>
            <w:r>
              <w:rPr>
                <w:noProof/>
                <w:webHidden/>
              </w:rPr>
              <w:fldChar w:fldCharType="begin"/>
            </w:r>
            <w:r>
              <w:rPr>
                <w:noProof/>
                <w:webHidden/>
              </w:rPr>
              <w:instrText xml:space="preserve"> PAGEREF _Toc212632991 \h </w:instrText>
            </w:r>
            <w:r>
              <w:rPr>
                <w:noProof/>
                <w:webHidden/>
              </w:rPr>
            </w:r>
            <w:r>
              <w:rPr>
                <w:noProof/>
                <w:webHidden/>
              </w:rPr>
              <w:fldChar w:fldCharType="separate"/>
            </w:r>
            <w:r w:rsidR="00A13CF3">
              <w:rPr>
                <w:noProof/>
                <w:webHidden/>
              </w:rPr>
              <w:t>7</w:t>
            </w:r>
            <w:r>
              <w:rPr>
                <w:noProof/>
                <w:webHidden/>
              </w:rPr>
              <w:fldChar w:fldCharType="end"/>
            </w:r>
          </w:hyperlink>
        </w:p>
        <w:p w14:paraId="54B9113D" w14:textId="347A0B9B" w:rsidR="003D4555" w:rsidRDefault="003D4555" w:rsidP="00545F7B">
          <w:pPr>
            <w:pStyle w:val="TOC2"/>
            <w:rPr>
              <w:rFonts w:asciiTheme="minorHAnsi" w:hAnsiTheme="minorHAnsi"/>
              <w:noProof/>
              <w:sz w:val="22"/>
              <w:lang w:val="en-ID" w:eastAsia="en-ID"/>
            </w:rPr>
          </w:pPr>
          <w:hyperlink w:anchor="_Toc212632992" w:history="1">
            <w:r w:rsidRPr="00845C53">
              <w:rPr>
                <w:rStyle w:val="Hyperlink"/>
                <w:noProof/>
              </w:rPr>
              <w:t>4.2</w:t>
            </w:r>
            <w:r>
              <w:rPr>
                <w:rFonts w:asciiTheme="minorHAnsi" w:hAnsiTheme="minorHAnsi"/>
                <w:noProof/>
                <w:sz w:val="22"/>
                <w:lang w:val="en-ID" w:eastAsia="en-ID"/>
              </w:rPr>
              <w:tab/>
            </w:r>
            <w:r w:rsidRPr="00845C53">
              <w:rPr>
                <w:rStyle w:val="Hyperlink"/>
                <w:noProof/>
              </w:rPr>
              <w:t>Teknik Pengumpulan Data dan Analisis Data</w:t>
            </w:r>
            <w:r>
              <w:rPr>
                <w:noProof/>
                <w:webHidden/>
              </w:rPr>
              <w:tab/>
            </w:r>
            <w:r>
              <w:rPr>
                <w:noProof/>
                <w:webHidden/>
              </w:rPr>
              <w:fldChar w:fldCharType="begin"/>
            </w:r>
            <w:r>
              <w:rPr>
                <w:noProof/>
                <w:webHidden/>
              </w:rPr>
              <w:instrText xml:space="preserve"> PAGEREF _Toc212632992 \h </w:instrText>
            </w:r>
            <w:r>
              <w:rPr>
                <w:noProof/>
                <w:webHidden/>
              </w:rPr>
            </w:r>
            <w:r>
              <w:rPr>
                <w:noProof/>
                <w:webHidden/>
              </w:rPr>
              <w:fldChar w:fldCharType="separate"/>
            </w:r>
            <w:r w:rsidR="00A13CF3">
              <w:rPr>
                <w:noProof/>
                <w:webHidden/>
              </w:rPr>
              <w:t>8</w:t>
            </w:r>
            <w:r>
              <w:rPr>
                <w:noProof/>
                <w:webHidden/>
              </w:rPr>
              <w:fldChar w:fldCharType="end"/>
            </w:r>
          </w:hyperlink>
        </w:p>
        <w:p w14:paraId="5AD730FE" w14:textId="55ACF223" w:rsidR="003D4555" w:rsidRDefault="003D4555" w:rsidP="006E6A9D">
          <w:pPr>
            <w:pStyle w:val="TOC3"/>
            <w:rPr>
              <w:rFonts w:asciiTheme="minorHAnsi" w:hAnsiTheme="minorHAnsi"/>
              <w:noProof/>
              <w:sz w:val="22"/>
              <w:lang w:val="en-ID" w:eastAsia="en-ID"/>
            </w:rPr>
          </w:pPr>
          <w:hyperlink w:anchor="_Toc212632993" w:history="1">
            <w:r w:rsidRPr="00845C53">
              <w:rPr>
                <w:rStyle w:val="Hyperlink"/>
                <w:noProof/>
                <w14:scene3d>
                  <w14:camera w14:prst="orthographicFront"/>
                  <w14:lightRig w14:rig="threePt" w14:dir="t">
                    <w14:rot w14:lat="0" w14:lon="0" w14:rev="0"/>
                  </w14:lightRig>
                </w14:scene3d>
              </w:rPr>
              <w:t>4.2.1</w:t>
            </w:r>
            <w:r>
              <w:rPr>
                <w:rFonts w:asciiTheme="minorHAnsi" w:hAnsiTheme="minorHAnsi"/>
                <w:noProof/>
                <w:sz w:val="22"/>
                <w:lang w:val="en-ID" w:eastAsia="en-ID"/>
              </w:rPr>
              <w:tab/>
            </w:r>
            <w:r w:rsidRPr="00845C53">
              <w:rPr>
                <w:rStyle w:val="Hyperlink"/>
                <w:noProof/>
              </w:rPr>
              <w:t>Wawancara</w:t>
            </w:r>
            <w:r>
              <w:rPr>
                <w:noProof/>
                <w:webHidden/>
              </w:rPr>
              <w:tab/>
            </w:r>
            <w:r>
              <w:rPr>
                <w:noProof/>
                <w:webHidden/>
              </w:rPr>
              <w:fldChar w:fldCharType="begin"/>
            </w:r>
            <w:r>
              <w:rPr>
                <w:noProof/>
                <w:webHidden/>
              </w:rPr>
              <w:instrText xml:space="preserve"> PAGEREF _Toc212632993 \h </w:instrText>
            </w:r>
            <w:r>
              <w:rPr>
                <w:noProof/>
                <w:webHidden/>
              </w:rPr>
            </w:r>
            <w:r>
              <w:rPr>
                <w:noProof/>
                <w:webHidden/>
              </w:rPr>
              <w:fldChar w:fldCharType="separate"/>
            </w:r>
            <w:r w:rsidR="00A13CF3">
              <w:rPr>
                <w:noProof/>
                <w:webHidden/>
              </w:rPr>
              <w:t>8</w:t>
            </w:r>
            <w:r>
              <w:rPr>
                <w:noProof/>
                <w:webHidden/>
              </w:rPr>
              <w:fldChar w:fldCharType="end"/>
            </w:r>
          </w:hyperlink>
        </w:p>
        <w:p w14:paraId="0E856721" w14:textId="235100E5" w:rsidR="003D4555" w:rsidRDefault="003D4555" w:rsidP="006E6A9D">
          <w:pPr>
            <w:pStyle w:val="TOC3"/>
            <w:rPr>
              <w:rFonts w:asciiTheme="minorHAnsi" w:hAnsiTheme="minorHAnsi"/>
              <w:noProof/>
              <w:sz w:val="22"/>
              <w:lang w:val="en-ID" w:eastAsia="en-ID"/>
            </w:rPr>
          </w:pPr>
          <w:hyperlink w:anchor="_Toc212632995" w:history="1">
            <w:r w:rsidRPr="00845C53">
              <w:rPr>
                <w:rStyle w:val="Hyperlink"/>
                <w:noProof/>
                <w14:scene3d>
                  <w14:camera w14:prst="orthographicFront"/>
                  <w14:lightRig w14:rig="threePt" w14:dir="t">
                    <w14:rot w14:lat="0" w14:lon="0" w14:rev="0"/>
                  </w14:lightRig>
                </w14:scene3d>
              </w:rPr>
              <w:t>4.2.2</w:t>
            </w:r>
            <w:r>
              <w:rPr>
                <w:rFonts w:asciiTheme="minorHAnsi" w:hAnsiTheme="minorHAnsi"/>
                <w:noProof/>
                <w:sz w:val="22"/>
                <w:lang w:val="en-ID" w:eastAsia="en-ID"/>
              </w:rPr>
              <w:tab/>
            </w:r>
            <w:r w:rsidRPr="00845C53">
              <w:rPr>
                <w:rStyle w:val="Hyperlink"/>
                <w:noProof/>
              </w:rPr>
              <w:t>Observasi</w:t>
            </w:r>
            <w:r>
              <w:rPr>
                <w:noProof/>
                <w:webHidden/>
              </w:rPr>
              <w:tab/>
            </w:r>
            <w:r>
              <w:rPr>
                <w:noProof/>
                <w:webHidden/>
              </w:rPr>
              <w:fldChar w:fldCharType="begin"/>
            </w:r>
            <w:r>
              <w:rPr>
                <w:noProof/>
                <w:webHidden/>
              </w:rPr>
              <w:instrText xml:space="preserve"> PAGEREF _Toc212632995 \h </w:instrText>
            </w:r>
            <w:r>
              <w:rPr>
                <w:noProof/>
                <w:webHidden/>
              </w:rPr>
            </w:r>
            <w:r>
              <w:rPr>
                <w:noProof/>
                <w:webHidden/>
              </w:rPr>
              <w:fldChar w:fldCharType="separate"/>
            </w:r>
            <w:r w:rsidR="00A13CF3">
              <w:rPr>
                <w:noProof/>
                <w:webHidden/>
              </w:rPr>
              <w:t>8</w:t>
            </w:r>
            <w:r>
              <w:rPr>
                <w:noProof/>
                <w:webHidden/>
              </w:rPr>
              <w:fldChar w:fldCharType="end"/>
            </w:r>
          </w:hyperlink>
        </w:p>
        <w:p w14:paraId="4E8EB738" w14:textId="01A4B52C" w:rsidR="003D4555" w:rsidRDefault="003D4555" w:rsidP="006E6A9D">
          <w:pPr>
            <w:pStyle w:val="TOC3"/>
            <w:rPr>
              <w:rFonts w:asciiTheme="minorHAnsi" w:hAnsiTheme="minorHAnsi"/>
              <w:noProof/>
              <w:sz w:val="22"/>
              <w:lang w:val="en-ID" w:eastAsia="en-ID"/>
            </w:rPr>
          </w:pPr>
          <w:hyperlink w:anchor="_Toc212632997" w:history="1">
            <w:r w:rsidRPr="00845C53">
              <w:rPr>
                <w:rStyle w:val="Hyperlink"/>
                <w:noProof/>
                <w14:scene3d>
                  <w14:camera w14:prst="orthographicFront"/>
                  <w14:lightRig w14:rig="threePt" w14:dir="t">
                    <w14:rot w14:lat="0" w14:lon="0" w14:rev="0"/>
                  </w14:lightRig>
                </w14:scene3d>
              </w:rPr>
              <w:t>4.2.3</w:t>
            </w:r>
            <w:r>
              <w:rPr>
                <w:rFonts w:asciiTheme="minorHAnsi" w:hAnsiTheme="minorHAnsi"/>
                <w:noProof/>
                <w:sz w:val="22"/>
                <w:lang w:val="en-ID" w:eastAsia="en-ID"/>
              </w:rPr>
              <w:tab/>
            </w:r>
            <w:r w:rsidRPr="00845C53">
              <w:rPr>
                <w:rStyle w:val="Hyperlink"/>
                <w:noProof/>
              </w:rPr>
              <w:t>Analisis Data</w:t>
            </w:r>
            <w:r>
              <w:rPr>
                <w:noProof/>
                <w:webHidden/>
              </w:rPr>
              <w:tab/>
            </w:r>
            <w:r>
              <w:rPr>
                <w:noProof/>
                <w:webHidden/>
              </w:rPr>
              <w:fldChar w:fldCharType="begin"/>
            </w:r>
            <w:r>
              <w:rPr>
                <w:noProof/>
                <w:webHidden/>
              </w:rPr>
              <w:instrText xml:space="preserve"> PAGEREF _Toc212632997 \h </w:instrText>
            </w:r>
            <w:r>
              <w:rPr>
                <w:noProof/>
                <w:webHidden/>
              </w:rPr>
            </w:r>
            <w:r>
              <w:rPr>
                <w:noProof/>
                <w:webHidden/>
              </w:rPr>
              <w:fldChar w:fldCharType="separate"/>
            </w:r>
            <w:r w:rsidR="00A13CF3">
              <w:rPr>
                <w:noProof/>
                <w:webHidden/>
              </w:rPr>
              <w:t>8</w:t>
            </w:r>
            <w:r>
              <w:rPr>
                <w:noProof/>
                <w:webHidden/>
              </w:rPr>
              <w:fldChar w:fldCharType="end"/>
            </w:r>
          </w:hyperlink>
        </w:p>
        <w:p w14:paraId="2B42479B" w14:textId="3AEB76EC" w:rsidR="003D4555" w:rsidRDefault="003D4555" w:rsidP="00545F7B">
          <w:pPr>
            <w:pStyle w:val="TOC2"/>
            <w:rPr>
              <w:rFonts w:asciiTheme="minorHAnsi" w:hAnsiTheme="minorHAnsi"/>
              <w:noProof/>
              <w:sz w:val="22"/>
              <w:lang w:val="en-ID" w:eastAsia="en-ID"/>
            </w:rPr>
          </w:pPr>
          <w:hyperlink w:anchor="_Toc212632999" w:history="1">
            <w:r w:rsidRPr="00845C53">
              <w:rPr>
                <w:rStyle w:val="Hyperlink"/>
                <w:noProof/>
              </w:rPr>
              <w:t>4.3</w:t>
            </w:r>
            <w:r>
              <w:rPr>
                <w:rFonts w:asciiTheme="minorHAnsi" w:hAnsiTheme="minorHAnsi"/>
                <w:noProof/>
                <w:sz w:val="22"/>
                <w:lang w:val="en-ID" w:eastAsia="en-ID"/>
              </w:rPr>
              <w:tab/>
            </w:r>
            <w:r w:rsidRPr="00845C53">
              <w:rPr>
                <w:rStyle w:val="Hyperlink"/>
                <w:noProof/>
              </w:rPr>
              <w:t>Prosedur Kerja</w:t>
            </w:r>
            <w:r>
              <w:rPr>
                <w:noProof/>
                <w:webHidden/>
              </w:rPr>
              <w:tab/>
            </w:r>
            <w:r>
              <w:rPr>
                <w:noProof/>
                <w:webHidden/>
              </w:rPr>
              <w:fldChar w:fldCharType="begin"/>
            </w:r>
            <w:r>
              <w:rPr>
                <w:noProof/>
                <w:webHidden/>
              </w:rPr>
              <w:instrText xml:space="preserve"> PAGEREF _Toc212632999 \h </w:instrText>
            </w:r>
            <w:r>
              <w:rPr>
                <w:noProof/>
                <w:webHidden/>
              </w:rPr>
            </w:r>
            <w:r>
              <w:rPr>
                <w:noProof/>
                <w:webHidden/>
              </w:rPr>
              <w:fldChar w:fldCharType="separate"/>
            </w:r>
            <w:r w:rsidR="00A13CF3">
              <w:rPr>
                <w:noProof/>
                <w:webHidden/>
              </w:rPr>
              <w:t>9</w:t>
            </w:r>
            <w:r>
              <w:rPr>
                <w:noProof/>
                <w:webHidden/>
              </w:rPr>
              <w:fldChar w:fldCharType="end"/>
            </w:r>
          </w:hyperlink>
        </w:p>
        <w:p w14:paraId="28C1BE41" w14:textId="47F7FCBA" w:rsidR="003D4555" w:rsidRDefault="003D4555" w:rsidP="00545F7B">
          <w:pPr>
            <w:pStyle w:val="TOC2"/>
            <w:rPr>
              <w:rFonts w:asciiTheme="minorHAnsi" w:hAnsiTheme="minorHAnsi"/>
              <w:noProof/>
              <w:sz w:val="22"/>
              <w:lang w:val="en-ID" w:eastAsia="en-ID"/>
            </w:rPr>
          </w:pPr>
          <w:hyperlink w:anchor="_Toc212633000" w:history="1">
            <w:r w:rsidRPr="00845C53">
              <w:rPr>
                <w:rStyle w:val="Hyperlink"/>
                <w:noProof/>
              </w:rPr>
              <w:t>4.4</w:t>
            </w:r>
            <w:r>
              <w:rPr>
                <w:rFonts w:asciiTheme="minorHAnsi" w:hAnsiTheme="minorHAnsi"/>
                <w:noProof/>
                <w:sz w:val="22"/>
                <w:lang w:val="en-ID" w:eastAsia="en-ID"/>
              </w:rPr>
              <w:tab/>
            </w:r>
            <w:r w:rsidRPr="00845C53">
              <w:rPr>
                <w:rStyle w:val="Hyperlink"/>
                <w:noProof/>
              </w:rPr>
              <w:t xml:space="preserve">Iterasi 1: Pembuatan Fitur </w:t>
            </w:r>
            <w:r w:rsidRPr="00845C53">
              <w:rPr>
                <w:rStyle w:val="Hyperlink"/>
                <w:i/>
                <w:iCs/>
                <w:noProof/>
              </w:rPr>
              <w:t>Booking</w:t>
            </w:r>
            <w:r w:rsidRPr="00845C53">
              <w:rPr>
                <w:rStyle w:val="Hyperlink"/>
                <w:noProof/>
              </w:rPr>
              <w:t xml:space="preserve"> hingga Pengiriman (November 2024 – Januari 2025)</w:t>
            </w:r>
            <w:r>
              <w:rPr>
                <w:noProof/>
                <w:webHidden/>
              </w:rPr>
              <w:tab/>
            </w:r>
            <w:r>
              <w:rPr>
                <w:noProof/>
                <w:webHidden/>
              </w:rPr>
              <w:fldChar w:fldCharType="begin"/>
            </w:r>
            <w:r>
              <w:rPr>
                <w:noProof/>
                <w:webHidden/>
              </w:rPr>
              <w:instrText xml:space="preserve"> PAGEREF _Toc212633000 \h </w:instrText>
            </w:r>
            <w:r>
              <w:rPr>
                <w:noProof/>
                <w:webHidden/>
              </w:rPr>
            </w:r>
            <w:r>
              <w:rPr>
                <w:noProof/>
                <w:webHidden/>
              </w:rPr>
              <w:fldChar w:fldCharType="separate"/>
            </w:r>
            <w:r w:rsidR="00A13CF3">
              <w:rPr>
                <w:noProof/>
                <w:webHidden/>
              </w:rPr>
              <w:t>10</w:t>
            </w:r>
            <w:r>
              <w:rPr>
                <w:noProof/>
                <w:webHidden/>
              </w:rPr>
              <w:fldChar w:fldCharType="end"/>
            </w:r>
          </w:hyperlink>
        </w:p>
        <w:p w14:paraId="2BAC9F41" w14:textId="1EE52168" w:rsidR="003D4555" w:rsidRDefault="003D4555" w:rsidP="006E6A9D">
          <w:pPr>
            <w:pStyle w:val="TOC3"/>
            <w:rPr>
              <w:rFonts w:asciiTheme="minorHAnsi" w:hAnsiTheme="minorHAnsi"/>
              <w:noProof/>
              <w:sz w:val="22"/>
              <w:lang w:val="en-ID" w:eastAsia="en-ID"/>
            </w:rPr>
          </w:pPr>
          <w:hyperlink w:anchor="_Toc212633001" w:history="1">
            <w:r w:rsidRPr="00845C53">
              <w:rPr>
                <w:rStyle w:val="Hyperlink"/>
                <w:noProof/>
                <w14:scene3d>
                  <w14:camera w14:prst="orthographicFront"/>
                  <w14:lightRig w14:rig="threePt" w14:dir="t">
                    <w14:rot w14:lat="0" w14:lon="0" w14:rev="0"/>
                  </w14:lightRig>
                </w14:scene3d>
              </w:rPr>
              <w:t>4.4.1</w:t>
            </w:r>
            <w:r>
              <w:rPr>
                <w:rFonts w:asciiTheme="minorHAnsi" w:hAnsiTheme="minorHAnsi"/>
                <w:noProof/>
                <w:sz w:val="22"/>
                <w:lang w:val="en-ID" w:eastAsia="en-ID"/>
              </w:rPr>
              <w:tab/>
            </w:r>
            <w:r w:rsidRPr="00845C53">
              <w:rPr>
                <w:rStyle w:val="Hyperlink"/>
                <w:i/>
                <w:iCs/>
                <w:noProof/>
              </w:rPr>
              <w:t xml:space="preserve">Communication </w:t>
            </w:r>
            <w:r w:rsidRPr="00845C53">
              <w:rPr>
                <w:rStyle w:val="Hyperlink"/>
                <w:noProof/>
              </w:rPr>
              <w:t xml:space="preserve"> (Komunikasi)</w:t>
            </w:r>
            <w:r>
              <w:rPr>
                <w:noProof/>
                <w:webHidden/>
              </w:rPr>
              <w:tab/>
            </w:r>
            <w:r>
              <w:rPr>
                <w:noProof/>
                <w:webHidden/>
              </w:rPr>
              <w:fldChar w:fldCharType="begin"/>
            </w:r>
            <w:r>
              <w:rPr>
                <w:noProof/>
                <w:webHidden/>
              </w:rPr>
              <w:instrText xml:space="preserve"> PAGEREF _Toc212633001 \h </w:instrText>
            </w:r>
            <w:r>
              <w:rPr>
                <w:noProof/>
                <w:webHidden/>
              </w:rPr>
            </w:r>
            <w:r>
              <w:rPr>
                <w:noProof/>
                <w:webHidden/>
              </w:rPr>
              <w:fldChar w:fldCharType="separate"/>
            </w:r>
            <w:r w:rsidR="00A13CF3">
              <w:rPr>
                <w:noProof/>
                <w:webHidden/>
              </w:rPr>
              <w:t>10</w:t>
            </w:r>
            <w:r>
              <w:rPr>
                <w:noProof/>
                <w:webHidden/>
              </w:rPr>
              <w:fldChar w:fldCharType="end"/>
            </w:r>
          </w:hyperlink>
        </w:p>
        <w:p w14:paraId="186639B6" w14:textId="32405A99" w:rsidR="003D4555" w:rsidRDefault="003D4555" w:rsidP="006E6A9D">
          <w:pPr>
            <w:pStyle w:val="TOC3"/>
            <w:rPr>
              <w:rFonts w:asciiTheme="minorHAnsi" w:hAnsiTheme="minorHAnsi"/>
              <w:noProof/>
              <w:sz w:val="22"/>
              <w:lang w:val="en-ID" w:eastAsia="en-ID"/>
            </w:rPr>
          </w:pPr>
          <w:hyperlink w:anchor="_Toc212633002" w:history="1">
            <w:r w:rsidRPr="00845C53">
              <w:rPr>
                <w:rStyle w:val="Hyperlink"/>
                <w:noProof/>
                <w14:scene3d>
                  <w14:camera w14:prst="orthographicFront"/>
                  <w14:lightRig w14:rig="threePt" w14:dir="t">
                    <w14:rot w14:lat="0" w14:lon="0" w14:rev="0"/>
                  </w14:lightRig>
                </w14:scene3d>
              </w:rPr>
              <w:t>4.4.2</w:t>
            </w:r>
            <w:r>
              <w:rPr>
                <w:rFonts w:asciiTheme="minorHAnsi" w:hAnsiTheme="minorHAnsi"/>
                <w:noProof/>
                <w:sz w:val="22"/>
                <w:lang w:val="en-ID" w:eastAsia="en-ID"/>
              </w:rPr>
              <w:tab/>
            </w:r>
            <w:r w:rsidRPr="00845C53">
              <w:rPr>
                <w:rStyle w:val="Hyperlink"/>
                <w:i/>
                <w:iCs/>
                <w:noProof/>
              </w:rPr>
              <w:t xml:space="preserve">Quick Plan </w:t>
            </w:r>
            <w:r w:rsidRPr="00845C53">
              <w:rPr>
                <w:rStyle w:val="Hyperlink"/>
                <w:noProof/>
              </w:rPr>
              <w:t>(Perencanaan Cepat)</w:t>
            </w:r>
            <w:r>
              <w:rPr>
                <w:noProof/>
                <w:webHidden/>
              </w:rPr>
              <w:tab/>
            </w:r>
            <w:r>
              <w:rPr>
                <w:noProof/>
                <w:webHidden/>
              </w:rPr>
              <w:fldChar w:fldCharType="begin"/>
            </w:r>
            <w:r>
              <w:rPr>
                <w:noProof/>
                <w:webHidden/>
              </w:rPr>
              <w:instrText xml:space="preserve"> PAGEREF _Toc212633002 \h </w:instrText>
            </w:r>
            <w:r>
              <w:rPr>
                <w:noProof/>
                <w:webHidden/>
              </w:rPr>
            </w:r>
            <w:r>
              <w:rPr>
                <w:noProof/>
                <w:webHidden/>
              </w:rPr>
              <w:fldChar w:fldCharType="separate"/>
            </w:r>
            <w:r w:rsidR="00A13CF3">
              <w:rPr>
                <w:noProof/>
                <w:webHidden/>
              </w:rPr>
              <w:t>12</w:t>
            </w:r>
            <w:r>
              <w:rPr>
                <w:noProof/>
                <w:webHidden/>
              </w:rPr>
              <w:fldChar w:fldCharType="end"/>
            </w:r>
          </w:hyperlink>
        </w:p>
        <w:p w14:paraId="24C0BE54" w14:textId="60911915" w:rsidR="003D4555" w:rsidRDefault="003D4555" w:rsidP="006E6A9D">
          <w:pPr>
            <w:pStyle w:val="TOC3"/>
            <w:rPr>
              <w:rFonts w:asciiTheme="minorHAnsi" w:hAnsiTheme="minorHAnsi"/>
              <w:noProof/>
              <w:sz w:val="22"/>
              <w:lang w:val="en-ID" w:eastAsia="en-ID"/>
            </w:rPr>
          </w:pPr>
          <w:hyperlink w:anchor="_Toc212633003" w:history="1">
            <w:r w:rsidRPr="00845C53">
              <w:rPr>
                <w:rStyle w:val="Hyperlink"/>
                <w:noProof/>
                <w14:scene3d>
                  <w14:camera w14:prst="orthographicFront"/>
                  <w14:lightRig w14:rig="threePt" w14:dir="t">
                    <w14:rot w14:lat="0" w14:lon="0" w14:rev="0"/>
                  </w14:lightRig>
                </w14:scene3d>
              </w:rPr>
              <w:t>4.4.3</w:t>
            </w:r>
            <w:r>
              <w:rPr>
                <w:rFonts w:asciiTheme="minorHAnsi" w:hAnsiTheme="minorHAnsi"/>
                <w:noProof/>
                <w:sz w:val="22"/>
                <w:lang w:val="en-ID" w:eastAsia="en-ID"/>
              </w:rPr>
              <w:tab/>
            </w:r>
            <w:r w:rsidRPr="00845C53">
              <w:rPr>
                <w:rStyle w:val="Hyperlink"/>
                <w:i/>
                <w:iCs/>
                <w:noProof/>
              </w:rPr>
              <w:t xml:space="preserve">Quick Design </w:t>
            </w:r>
            <w:r w:rsidRPr="00845C53">
              <w:rPr>
                <w:rStyle w:val="Hyperlink"/>
                <w:noProof/>
              </w:rPr>
              <w:t>(Desain Cepat)</w:t>
            </w:r>
            <w:r>
              <w:rPr>
                <w:noProof/>
                <w:webHidden/>
              </w:rPr>
              <w:tab/>
            </w:r>
            <w:r>
              <w:rPr>
                <w:noProof/>
                <w:webHidden/>
              </w:rPr>
              <w:fldChar w:fldCharType="begin"/>
            </w:r>
            <w:r>
              <w:rPr>
                <w:noProof/>
                <w:webHidden/>
              </w:rPr>
              <w:instrText xml:space="preserve"> PAGEREF _Toc212633003 \h </w:instrText>
            </w:r>
            <w:r>
              <w:rPr>
                <w:noProof/>
                <w:webHidden/>
              </w:rPr>
            </w:r>
            <w:r>
              <w:rPr>
                <w:noProof/>
                <w:webHidden/>
              </w:rPr>
              <w:fldChar w:fldCharType="separate"/>
            </w:r>
            <w:r w:rsidR="00A13CF3">
              <w:rPr>
                <w:noProof/>
                <w:webHidden/>
              </w:rPr>
              <w:t>14</w:t>
            </w:r>
            <w:r>
              <w:rPr>
                <w:noProof/>
                <w:webHidden/>
              </w:rPr>
              <w:fldChar w:fldCharType="end"/>
            </w:r>
          </w:hyperlink>
        </w:p>
        <w:p w14:paraId="115273BC" w14:textId="695AC38E" w:rsidR="003D4555" w:rsidRDefault="003D4555" w:rsidP="006E6A9D">
          <w:pPr>
            <w:pStyle w:val="TOC3"/>
            <w:rPr>
              <w:rFonts w:asciiTheme="minorHAnsi" w:hAnsiTheme="minorHAnsi"/>
              <w:noProof/>
              <w:sz w:val="22"/>
              <w:lang w:val="en-ID" w:eastAsia="en-ID"/>
            </w:rPr>
          </w:pPr>
          <w:hyperlink w:anchor="_Toc212633004" w:history="1">
            <w:r w:rsidRPr="00845C53">
              <w:rPr>
                <w:rStyle w:val="Hyperlink"/>
                <w:noProof/>
                <w14:scene3d>
                  <w14:camera w14:prst="orthographicFront"/>
                  <w14:lightRig w14:rig="threePt" w14:dir="t">
                    <w14:rot w14:lat="0" w14:lon="0" w14:rev="0"/>
                  </w14:lightRig>
                </w14:scene3d>
              </w:rPr>
              <w:t>4.4.4</w:t>
            </w:r>
            <w:r>
              <w:rPr>
                <w:rFonts w:asciiTheme="minorHAnsi" w:hAnsiTheme="minorHAnsi"/>
                <w:noProof/>
                <w:sz w:val="22"/>
                <w:lang w:val="en-ID" w:eastAsia="en-ID"/>
              </w:rPr>
              <w:tab/>
            </w:r>
            <w:r w:rsidRPr="00845C53">
              <w:rPr>
                <w:rStyle w:val="Hyperlink"/>
                <w:i/>
                <w:iCs/>
                <w:noProof/>
              </w:rPr>
              <w:t>Construction of Prototype</w:t>
            </w:r>
            <w:r w:rsidRPr="00845C53">
              <w:rPr>
                <w:rStyle w:val="Hyperlink"/>
                <w:noProof/>
              </w:rPr>
              <w:t xml:space="preserve"> (Konstruksi Prototipe)</w:t>
            </w:r>
            <w:r>
              <w:rPr>
                <w:noProof/>
                <w:webHidden/>
              </w:rPr>
              <w:tab/>
            </w:r>
            <w:r>
              <w:rPr>
                <w:noProof/>
                <w:webHidden/>
              </w:rPr>
              <w:fldChar w:fldCharType="begin"/>
            </w:r>
            <w:r>
              <w:rPr>
                <w:noProof/>
                <w:webHidden/>
              </w:rPr>
              <w:instrText xml:space="preserve"> PAGEREF _Toc212633004 \h </w:instrText>
            </w:r>
            <w:r>
              <w:rPr>
                <w:noProof/>
                <w:webHidden/>
              </w:rPr>
            </w:r>
            <w:r>
              <w:rPr>
                <w:noProof/>
                <w:webHidden/>
              </w:rPr>
              <w:fldChar w:fldCharType="separate"/>
            </w:r>
            <w:r w:rsidR="00A13CF3">
              <w:rPr>
                <w:noProof/>
                <w:webHidden/>
              </w:rPr>
              <w:t>18</w:t>
            </w:r>
            <w:r>
              <w:rPr>
                <w:noProof/>
                <w:webHidden/>
              </w:rPr>
              <w:fldChar w:fldCharType="end"/>
            </w:r>
          </w:hyperlink>
        </w:p>
        <w:p w14:paraId="232EB742" w14:textId="42189770" w:rsidR="003D4555" w:rsidRDefault="003D4555" w:rsidP="006E6A9D">
          <w:pPr>
            <w:pStyle w:val="TOC3"/>
            <w:rPr>
              <w:rFonts w:asciiTheme="minorHAnsi" w:hAnsiTheme="minorHAnsi"/>
              <w:noProof/>
              <w:sz w:val="22"/>
              <w:lang w:val="en-ID" w:eastAsia="en-ID"/>
            </w:rPr>
          </w:pPr>
          <w:hyperlink w:anchor="_Toc212633005" w:history="1">
            <w:r w:rsidRPr="00845C53">
              <w:rPr>
                <w:rStyle w:val="Hyperlink"/>
                <w:noProof/>
                <w14:scene3d>
                  <w14:camera w14:prst="orthographicFront"/>
                  <w14:lightRig w14:rig="threePt" w14:dir="t">
                    <w14:rot w14:lat="0" w14:lon="0" w14:rev="0"/>
                  </w14:lightRig>
                </w14:scene3d>
              </w:rPr>
              <w:t>4.4.5</w:t>
            </w:r>
            <w:r>
              <w:rPr>
                <w:rFonts w:asciiTheme="minorHAnsi" w:hAnsiTheme="minorHAnsi"/>
                <w:noProof/>
                <w:sz w:val="22"/>
                <w:lang w:val="en-ID" w:eastAsia="en-ID"/>
              </w:rPr>
              <w:tab/>
            </w:r>
            <w:r w:rsidRPr="00845C53">
              <w:rPr>
                <w:rStyle w:val="Hyperlink"/>
                <w:i/>
                <w:iCs/>
                <w:noProof/>
              </w:rPr>
              <w:t>Delivery and Feedback</w:t>
            </w:r>
            <w:r w:rsidRPr="00845C53">
              <w:rPr>
                <w:rStyle w:val="Hyperlink"/>
                <w:noProof/>
              </w:rPr>
              <w:t xml:space="preserve"> (Penyerahan dan Umpan Balik)</w:t>
            </w:r>
            <w:r>
              <w:rPr>
                <w:noProof/>
                <w:webHidden/>
              </w:rPr>
              <w:tab/>
            </w:r>
            <w:r>
              <w:rPr>
                <w:noProof/>
                <w:webHidden/>
              </w:rPr>
              <w:fldChar w:fldCharType="begin"/>
            </w:r>
            <w:r>
              <w:rPr>
                <w:noProof/>
                <w:webHidden/>
              </w:rPr>
              <w:instrText xml:space="preserve"> PAGEREF _Toc212633005 \h </w:instrText>
            </w:r>
            <w:r>
              <w:rPr>
                <w:noProof/>
                <w:webHidden/>
              </w:rPr>
            </w:r>
            <w:r>
              <w:rPr>
                <w:noProof/>
                <w:webHidden/>
              </w:rPr>
              <w:fldChar w:fldCharType="separate"/>
            </w:r>
            <w:r w:rsidR="00A13CF3">
              <w:rPr>
                <w:noProof/>
                <w:webHidden/>
              </w:rPr>
              <w:t>19</w:t>
            </w:r>
            <w:r>
              <w:rPr>
                <w:noProof/>
                <w:webHidden/>
              </w:rPr>
              <w:fldChar w:fldCharType="end"/>
            </w:r>
          </w:hyperlink>
        </w:p>
        <w:p w14:paraId="52392F26" w14:textId="102ABC2F" w:rsidR="003D4555" w:rsidRDefault="003D4555" w:rsidP="00545F7B">
          <w:pPr>
            <w:pStyle w:val="TOC2"/>
            <w:rPr>
              <w:rFonts w:asciiTheme="minorHAnsi" w:hAnsiTheme="minorHAnsi"/>
              <w:noProof/>
              <w:sz w:val="22"/>
              <w:lang w:val="en-ID" w:eastAsia="en-ID"/>
            </w:rPr>
          </w:pPr>
          <w:hyperlink w:anchor="_Toc212633006" w:history="1">
            <w:r w:rsidRPr="00845C53">
              <w:rPr>
                <w:rStyle w:val="Hyperlink"/>
                <w:noProof/>
              </w:rPr>
              <w:t>4.5</w:t>
            </w:r>
            <w:r>
              <w:rPr>
                <w:rFonts w:asciiTheme="minorHAnsi" w:hAnsiTheme="minorHAnsi"/>
                <w:noProof/>
                <w:sz w:val="22"/>
                <w:lang w:val="en-ID" w:eastAsia="en-ID"/>
              </w:rPr>
              <w:tab/>
            </w:r>
            <w:r w:rsidRPr="00845C53">
              <w:rPr>
                <w:rStyle w:val="Hyperlink"/>
                <w:noProof/>
              </w:rPr>
              <w:t>Iterasi 2: Optimasi dan Efisiensi Sistem (Maret – Agustus 2025)</w:t>
            </w:r>
            <w:r>
              <w:rPr>
                <w:noProof/>
                <w:webHidden/>
              </w:rPr>
              <w:tab/>
            </w:r>
            <w:r>
              <w:rPr>
                <w:noProof/>
                <w:webHidden/>
              </w:rPr>
              <w:fldChar w:fldCharType="begin"/>
            </w:r>
            <w:r>
              <w:rPr>
                <w:noProof/>
                <w:webHidden/>
              </w:rPr>
              <w:instrText xml:space="preserve"> PAGEREF _Toc212633006 \h </w:instrText>
            </w:r>
            <w:r>
              <w:rPr>
                <w:noProof/>
                <w:webHidden/>
              </w:rPr>
            </w:r>
            <w:r>
              <w:rPr>
                <w:noProof/>
                <w:webHidden/>
              </w:rPr>
              <w:fldChar w:fldCharType="separate"/>
            </w:r>
            <w:r w:rsidR="00A13CF3">
              <w:rPr>
                <w:noProof/>
                <w:webHidden/>
              </w:rPr>
              <w:t>20</w:t>
            </w:r>
            <w:r>
              <w:rPr>
                <w:noProof/>
                <w:webHidden/>
              </w:rPr>
              <w:fldChar w:fldCharType="end"/>
            </w:r>
          </w:hyperlink>
        </w:p>
        <w:p w14:paraId="76D2AC47" w14:textId="63EC7D19" w:rsidR="003D4555" w:rsidRDefault="003D4555" w:rsidP="006E6A9D">
          <w:pPr>
            <w:pStyle w:val="TOC3"/>
            <w:rPr>
              <w:rFonts w:asciiTheme="minorHAnsi" w:hAnsiTheme="minorHAnsi"/>
              <w:noProof/>
              <w:sz w:val="22"/>
              <w:lang w:val="en-ID" w:eastAsia="en-ID"/>
            </w:rPr>
          </w:pPr>
          <w:hyperlink w:anchor="_Toc212633007" w:history="1">
            <w:r w:rsidRPr="00845C53">
              <w:rPr>
                <w:rStyle w:val="Hyperlink"/>
                <w:noProof/>
                <w14:scene3d>
                  <w14:camera w14:prst="orthographicFront"/>
                  <w14:lightRig w14:rig="threePt" w14:dir="t">
                    <w14:rot w14:lat="0" w14:lon="0" w14:rev="0"/>
                  </w14:lightRig>
                </w14:scene3d>
              </w:rPr>
              <w:t>4.5.1</w:t>
            </w:r>
            <w:r>
              <w:rPr>
                <w:rFonts w:asciiTheme="minorHAnsi" w:hAnsiTheme="minorHAnsi"/>
                <w:noProof/>
                <w:sz w:val="22"/>
                <w:lang w:val="en-ID" w:eastAsia="en-ID"/>
              </w:rPr>
              <w:tab/>
            </w:r>
            <w:r w:rsidRPr="00845C53">
              <w:rPr>
                <w:rStyle w:val="Hyperlink"/>
                <w:i/>
                <w:iCs/>
                <w:noProof/>
              </w:rPr>
              <w:t xml:space="preserve">Communication </w:t>
            </w:r>
            <w:r w:rsidRPr="00845C53">
              <w:rPr>
                <w:rStyle w:val="Hyperlink"/>
                <w:noProof/>
              </w:rPr>
              <w:t xml:space="preserve"> (Komunikasi)</w:t>
            </w:r>
            <w:r>
              <w:rPr>
                <w:noProof/>
                <w:webHidden/>
              </w:rPr>
              <w:tab/>
            </w:r>
            <w:r>
              <w:rPr>
                <w:noProof/>
                <w:webHidden/>
              </w:rPr>
              <w:fldChar w:fldCharType="begin"/>
            </w:r>
            <w:r>
              <w:rPr>
                <w:noProof/>
                <w:webHidden/>
              </w:rPr>
              <w:instrText xml:space="preserve"> PAGEREF _Toc212633007 \h </w:instrText>
            </w:r>
            <w:r>
              <w:rPr>
                <w:noProof/>
                <w:webHidden/>
              </w:rPr>
            </w:r>
            <w:r>
              <w:rPr>
                <w:noProof/>
                <w:webHidden/>
              </w:rPr>
              <w:fldChar w:fldCharType="separate"/>
            </w:r>
            <w:r w:rsidR="00A13CF3">
              <w:rPr>
                <w:noProof/>
                <w:webHidden/>
              </w:rPr>
              <w:t>20</w:t>
            </w:r>
            <w:r>
              <w:rPr>
                <w:noProof/>
                <w:webHidden/>
              </w:rPr>
              <w:fldChar w:fldCharType="end"/>
            </w:r>
          </w:hyperlink>
        </w:p>
        <w:p w14:paraId="0B281A14" w14:textId="38063DAA" w:rsidR="003D4555" w:rsidRDefault="003D4555" w:rsidP="006E6A9D">
          <w:pPr>
            <w:pStyle w:val="TOC3"/>
            <w:rPr>
              <w:rFonts w:asciiTheme="minorHAnsi" w:hAnsiTheme="minorHAnsi"/>
              <w:noProof/>
              <w:sz w:val="22"/>
              <w:lang w:val="en-ID" w:eastAsia="en-ID"/>
            </w:rPr>
          </w:pPr>
          <w:hyperlink w:anchor="_Toc212633008" w:history="1">
            <w:r w:rsidRPr="00845C53">
              <w:rPr>
                <w:rStyle w:val="Hyperlink"/>
                <w:noProof/>
                <w14:scene3d>
                  <w14:camera w14:prst="orthographicFront"/>
                  <w14:lightRig w14:rig="threePt" w14:dir="t">
                    <w14:rot w14:lat="0" w14:lon="0" w14:rev="0"/>
                  </w14:lightRig>
                </w14:scene3d>
              </w:rPr>
              <w:t>4.5.2</w:t>
            </w:r>
            <w:r>
              <w:rPr>
                <w:rFonts w:asciiTheme="minorHAnsi" w:hAnsiTheme="minorHAnsi"/>
                <w:noProof/>
                <w:sz w:val="22"/>
                <w:lang w:val="en-ID" w:eastAsia="en-ID"/>
              </w:rPr>
              <w:tab/>
            </w:r>
            <w:r w:rsidRPr="00845C53">
              <w:rPr>
                <w:rStyle w:val="Hyperlink"/>
                <w:i/>
                <w:iCs/>
                <w:noProof/>
              </w:rPr>
              <w:t xml:space="preserve">Quick Plan </w:t>
            </w:r>
            <w:r w:rsidRPr="00845C53">
              <w:rPr>
                <w:rStyle w:val="Hyperlink"/>
                <w:noProof/>
              </w:rPr>
              <w:t>(Perencanaan Cepat)</w:t>
            </w:r>
            <w:r>
              <w:rPr>
                <w:noProof/>
                <w:webHidden/>
              </w:rPr>
              <w:tab/>
            </w:r>
            <w:r>
              <w:rPr>
                <w:noProof/>
                <w:webHidden/>
              </w:rPr>
              <w:fldChar w:fldCharType="begin"/>
            </w:r>
            <w:r>
              <w:rPr>
                <w:noProof/>
                <w:webHidden/>
              </w:rPr>
              <w:instrText xml:space="preserve"> PAGEREF _Toc212633008 \h </w:instrText>
            </w:r>
            <w:r>
              <w:rPr>
                <w:noProof/>
                <w:webHidden/>
              </w:rPr>
            </w:r>
            <w:r>
              <w:rPr>
                <w:noProof/>
                <w:webHidden/>
              </w:rPr>
              <w:fldChar w:fldCharType="separate"/>
            </w:r>
            <w:r w:rsidR="00A13CF3">
              <w:rPr>
                <w:noProof/>
                <w:webHidden/>
              </w:rPr>
              <w:t>20</w:t>
            </w:r>
            <w:r>
              <w:rPr>
                <w:noProof/>
                <w:webHidden/>
              </w:rPr>
              <w:fldChar w:fldCharType="end"/>
            </w:r>
          </w:hyperlink>
        </w:p>
        <w:p w14:paraId="1C7D3587" w14:textId="41D57354" w:rsidR="003D4555" w:rsidRDefault="003D4555" w:rsidP="006E6A9D">
          <w:pPr>
            <w:pStyle w:val="TOC3"/>
            <w:rPr>
              <w:rFonts w:asciiTheme="minorHAnsi" w:hAnsiTheme="minorHAnsi"/>
              <w:noProof/>
              <w:sz w:val="22"/>
              <w:lang w:val="en-ID" w:eastAsia="en-ID"/>
            </w:rPr>
          </w:pPr>
          <w:hyperlink w:anchor="_Toc212633009" w:history="1">
            <w:r w:rsidRPr="00845C53">
              <w:rPr>
                <w:rStyle w:val="Hyperlink"/>
                <w:noProof/>
                <w14:scene3d>
                  <w14:camera w14:prst="orthographicFront"/>
                  <w14:lightRig w14:rig="threePt" w14:dir="t">
                    <w14:rot w14:lat="0" w14:lon="0" w14:rev="0"/>
                  </w14:lightRig>
                </w14:scene3d>
              </w:rPr>
              <w:t>4.5.3</w:t>
            </w:r>
            <w:r>
              <w:rPr>
                <w:rFonts w:asciiTheme="minorHAnsi" w:hAnsiTheme="minorHAnsi"/>
                <w:noProof/>
                <w:sz w:val="22"/>
                <w:lang w:val="en-ID" w:eastAsia="en-ID"/>
              </w:rPr>
              <w:tab/>
            </w:r>
            <w:r w:rsidRPr="00845C53">
              <w:rPr>
                <w:rStyle w:val="Hyperlink"/>
                <w:i/>
                <w:iCs/>
                <w:noProof/>
              </w:rPr>
              <w:t xml:space="preserve">Quick Design </w:t>
            </w:r>
            <w:r w:rsidRPr="00845C53">
              <w:rPr>
                <w:rStyle w:val="Hyperlink"/>
                <w:noProof/>
              </w:rPr>
              <w:t>(Desain Cepat)</w:t>
            </w:r>
            <w:r>
              <w:rPr>
                <w:noProof/>
                <w:webHidden/>
              </w:rPr>
              <w:tab/>
            </w:r>
            <w:r>
              <w:rPr>
                <w:noProof/>
                <w:webHidden/>
              </w:rPr>
              <w:fldChar w:fldCharType="begin"/>
            </w:r>
            <w:r>
              <w:rPr>
                <w:noProof/>
                <w:webHidden/>
              </w:rPr>
              <w:instrText xml:space="preserve"> PAGEREF _Toc212633009 \h </w:instrText>
            </w:r>
            <w:r>
              <w:rPr>
                <w:noProof/>
                <w:webHidden/>
              </w:rPr>
            </w:r>
            <w:r>
              <w:rPr>
                <w:noProof/>
                <w:webHidden/>
              </w:rPr>
              <w:fldChar w:fldCharType="separate"/>
            </w:r>
            <w:r w:rsidR="00A13CF3">
              <w:rPr>
                <w:noProof/>
                <w:webHidden/>
              </w:rPr>
              <w:t>21</w:t>
            </w:r>
            <w:r>
              <w:rPr>
                <w:noProof/>
                <w:webHidden/>
              </w:rPr>
              <w:fldChar w:fldCharType="end"/>
            </w:r>
          </w:hyperlink>
        </w:p>
        <w:p w14:paraId="0A7B41BB" w14:textId="4D11D442" w:rsidR="003D4555" w:rsidRDefault="003D4555" w:rsidP="006E6A9D">
          <w:pPr>
            <w:pStyle w:val="TOC3"/>
            <w:rPr>
              <w:rFonts w:asciiTheme="minorHAnsi" w:hAnsiTheme="minorHAnsi"/>
              <w:noProof/>
              <w:sz w:val="22"/>
              <w:lang w:val="en-ID" w:eastAsia="en-ID"/>
            </w:rPr>
          </w:pPr>
          <w:hyperlink w:anchor="_Toc212633010" w:history="1">
            <w:r w:rsidRPr="00845C53">
              <w:rPr>
                <w:rStyle w:val="Hyperlink"/>
                <w:noProof/>
                <w14:scene3d>
                  <w14:camera w14:prst="orthographicFront"/>
                  <w14:lightRig w14:rig="threePt" w14:dir="t">
                    <w14:rot w14:lat="0" w14:lon="0" w14:rev="0"/>
                  </w14:lightRig>
                </w14:scene3d>
              </w:rPr>
              <w:t>4.5.4</w:t>
            </w:r>
            <w:r>
              <w:rPr>
                <w:rFonts w:asciiTheme="minorHAnsi" w:hAnsiTheme="minorHAnsi"/>
                <w:noProof/>
                <w:sz w:val="22"/>
                <w:lang w:val="en-ID" w:eastAsia="en-ID"/>
              </w:rPr>
              <w:tab/>
            </w:r>
            <w:r w:rsidRPr="00845C53">
              <w:rPr>
                <w:rStyle w:val="Hyperlink"/>
                <w:i/>
                <w:iCs/>
                <w:noProof/>
              </w:rPr>
              <w:t>Construction of Prototype</w:t>
            </w:r>
            <w:r w:rsidRPr="00845C53">
              <w:rPr>
                <w:rStyle w:val="Hyperlink"/>
                <w:noProof/>
              </w:rPr>
              <w:t xml:space="preserve"> (Konstruksi Prototipe)</w:t>
            </w:r>
            <w:r>
              <w:rPr>
                <w:noProof/>
                <w:webHidden/>
              </w:rPr>
              <w:tab/>
            </w:r>
            <w:r>
              <w:rPr>
                <w:noProof/>
                <w:webHidden/>
              </w:rPr>
              <w:fldChar w:fldCharType="begin"/>
            </w:r>
            <w:r>
              <w:rPr>
                <w:noProof/>
                <w:webHidden/>
              </w:rPr>
              <w:instrText xml:space="preserve"> PAGEREF _Toc212633010 \h </w:instrText>
            </w:r>
            <w:r>
              <w:rPr>
                <w:noProof/>
                <w:webHidden/>
              </w:rPr>
            </w:r>
            <w:r>
              <w:rPr>
                <w:noProof/>
                <w:webHidden/>
              </w:rPr>
              <w:fldChar w:fldCharType="separate"/>
            </w:r>
            <w:r w:rsidR="00A13CF3">
              <w:rPr>
                <w:noProof/>
                <w:webHidden/>
              </w:rPr>
              <w:t>25</w:t>
            </w:r>
            <w:r>
              <w:rPr>
                <w:noProof/>
                <w:webHidden/>
              </w:rPr>
              <w:fldChar w:fldCharType="end"/>
            </w:r>
          </w:hyperlink>
        </w:p>
        <w:p w14:paraId="35955390" w14:textId="298D7148" w:rsidR="003D4555" w:rsidRDefault="003D4555" w:rsidP="006E6A9D">
          <w:pPr>
            <w:pStyle w:val="TOC3"/>
            <w:rPr>
              <w:rFonts w:asciiTheme="minorHAnsi" w:hAnsiTheme="minorHAnsi"/>
              <w:noProof/>
              <w:sz w:val="22"/>
              <w:lang w:val="en-ID" w:eastAsia="en-ID"/>
            </w:rPr>
          </w:pPr>
          <w:hyperlink w:anchor="_Toc212633011" w:history="1">
            <w:r w:rsidRPr="00845C53">
              <w:rPr>
                <w:rStyle w:val="Hyperlink"/>
                <w:noProof/>
                <w14:scene3d>
                  <w14:camera w14:prst="orthographicFront"/>
                  <w14:lightRig w14:rig="threePt" w14:dir="t">
                    <w14:rot w14:lat="0" w14:lon="0" w14:rev="0"/>
                  </w14:lightRig>
                </w14:scene3d>
              </w:rPr>
              <w:t>4.5.5</w:t>
            </w:r>
            <w:r>
              <w:rPr>
                <w:rFonts w:asciiTheme="minorHAnsi" w:hAnsiTheme="minorHAnsi"/>
                <w:noProof/>
                <w:sz w:val="22"/>
                <w:lang w:val="en-ID" w:eastAsia="en-ID"/>
              </w:rPr>
              <w:tab/>
            </w:r>
            <w:r w:rsidRPr="00845C53">
              <w:rPr>
                <w:rStyle w:val="Hyperlink"/>
                <w:i/>
                <w:iCs/>
                <w:noProof/>
              </w:rPr>
              <w:t>Delivery and Feedback</w:t>
            </w:r>
            <w:r w:rsidRPr="00845C53">
              <w:rPr>
                <w:rStyle w:val="Hyperlink"/>
                <w:noProof/>
              </w:rPr>
              <w:t xml:space="preserve"> (Penyerahan dan Umpan Balik)</w:t>
            </w:r>
            <w:r>
              <w:rPr>
                <w:noProof/>
                <w:webHidden/>
              </w:rPr>
              <w:tab/>
            </w:r>
            <w:r>
              <w:rPr>
                <w:noProof/>
                <w:webHidden/>
              </w:rPr>
              <w:fldChar w:fldCharType="begin"/>
            </w:r>
            <w:r>
              <w:rPr>
                <w:noProof/>
                <w:webHidden/>
              </w:rPr>
              <w:instrText xml:space="preserve"> PAGEREF _Toc212633011 \h </w:instrText>
            </w:r>
            <w:r>
              <w:rPr>
                <w:noProof/>
                <w:webHidden/>
              </w:rPr>
            </w:r>
            <w:r>
              <w:rPr>
                <w:noProof/>
                <w:webHidden/>
              </w:rPr>
              <w:fldChar w:fldCharType="separate"/>
            </w:r>
            <w:r w:rsidR="00A13CF3">
              <w:rPr>
                <w:noProof/>
                <w:webHidden/>
              </w:rPr>
              <w:t>26</w:t>
            </w:r>
            <w:r>
              <w:rPr>
                <w:noProof/>
                <w:webHidden/>
              </w:rPr>
              <w:fldChar w:fldCharType="end"/>
            </w:r>
          </w:hyperlink>
        </w:p>
        <w:p w14:paraId="3CB390BB" w14:textId="4F92E286" w:rsidR="003D4555" w:rsidRDefault="003D4555" w:rsidP="00545F7B">
          <w:pPr>
            <w:pStyle w:val="TOC2"/>
            <w:rPr>
              <w:rFonts w:asciiTheme="minorHAnsi" w:hAnsiTheme="minorHAnsi"/>
              <w:noProof/>
              <w:sz w:val="22"/>
              <w:lang w:val="en-ID" w:eastAsia="en-ID"/>
            </w:rPr>
          </w:pPr>
          <w:hyperlink w:anchor="_Toc212633012" w:history="1">
            <w:r w:rsidRPr="00845C53">
              <w:rPr>
                <w:rStyle w:val="Hyperlink"/>
                <w:noProof/>
              </w:rPr>
              <w:t>4.6</w:t>
            </w:r>
            <w:r>
              <w:rPr>
                <w:rFonts w:asciiTheme="minorHAnsi" w:hAnsiTheme="minorHAnsi"/>
                <w:noProof/>
                <w:sz w:val="22"/>
                <w:lang w:val="en-ID" w:eastAsia="en-ID"/>
              </w:rPr>
              <w:tab/>
            </w:r>
            <w:r w:rsidRPr="00845C53">
              <w:rPr>
                <w:rStyle w:val="Hyperlink"/>
                <w:noProof/>
              </w:rPr>
              <w:t>Iterasi 3: Implementasi Sistem Kuotasi (Agustus – September 2025)</w:t>
            </w:r>
            <w:r>
              <w:rPr>
                <w:noProof/>
                <w:webHidden/>
              </w:rPr>
              <w:tab/>
            </w:r>
            <w:r>
              <w:rPr>
                <w:noProof/>
                <w:webHidden/>
              </w:rPr>
              <w:fldChar w:fldCharType="begin"/>
            </w:r>
            <w:r>
              <w:rPr>
                <w:noProof/>
                <w:webHidden/>
              </w:rPr>
              <w:instrText xml:space="preserve"> PAGEREF _Toc212633012 \h </w:instrText>
            </w:r>
            <w:r>
              <w:rPr>
                <w:noProof/>
                <w:webHidden/>
              </w:rPr>
            </w:r>
            <w:r>
              <w:rPr>
                <w:noProof/>
                <w:webHidden/>
              </w:rPr>
              <w:fldChar w:fldCharType="separate"/>
            </w:r>
            <w:r w:rsidR="00A13CF3">
              <w:rPr>
                <w:noProof/>
                <w:webHidden/>
              </w:rPr>
              <w:t>26</w:t>
            </w:r>
            <w:r>
              <w:rPr>
                <w:noProof/>
                <w:webHidden/>
              </w:rPr>
              <w:fldChar w:fldCharType="end"/>
            </w:r>
          </w:hyperlink>
        </w:p>
        <w:p w14:paraId="4FC43278" w14:textId="6553288F" w:rsidR="003D4555" w:rsidRDefault="003D4555" w:rsidP="006E6A9D">
          <w:pPr>
            <w:pStyle w:val="TOC3"/>
            <w:rPr>
              <w:rFonts w:asciiTheme="minorHAnsi" w:hAnsiTheme="minorHAnsi"/>
              <w:noProof/>
              <w:sz w:val="22"/>
              <w:lang w:val="en-ID" w:eastAsia="en-ID"/>
            </w:rPr>
          </w:pPr>
          <w:hyperlink w:anchor="_Toc212633013" w:history="1">
            <w:r w:rsidRPr="00845C53">
              <w:rPr>
                <w:rStyle w:val="Hyperlink"/>
                <w:noProof/>
                <w14:scene3d>
                  <w14:camera w14:prst="orthographicFront"/>
                  <w14:lightRig w14:rig="threePt" w14:dir="t">
                    <w14:rot w14:lat="0" w14:lon="0" w14:rev="0"/>
                  </w14:lightRig>
                </w14:scene3d>
              </w:rPr>
              <w:t>4.6.1</w:t>
            </w:r>
            <w:r>
              <w:rPr>
                <w:rFonts w:asciiTheme="minorHAnsi" w:hAnsiTheme="minorHAnsi"/>
                <w:noProof/>
                <w:sz w:val="22"/>
                <w:lang w:val="en-ID" w:eastAsia="en-ID"/>
              </w:rPr>
              <w:tab/>
            </w:r>
            <w:r w:rsidRPr="00845C53">
              <w:rPr>
                <w:rStyle w:val="Hyperlink"/>
                <w:i/>
                <w:iCs/>
                <w:noProof/>
              </w:rPr>
              <w:t xml:space="preserve">Communication </w:t>
            </w:r>
            <w:r w:rsidRPr="00845C53">
              <w:rPr>
                <w:rStyle w:val="Hyperlink"/>
                <w:noProof/>
              </w:rPr>
              <w:t xml:space="preserve"> (Komunikasi)</w:t>
            </w:r>
            <w:r>
              <w:rPr>
                <w:noProof/>
                <w:webHidden/>
              </w:rPr>
              <w:tab/>
            </w:r>
            <w:r>
              <w:rPr>
                <w:noProof/>
                <w:webHidden/>
              </w:rPr>
              <w:fldChar w:fldCharType="begin"/>
            </w:r>
            <w:r>
              <w:rPr>
                <w:noProof/>
                <w:webHidden/>
              </w:rPr>
              <w:instrText xml:space="preserve"> PAGEREF _Toc212633013 \h </w:instrText>
            </w:r>
            <w:r>
              <w:rPr>
                <w:noProof/>
                <w:webHidden/>
              </w:rPr>
            </w:r>
            <w:r>
              <w:rPr>
                <w:noProof/>
                <w:webHidden/>
              </w:rPr>
              <w:fldChar w:fldCharType="separate"/>
            </w:r>
            <w:r w:rsidR="00A13CF3">
              <w:rPr>
                <w:noProof/>
                <w:webHidden/>
              </w:rPr>
              <w:t>26</w:t>
            </w:r>
            <w:r>
              <w:rPr>
                <w:noProof/>
                <w:webHidden/>
              </w:rPr>
              <w:fldChar w:fldCharType="end"/>
            </w:r>
          </w:hyperlink>
        </w:p>
        <w:p w14:paraId="34D10BF2" w14:textId="5D116F78" w:rsidR="003D4555" w:rsidRDefault="003D4555" w:rsidP="006E6A9D">
          <w:pPr>
            <w:pStyle w:val="TOC3"/>
            <w:rPr>
              <w:rFonts w:asciiTheme="minorHAnsi" w:hAnsiTheme="minorHAnsi"/>
              <w:noProof/>
              <w:sz w:val="22"/>
              <w:lang w:val="en-ID" w:eastAsia="en-ID"/>
            </w:rPr>
          </w:pPr>
          <w:hyperlink w:anchor="_Toc212633014" w:history="1">
            <w:r w:rsidRPr="00845C53">
              <w:rPr>
                <w:rStyle w:val="Hyperlink"/>
                <w:noProof/>
                <w14:scene3d>
                  <w14:camera w14:prst="orthographicFront"/>
                  <w14:lightRig w14:rig="threePt" w14:dir="t">
                    <w14:rot w14:lat="0" w14:lon="0" w14:rev="0"/>
                  </w14:lightRig>
                </w14:scene3d>
              </w:rPr>
              <w:t>4.6.2</w:t>
            </w:r>
            <w:r>
              <w:rPr>
                <w:rFonts w:asciiTheme="minorHAnsi" w:hAnsiTheme="minorHAnsi"/>
                <w:noProof/>
                <w:sz w:val="22"/>
                <w:lang w:val="en-ID" w:eastAsia="en-ID"/>
              </w:rPr>
              <w:tab/>
            </w:r>
            <w:r w:rsidRPr="00845C53">
              <w:rPr>
                <w:rStyle w:val="Hyperlink"/>
                <w:i/>
                <w:iCs/>
                <w:noProof/>
              </w:rPr>
              <w:t xml:space="preserve">Quick Plan </w:t>
            </w:r>
            <w:r w:rsidRPr="00845C53">
              <w:rPr>
                <w:rStyle w:val="Hyperlink"/>
                <w:noProof/>
              </w:rPr>
              <w:t>(Perencanaan Cepat)</w:t>
            </w:r>
            <w:r>
              <w:rPr>
                <w:noProof/>
                <w:webHidden/>
              </w:rPr>
              <w:tab/>
            </w:r>
            <w:r>
              <w:rPr>
                <w:noProof/>
                <w:webHidden/>
              </w:rPr>
              <w:fldChar w:fldCharType="begin"/>
            </w:r>
            <w:r>
              <w:rPr>
                <w:noProof/>
                <w:webHidden/>
              </w:rPr>
              <w:instrText xml:space="preserve"> PAGEREF _Toc212633014 \h </w:instrText>
            </w:r>
            <w:r>
              <w:rPr>
                <w:noProof/>
                <w:webHidden/>
              </w:rPr>
            </w:r>
            <w:r>
              <w:rPr>
                <w:noProof/>
                <w:webHidden/>
              </w:rPr>
              <w:fldChar w:fldCharType="separate"/>
            </w:r>
            <w:r w:rsidR="00A13CF3">
              <w:rPr>
                <w:noProof/>
                <w:webHidden/>
              </w:rPr>
              <w:t>27</w:t>
            </w:r>
            <w:r>
              <w:rPr>
                <w:noProof/>
                <w:webHidden/>
              </w:rPr>
              <w:fldChar w:fldCharType="end"/>
            </w:r>
          </w:hyperlink>
        </w:p>
        <w:p w14:paraId="52C42166" w14:textId="4D720666" w:rsidR="003D4555" w:rsidRDefault="003D4555" w:rsidP="006E6A9D">
          <w:pPr>
            <w:pStyle w:val="TOC3"/>
            <w:rPr>
              <w:rFonts w:asciiTheme="minorHAnsi" w:hAnsiTheme="minorHAnsi"/>
              <w:noProof/>
              <w:sz w:val="22"/>
              <w:lang w:val="en-ID" w:eastAsia="en-ID"/>
            </w:rPr>
          </w:pPr>
          <w:hyperlink w:anchor="_Toc212633015" w:history="1">
            <w:r w:rsidRPr="00845C53">
              <w:rPr>
                <w:rStyle w:val="Hyperlink"/>
                <w:noProof/>
                <w14:scene3d>
                  <w14:camera w14:prst="orthographicFront"/>
                  <w14:lightRig w14:rig="threePt" w14:dir="t">
                    <w14:rot w14:lat="0" w14:lon="0" w14:rev="0"/>
                  </w14:lightRig>
                </w14:scene3d>
              </w:rPr>
              <w:t>4.6.3</w:t>
            </w:r>
            <w:r>
              <w:rPr>
                <w:rFonts w:asciiTheme="minorHAnsi" w:hAnsiTheme="minorHAnsi"/>
                <w:noProof/>
                <w:sz w:val="22"/>
                <w:lang w:val="en-ID" w:eastAsia="en-ID"/>
              </w:rPr>
              <w:tab/>
            </w:r>
            <w:r w:rsidRPr="00845C53">
              <w:rPr>
                <w:rStyle w:val="Hyperlink"/>
                <w:i/>
                <w:iCs/>
                <w:noProof/>
              </w:rPr>
              <w:t xml:space="preserve">Quick Design </w:t>
            </w:r>
            <w:r w:rsidRPr="00845C53">
              <w:rPr>
                <w:rStyle w:val="Hyperlink"/>
                <w:noProof/>
              </w:rPr>
              <w:t>(Desain Cepat)</w:t>
            </w:r>
            <w:r>
              <w:rPr>
                <w:noProof/>
                <w:webHidden/>
              </w:rPr>
              <w:tab/>
            </w:r>
            <w:r>
              <w:rPr>
                <w:noProof/>
                <w:webHidden/>
              </w:rPr>
              <w:fldChar w:fldCharType="begin"/>
            </w:r>
            <w:r>
              <w:rPr>
                <w:noProof/>
                <w:webHidden/>
              </w:rPr>
              <w:instrText xml:space="preserve"> PAGEREF _Toc212633015 \h </w:instrText>
            </w:r>
            <w:r>
              <w:rPr>
                <w:noProof/>
                <w:webHidden/>
              </w:rPr>
            </w:r>
            <w:r>
              <w:rPr>
                <w:noProof/>
                <w:webHidden/>
              </w:rPr>
              <w:fldChar w:fldCharType="separate"/>
            </w:r>
            <w:r w:rsidR="00A13CF3">
              <w:rPr>
                <w:noProof/>
                <w:webHidden/>
              </w:rPr>
              <w:t>29</w:t>
            </w:r>
            <w:r>
              <w:rPr>
                <w:noProof/>
                <w:webHidden/>
              </w:rPr>
              <w:fldChar w:fldCharType="end"/>
            </w:r>
          </w:hyperlink>
        </w:p>
        <w:p w14:paraId="494221C4" w14:textId="18B01B19" w:rsidR="003D4555" w:rsidRDefault="003D4555" w:rsidP="006E6A9D">
          <w:pPr>
            <w:pStyle w:val="TOC3"/>
            <w:rPr>
              <w:rFonts w:asciiTheme="minorHAnsi" w:hAnsiTheme="minorHAnsi"/>
              <w:noProof/>
              <w:sz w:val="22"/>
              <w:lang w:val="en-ID" w:eastAsia="en-ID"/>
            </w:rPr>
          </w:pPr>
          <w:hyperlink w:anchor="_Toc212633016" w:history="1">
            <w:r w:rsidRPr="00845C53">
              <w:rPr>
                <w:rStyle w:val="Hyperlink"/>
                <w:noProof/>
                <w14:scene3d>
                  <w14:camera w14:prst="orthographicFront"/>
                  <w14:lightRig w14:rig="threePt" w14:dir="t">
                    <w14:rot w14:lat="0" w14:lon="0" w14:rev="0"/>
                  </w14:lightRig>
                </w14:scene3d>
              </w:rPr>
              <w:t>4.6.4</w:t>
            </w:r>
            <w:r>
              <w:rPr>
                <w:rFonts w:asciiTheme="minorHAnsi" w:hAnsiTheme="minorHAnsi"/>
                <w:noProof/>
                <w:sz w:val="22"/>
                <w:lang w:val="en-ID" w:eastAsia="en-ID"/>
              </w:rPr>
              <w:tab/>
            </w:r>
            <w:r w:rsidRPr="00845C53">
              <w:rPr>
                <w:rStyle w:val="Hyperlink"/>
                <w:i/>
                <w:iCs/>
                <w:noProof/>
              </w:rPr>
              <w:t>Construction of Prototype</w:t>
            </w:r>
            <w:r w:rsidRPr="00845C53">
              <w:rPr>
                <w:rStyle w:val="Hyperlink"/>
                <w:noProof/>
              </w:rPr>
              <w:t xml:space="preserve"> (Konstruksi Prototipe)</w:t>
            </w:r>
            <w:r>
              <w:rPr>
                <w:noProof/>
                <w:webHidden/>
              </w:rPr>
              <w:tab/>
            </w:r>
            <w:r>
              <w:rPr>
                <w:noProof/>
                <w:webHidden/>
              </w:rPr>
              <w:fldChar w:fldCharType="begin"/>
            </w:r>
            <w:r>
              <w:rPr>
                <w:noProof/>
                <w:webHidden/>
              </w:rPr>
              <w:instrText xml:space="preserve"> PAGEREF _Toc212633016 \h </w:instrText>
            </w:r>
            <w:r>
              <w:rPr>
                <w:noProof/>
                <w:webHidden/>
              </w:rPr>
            </w:r>
            <w:r>
              <w:rPr>
                <w:noProof/>
                <w:webHidden/>
              </w:rPr>
              <w:fldChar w:fldCharType="separate"/>
            </w:r>
            <w:r w:rsidR="00A13CF3">
              <w:rPr>
                <w:noProof/>
                <w:webHidden/>
              </w:rPr>
              <w:t>29</w:t>
            </w:r>
            <w:r>
              <w:rPr>
                <w:noProof/>
                <w:webHidden/>
              </w:rPr>
              <w:fldChar w:fldCharType="end"/>
            </w:r>
          </w:hyperlink>
        </w:p>
        <w:p w14:paraId="091642A2" w14:textId="6CC5D669" w:rsidR="003D4555" w:rsidRDefault="003D4555" w:rsidP="006E6A9D">
          <w:pPr>
            <w:pStyle w:val="TOC3"/>
            <w:rPr>
              <w:rFonts w:asciiTheme="minorHAnsi" w:hAnsiTheme="minorHAnsi"/>
              <w:noProof/>
              <w:sz w:val="22"/>
              <w:lang w:val="en-ID" w:eastAsia="en-ID"/>
            </w:rPr>
          </w:pPr>
          <w:hyperlink w:anchor="_Toc212633017" w:history="1">
            <w:r>
              <w:rPr>
                <w:noProof/>
                <w:webHidden/>
              </w:rPr>
              <w:tab/>
            </w:r>
            <w:r>
              <w:rPr>
                <w:noProof/>
                <w:webHidden/>
              </w:rPr>
              <w:fldChar w:fldCharType="begin"/>
            </w:r>
            <w:r>
              <w:rPr>
                <w:noProof/>
                <w:webHidden/>
              </w:rPr>
              <w:instrText xml:space="preserve"> PAGEREF _Toc212633017 \h </w:instrText>
            </w:r>
            <w:r>
              <w:rPr>
                <w:noProof/>
                <w:webHidden/>
              </w:rPr>
            </w:r>
            <w:r>
              <w:rPr>
                <w:noProof/>
                <w:webHidden/>
              </w:rPr>
              <w:fldChar w:fldCharType="separate"/>
            </w:r>
            <w:r w:rsidR="00A13CF3">
              <w:rPr>
                <w:noProof/>
                <w:webHidden/>
              </w:rPr>
              <w:t>31</w:t>
            </w:r>
            <w:r>
              <w:rPr>
                <w:noProof/>
                <w:webHidden/>
              </w:rPr>
              <w:fldChar w:fldCharType="end"/>
            </w:r>
          </w:hyperlink>
        </w:p>
        <w:p w14:paraId="3606FFF1" w14:textId="57CE4533" w:rsidR="003D4555" w:rsidRDefault="003D4555" w:rsidP="006E6A9D">
          <w:pPr>
            <w:pStyle w:val="TOC3"/>
            <w:rPr>
              <w:rFonts w:asciiTheme="minorHAnsi" w:hAnsiTheme="minorHAnsi"/>
              <w:noProof/>
              <w:sz w:val="22"/>
              <w:lang w:val="en-ID" w:eastAsia="en-ID"/>
            </w:rPr>
          </w:pPr>
          <w:hyperlink w:anchor="_Toc212633018" w:history="1">
            <w:r w:rsidRPr="00845C53">
              <w:rPr>
                <w:rStyle w:val="Hyperlink"/>
                <w:noProof/>
                <w14:scene3d>
                  <w14:camera w14:prst="orthographicFront"/>
                  <w14:lightRig w14:rig="threePt" w14:dir="t">
                    <w14:rot w14:lat="0" w14:lon="0" w14:rev="0"/>
                  </w14:lightRig>
                </w14:scene3d>
              </w:rPr>
              <w:t>4.6.5</w:t>
            </w:r>
            <w:r>
              <w:rPr>
                <w:rFonts w:asciiTheme="minorHAnsi" w:hAnsiTheme="minorHAnsi"/>
                <w:noProof/>
                <w:sz w:val="22"/>
                <w:lang w:val="en-ID" w:eastAsia="en-ID"/>
              </w:rPr>
              <w:tab/>
            </w:r>
            <w:r w:rsidRPr="00845C53">
              <w:rPr>
                <w:rStyle w:val="Hyperlink"/>
                <w:i/>
                <w:iCs/>
                <w:noProof/>
              </w:rPr>
              <w:t>Delivery and Feedback</w:t>
            </w:r>
            <w:r w:rsidRPr="00845C53">
              <w:rPr>
                <w:rStyle w:val="Hyperlink"/>
                <w:noProof/>
              </w:rPr>
              <w:t xml:space="preserve"> (Penyerahan dan Umpan Balik)</w:t>
            </w:r>
            <w:r>
              <w:rPr>
                <w:noProof/>
                <w:webHidden/>
              </w:rPr>
              <w:tab/>
            </w:r>
            <w:r>
              <w:rPr>
                <w:noProof/>
                <w:webHidden/>
              </w:rPr>
              <w:fldChar w:fldCharType="begin"/>
            </w:r>
            <w:r>
              <w:rPr>
                <w:noProof/>
                <w:webHidden/>
              </w:rPr>
              <w:instrText xml:space="preserve"> PAGEREF _Toc212633018 \h </w:instrText>
            </w:r>
            <w:r>
              <w:rPr>
                <w:noProof/>
                <w:webHidden/>
              </w:rPr>
            </w:r>
            <w:r>
              <w:rPr>
                <w:noProof/>
                <w:webHidden/>
              </w:rPr>
              <w:fldChar w:fldCharType="separate"/>
            </w:r>
            <w:r w:rsidR="00A13CF3">
              <w:rPr>
                <w:noProof/>
                <w:webHidden/>
              </w:rPr>
              <w:t>32</w:t>
            </w:r>
            <w:r>
              <w:rPr>
                <w:noProof/>
                <w:webHidden/>
              </w:rPr>
              <w:fldChar w:fldCharType="end"/>
            </w:r>
          </w:hyperlink>
        </w:p>
        <w:p w14:paraId="45959824" w14:textId="33817FAA" w:rsidR="003D4555" w:rsidRDefault="003D4555" w:rsidP="00545F7B">
          <w:pPr>
            <w:pStyle w:val="TOC2"/>
            <w:rPr>
              <w:rFonts w:asciiTheme="minorHAnsi" w:hAnsiTheme="minorHAnsi"/>
              <w:noProof/>
              <w:sz w:val="22"/>
              <w:lang w:val="en-ID" w:eastAsia="en-ID"/>
            </w:rPr>
          </w:pPr>
          <w:hyperlink w:anchor="_Toc212633019" w:history="1">
            <w:r w:rsidRPr="00845C53">
              <w:rPr>
                <w:rStyle w:val="Hyperlink"/>
                <w:noProof/>
              </w:rPr>
              <w:t>4.7</w:t>
            </w:r>
            <w:r>
              <w:rPr>
                <w:rFonts w:asciiTheme="minorHAnsi" w:hAnsiTheme="minorHAnsi"/>
                <w:noProof/>
                <w:sz w:val="22"/>
                <w:lang w:val="en-ID" w:eastAsia="en-ID"/>
              </w:rPr>
              <w:tab/>
            </w:r>
            <w:r w:rsidRPr="00845C53">
              <w:rPr>
                <w:rStyle w:val="Hyperlink"/>
                <w:noProof/>
              </w:rPr>
              <w:t>Analisis Hasil Keseluruhan</w:t>
            </w:r>
            <w:r>
              <w:rPr>
                <w:noProof/>
                <w:webHidden/>
              </w:rPr>
              <w:tab/>
            </w:r>
            <w:r>
              <w:rPr>
                <w:noProof/>
                <w:webHidden/>
              </w:rPr>
              <w:fldChar w:fldCharType="begin"/>
            </w:r>
            <w:r>
              <w:rPr>
                <w:noProof/>
                <w:webHidden/>
              </w:rPr>
              <w:instrText xml:space="preserve"> PAGEREF _Toc212633019 \h </w:instrText>
            </w:r>
            <w:r>
              <w:rPr>
                <w:noProof/>
                <w:webHidden/>
              </w:rPr>
            </w:r>
            <w:r>
              <w:rPr>
                <w:noProof/>
                <w:webHidden/>
              </w:rPr>
              <w:fldChar w:fldCharType="separate"/>
            </w:r>
            <w:r w:rsidR="00A13CF3">
              <w:rPr>
                <w:noProof/>
                <w:webHidden/>
              </w:rPr>
              <w:t>33</w:t>
            </w:r>
            <w:r>
              <w:rPr>
                <w:noProof/>
                <w:webHidden/>
              </w:rPr>
              <w:fldChar w:fldCharType="end"/>
            </w:r>
          </w:hyperlink>
        </w:p>
        <w:p w14:paraId="16FA83E2" w14:textId="718A4304" w:rsidR="003D4555" w:rsidRDefault="003D4555" w:rsidP="006E6A9D">
          <w:pPr>
            <w:pStyle w:val="TOC3"/>
            <w:rPr>
              <w:rFonts w:asciiTheme="minorHAnsi" w:hAnsiTheme="minorHAnsi"/>
              <w:noProof/>
              <w:sz w:val="22"/>
              <w:lang w:val="en-ID" w:eastAsia="en-ID"/>
            </w:rPr>
          </w:pPr>
          <w:hyperlink w:anchor="_Toc212633020" w:history="1">
            <w:r w:rsidRPr="00845C53">
              <w:rPr>
                <w:rStyle w:val="Hyperlink"/>
                <w:noProof/>
                <w14:scene3d>
                  <w14:camera w14:prst="orthographicFront"/>
                  <w14:lightRig w14:rig="threePt" w14:dir="t">
                    <w14:rot w14:lat="0" w14:lon="0" w14:rev="0"/>
                  </w14:lightRig>
                </w14:scene3d>
              </w:rPr>
              <w:t>4.7.1</w:t>
            </w:r>
            <w:r>
              <w:rPr>
                <w:rFonts w:asciiTheme="minorHAnsi" w:hAnsiTheme="minorHAnsi"/>
                <w:noProof/>
                <w:sz w:val="22"/>
                <w:lang w:val="en-ID" w:eastAsia="en-ID"/>
              </w:rPr>
              <w:tab/>
            </w:r>
            <w:r w:rsidRPr="00845C53">
              <w:rPr>
                <w:rStyle w:val="Hyperlink"/>
                <w:i/>
                <w:iCs/>
                <w:noProof/>
              </w:rPr>
              <w:t>Prototype Construction</w:t>
            </w:r>
            <w:r>
              <w:rPr>
                <w:noProof/>
                <w:webHidden/>
              </w:rPr>
              <w:tab/>
            </w:r>
            <w:r>
              <w:rPr>
                <w:noProof/>
                <w:webHidden/>
              </w:rPr>
              <w:fldChar w:fldCharType="begin"/>
            </w:r>
            <w:r>
              <w:rPr>
                <w:noProof/>
                <w:webHidden/>
              </w:rPr>
              <w:instrText xml:space="preserve"> PAGEREF _Toc212633020 \h </w:instrText>
            </w:r>
            <w:r>
              <w:rPr>
                <w:noProof/>
                <w:webHidden/>
              </w:rPr>
            </w:r>
            <w:r>
              <w:rPr>
                <w:noProof/>
                <w:webHidden/>
              </w:rPr>
              <w:fldChar w:fldCharType="separate"/>
            </w:r>
            <w:r w:rsidR="00A13CF3">
              <w:rPr>
                <w:noProof/>
                <w:webHidden/>
              </w:rPr>
              <w:t>34</w:t>
            </w:r>
            <w:r>
              <w:rPr>
                <w:noProof/>
                <w:webHidden/>
              </w:rPr>
              <w:fldChar w:fldCharType="end"/>
            </w:r>
          </w:hyperlink>
        </w:p>
        <w:p w14:paraId="23A230AC" w14:textId="261D9975" w:rsidR="003D4555" w:rsidRDefault="003D4555" w:rsidP="006E6A9D">
          <w:pPr>
            <w:pStyle w:val="TOC3"/>
            <w:rPr>
              <w:rFonts w:asciiTheme="minorHAnsi" w:hAnsiTheme="minorHAnsi"/>
              <w:noProof/>
              <w:sz w:val="22"/>
              <w:lang w:val="en-ID" w:eastAsia="en-ID"/>
            </w:rPr>
          </w:pPr>
          <w:hyperlink w:anchor="_Toc212633021" w:history="1">
            <w:r w:rsidRPr="00845C53">
              <w:rPr>
                <w:rStyle w:val="Hyperlink"/>
                <w:noProof/>
                <w14:scene3d>
                  <w14:camera w14:prst="orthographicFront"/>
                  <w14:lightRig w14:rig="threePt" w14:dir="t">
                    <w14:rot w14:lat="0" w14:lon="0" w14:rev="0"/>
                  </w14:lightRig>
                </w14:scene3d>
              </w:rPr>
              <w:t>4.7.2</w:t>
            </w:r>
            <w:r>
              <w:rPr>
                <w:rFonts w:asciiTheme="minorHAnsi" w:hAnsiTheme="minorHAnsi"/>
                <w:noProof/>
                <w:sz w:val="22"/>
                <w:lang w:val="en-ID" w:eastAsia="en-ID"/>
              </w:rPr>
              <w:tab/>
            </w:r>
            <w:r w:rsidRPr="00845C53">
              <w:rPr>
                <w:rStyle w:val="Hyperlink"/>
                <w:i/>
                <w:iCs/>
                <w:noProof/>
              </w:rPr>
              <w:t>Delivery and Feedback</w:t>
            </w:r>
            <w:r>
              <w:rPr>
                <w:noProof/>
                <w:webHidden/>
              </w:rPr>
              <w:tab/>
            </w:r>
            <w:r>
              <w:rPr>
                <w:noProof/>
                <w:webHidden/>
              </w:rPr>
              <w:fldChar w:fldCharType="begin"/>
            </w:r>
            <w:r>
              <w:rPr>
                <w:noProof/>
                <w:webHidden/>
              </w:rPr>
              <w:instrText xml:space="preserve"> PAGEREF _Toc212633021 \h </w:instrText>
            </w:r>
            <w:r>
              <w:rPr>
                <w:noProof/>
                <w:webHidden/>
              </w:rPr>
            </w:r>
            <w:r>
              <w:rPr>
                <w:noProof/>
                <w:webHidden/>
              </w:rPr>
              <w:fldChar w:fldCharType="separate"/>
            </w:r>
            <w:r w:rsidR="00A13CF3">
              <w:rPr>
                <w:noProof/>
                <w:webHidden/>
              </w:rPr>
              <w:t>34</w:t>
            </w:r>
            <w:r>
              <w:rPr>
                <w:noProof/>
                <w:webHidden/>
              </w:rPr>
              <w:fldChar w:fldCharType="end"/>
            </w:r>
          </w:hyperlink>
        </w:p>
        <w:p w14:paraId="2031F979" w14:textId="63B135DB" w:rsidR="003D4555" w:rsidRDefault="003D4555" w:rsidP="006E6A9D">
          <w:pPr>
            <w:pStyle w:val="TOC3"/>
            <w:rPr>
              <w:rFonts w:asciiTheme="minorHAnsi" w:hAnsiTheme="minorHAnsi"/>
              <w:noProof/>
              <w:sz w:val="22"/>
              <w:lang w:val="en-ID" w:eastAsia="en-ID"/>
            </w:rPr>
          </w:pPr>
          <w:hyperlink w:anchor="_Toc212633022" w:history="1">
            <w:r w:rsidRPr="00845C53">
              <w:rPr>
                <w:rStyle w:val="Hyperlink"/>
                <w:noProof/>
                <w14:scene3d>
                  <w14:camera w14:prst="orthographicFront"/>
                  <w14:lightRig w14:rig="threePt" w14:dir="t">
                    <w14:rot w14:lat="0" w14:lon="0" w14:rev="0"/>
                  </w14:lightRig>
                </w14:scene3d>
              </w:rPr>
              <w:t>4.7.3</w:t>
            </w:r>
            <w:r>
              <w:rPr>
                <w:rFonts w:asciiTheme="minorHAnsi" w:hAnsiTheme="minorHAnsi"/>
                <w:noProof/>
                <w:sz w:val="22"/>
                <w:lang w:val="en-ID" w:eastAsia="en-ID"/>
              </w:rPr>
              <w:tab/>
            </w:r>
            <w:r w:rsidRPr="00845C53">
              <w:rPr>
                <w:rStyle w:val="Hyperlink"/>
                <w:noProof/>
              </w:rPr>
              <w:t>Analisis Hasil</w:t>
            </w:r>
            <w:r>
              <w:rPr>
                <w:noProof/>
                <w:webHidden/>
              </w:rPr>
              <w:tab/>
            </w:r>
            <w:r>
              <w:rPr>
                <w:noProof/>
                <w:webHidden/>
              </w:rPr>
              <w:fldChar w:fldCharType="begin"/>
            </w:r>
            <w:r>
              <w:rPr>
                <w:noProof/>
                <w:webHidden/>
              </w:rPr>
              <w:instrText xml:space="preserve"> PAGEREF _Toc212633022 \h </w:instrText>
            </w:r>
            <w:r>
              <w:rPr>
                <w:noProof/>
                <w:webHidden/>
              </w:rPr>
            </w:r>
            <w:r>
              <w:rPr>
                <w:noProof/>
                <w:webHidden/>
              </w:rPr>
              <w:fldChar w:fldCharType="separate"/>
            </w:r>
            <w:r w:rsidR="00A13CF3">
              <w:rPr>
                <w:noProof/>
                <w:webHidden/>
              </w:rPr>
              <w:t>35</w:t>
            </w:r>
            <w:r>
              <w:rPr>
                <w:noProof/>
                <w:webHidden/>
              </w:rPr>
              <w:fldChar w:fldCharType="end"/>
            </w:r>
          </w:hyperlink>
        </w:p>
        <w:p w14:paraId="383C5945" w14:textId="6CB9B8C7" w:rsidR="003D4555" w:rsidRDefault="003D4555" w:rsidP="006E6A9D">
          <w:pPr>
            <w:pStyle w:val="TOC3"/>
            <w:rPr>
              <w:rFonts w:asciiTheme="minorHAnsi" w:hAnsiTheme="minorHAnsi"/>
              <w:noProof/>
              <w:sz w:val="22"/>
              <w:lang w:val="en-ID" w:eastAsia="en-ID"/>
            </w:rPr>
          </w:pPr>
          <w:hyperlink w:anchor="_Toc212633023" w:history="1">
            <w:r w:rsidRPr="00845C53">
              <w:rPr>
                <w:rStyle w:val="Hyperlink"/>
                <w:noProof/>
                <w14:scene3d>
                  <w14:camera w14:prst="orthographicFront"/>
                  <w14:lightRig w14:rig="threePt" w14:dir="t">
                    <w14:rot w14:lat="0" w14:lon="0" w14:rev="0"/>
                  </w14:lightRig>
                </w14:scene3d>
              </w:rPr>
              <w:t>4.7.4</w:t>
            </w:r>
            <w:r>
              <w:rPr>
                <w:rFonts w:asciiTheme="minorHAnsi" w:hAnsiTheme="minorHAnsi"/>
                <w:noProof/>
                <w:sz w:val="22"/>
                <w:lang w:val="en-ID" w:eastAsia="en-ID"/>
              </w:rPr>
              <w:tab/>
            </w:r>
            <w:r w:rsidRPr="00845C53">
              <w:rPr>
                <w:rStyle w:val="Hyperlink"/>
                <w:noProof/>
              </w:rPr>
              <w:t xml:space="preserve">Analisis Iterasi </w:t>
            </w:r>
            <w:r w:rsidRPr="00845C53">
              <w:rPr>
                <w:rStyle w:val="Hyperlink"/>
                <w:i/>
                <w:iCs/>
                <w:noProof/>
              </w:rPr>
              <w:t>Prototyping</w:t>
            </w:r>
            <w:r>
              <w:rPr>
                <w:noProof/>
                <w:webHidden/>
              </w:rPr>
              <w:tab/>
            </w:r>
            <w:r>
              <w:rPr>
                <w:noProof/>
                <w:webHidden/>
              </w:rPr>
              <w:fldChar w:fldCharType="begin"/>
            </w:r>
            <w:r>
              <w:rPr>
                <w:noProof/>
                <w:webHidden/>
              </w:rPr>
              <w:instrText xml:space="preserve"> PAGEREF _Toc212633023 \h </w:instrText>
            </w:r>
            <w:r>
              <w:rPr>
                <w:noProof/>
                <w:webHidden/>
              </w:rPr>
            </w:r>
            <w:r>
              <w:rPr>
                <w:noProof/>
                <w:webHidden/>
              </w:rPr>
              <w:fldChar w:fldCharType="separate"/>
            </w:r>
            <w:r w:rsidR="00A13CF3">
              <w:rPr>
                <w:noProof/>
                <w:webHidden/>
              </w:rPr>
              <w:t>35</w:t>
            </w:r>
            <w:r>
              <w:rPr>
                <w:noProof/>
                <w:webHidden/>
              </w:rPr>
              <w:fldChar w:fldCharType="end"/>
            </w:r>
          </w:hyperlink>
        </w:p>
        <w:p w14:paraId="7E397C63" w14:textId="2D8BE79F" w:rsidR="003D4555" w:rsidRDefault="003D4555" w:rsidP="00545F7B">
          <w:pPr>
            <w:pStyle w:val="TOC2"/>
            <w:rPr>
              <w:rFonts w:asciiTheme="minorHAnsi" w:hAnsiTheme="minorHAnsi"/>
              <w:noProof/>
              <w:sz w:val="22"/>
              <w:lang w:val="en-ID" w:eastAsia="en-ID"/>
            </w:rPr>
          </w:pPr>
          <w:hyperlink w:anchor="_Toc212633024" w:history="1">
            <w:r w:rsidRPr="00845C53">
              <w:rPr>
                <w:rStyle w:val="Hyperlink"/>
                <w:noProof/>
              </w:rPr>
              <w:t>4.8</w:t>
            </w:r>
            <w:r>
              <w:rPr>
                <w:rFonts w:asciiTheme="minorHAnsi" w:hAnsiTheme="minorHAnsi"/>
                <w:noProof/>
                <w:sz w:val="22"/>
                <w:lang w:val="en-ID" w:eastAsia="en-ID"/>
              </w:rPr>
              <w:tab/>
            </w:r>
            <w:r w:rsidRPr="00845C53">
              <w:rPr>
                <w:rStyle w:val="Hyperlink"/>
                <w:noProof/>
              </w:rPr>
              <w:t>Perancangan Sistem</w:t>
            </w:r>
            <w:r>
              <w:rPr>
                <w:noProof/>
                <w:webHidden/>
              </w:rPr>
              <w:tab/>
            </w:r>
            <w:r>
              <w:rPr>
                <w:noProof/>
                <w:webHidden/>
              </w:rPr>
              <w:fldChar w:fldCharType="begin"/>
            </w:r>
            <w:r>
              <w:rPr>
                <w:noProof/>
                <w:webHidden/>
              </w:rPr>
              <w:instrText xml:space="preserve"> PAGEREF _Toc212633024 \h </w:instrText>
            </w:r>
            <w:r>
              <w:rPr>
                <w:noProof/>
                <w:webHidden/>
              </w:rPr>
            </w:r>
            <w:r>
              <w:rPr>
                <w:noProof/>
                <w:webHidden/>
              </w:rPr>
              <w:fldChar w:fldCharType="separate"/>
            </w:r>
            <w:r w:rsidR="00A13CF3">
              <w:rPr>
                <w:b/>
                <w:bCs/>
                <w:noProof/>
                <w:webHidden/>
                <w:lang w:val="id-ID"/>
              </w:rPr>
              <w:t>Kesalahan! Bookmark tidak ditentukan.</w:t>
            </w:r>
            <w:r>
              <w:rPr>
                <w:noProof/>
                <w:webHidden/>
              </w:rPr>
              <w:fldChar w:fldCharType="end"/>
            </w:r>
          </w:hyperlink>
        </w:p>
        <w:p w14:paraId="7E65D760" w14:textId="5A55CA12" w:rsidR="003D4555" w:rsidRDefault="003D4555" w:rsidP="006E6A9D">
          <w:pPr>
            <w:pStyle w:val="TOC3"/>
            <w:rPr>
              <w:rFonts w:asciiTheme="minorHAnsi" w:hAnsiTheme="minorHAnsi"/>
              <w:noProof/>
              <w:sz w:val="22"/>
              <w:lang w:val="en-ID" w:eastAsia="en-ID"/>
            </w:rPr>
          </w:pPr>
          <w:hyperlink w:anchor="_Toc212633025" w:history="1">
            <w:r w:rsidRPr="00845C53">
              <w:rPr>
                <w:rStyle w:val="Hyperlink"/>
                <w:noProof/>
                <w14:scene3d>
                  <w14:camera w14:prst="orthographicFront"/>
                  <w14:lightRig w14:rig="threePt" w14:dir="t">
                    <w14:rot w14:lat="0" w14:lon="0" w14:rev="0"/>
                  </w14:lightRig>
                </w14:scene3d>
              </w:rPr>
              <w:t>4.8.1</w:t>
            </w:r>
            <w:r>
              <w:rPr>
                <w:rFonts w:asciiTheme="minorHAnsi" w:hAnsiTheme="minorHAnsi"/>
                <w:noProof/>
                <w:sz w:val="22"/>
                <w:lang w:val="en-ID" w:eastAsia="en-ID"/>
              </w:rPr>
              <w:tab/>
            </w:r>
            <w:r w:rsidRPr="00845C53">
              <w:rPr>
                <w:rStyle w:val="Hyperlink"/>
                <w:noProof/>
              </w:rPr>
              <w:t>Diagram UML</w:t>
            </w:r>
            <w:r>
              <w:rPr>
                <w:noProof/>
                <w:webHidden/>
              </w:rPr>
              <w:tab/>
            </w:r>
            <w:r>
              <w:rPr>
                <w:noProof/>
                <w:webHidden/>
              </w:rPr>
              <w:fldChar w:fldCharType="begin"/>
            </w:r>
            <w:r>
              <w:rPr>
                <w:noProof/>
                <w:webHidden/>
              </w:rPr>
              <w:instrText xml:space="preserve"> PAGEREF _Toc212633025 \h </w:instrText>
            </w:r>
            <w:r>
              <w:rPr>
                <w:noProof/>
                <w:webHidden/>
              </w:rPr>
            </w:r>
            <w:r>
              <w:rPr>
                <w:noProof/>
                <w:webHidden/>
              </w:rPr>
              <w:fldChar w:fldCharType="separate"/>
            </w:r>
            <w:r w:rsidR="00A13CF3">
              <w:rPr>
                <w:b/>
                <w:bCs/>
                <w:noProof/>
                <w:webHidden/>
                <w:lang w:val="id-ID"/>
              </w:rPr>
              <w:t>Kesalahan! Bookmark tidak ditentukan.</w:t>
            </w:r>
            <w:r>
              <w:rPr>
                <w:noProof/>
                <w:webHidden/>
              </w:rPr>
              <w:fldChar w:fldCharType="end"/>
            </w:r>
          </w:hyperlink>
        </w:p>
        <w:p w14:paraId="67A96B00" w14:textId="557BD60E" w:rsidR="003D4555" w:rsidRDefault="003D4555" w:rsidP="006E6A9D">
          <w:pPr>
            <w:pStyle w:val="TOC3"/>
            <w:rPr>
              <w:rFonts w:asciiTheme="minorHAnsi" w:hAnsiTheme="minorHAnsi"/>
              <w:noProof/>
              <w:sz w:val="22"/>
              <w:lang w:val="en-ID" w:eastAsia="en-ID"/>
            </w:rPr>
          </w:pPr>
          <w:hyperlink w:anchor="_Toc212633028" w:history="1">
            <w:r w:rsidRPr="00845C53">
              <w:rPr>
                <w:rStyle w:val="Hyperlink"/>
                <w:rFonts w:eastAsia="MS Mincho" w:cs="Times New Roman"/>
                <w:noProof/>
                <w:lang w:val="id-ID"/>
              </w:rPr>
              <w:t>-</w:t>
            </w:r>
            <w:r>
              <w:rPr>
                <w:rFonts w:asciiTheme="minorHAnsi" w:hAnsiTheme="minorHAnsi"/>
                <w:noProof/>
                <w:sz w:val="22"/>
                <w:lang w:val="en-ID" w:eastAsia="en-ID"/>
              </w:rPr>
              <w:tab/>
            </w:r>
            <w:r w:rsidRPr="00845C53">
              <w:rPr>
                <w:rStyle w:val="Hyperlink"/>
                <w:noProof/>
                <w:lang w:val="id-ID"/>
              </w:rPr>
              <w:t>Iterasi 1</w:t>
            </w:r>
            <w:r>
              <w:rPr>
                <w:noProof/>
                <w:webHidden/>
              </w:rPr>
              <w:tab/>
            </w:r>
            <w:r>
              <w:rPr>
                <w:noProof/>
                <w:webHidden/>
              </w:rPr>
              <w:fldChar w:fldCharType="begin"/>
            </w:r>
            <w:r>
              <w:rPr>
                <w:noProof/>
                <w:webHidden/>
              </w:rPr>
              <w:instrText xml:space="preserve"> PAGEREF _Toc212633028 \h </w:instrText>
            </w:r>
            <w:r>
              <w:rPr>
                <w:noProof/>
                <w:webHidden/>
              </w:rPr>
            </w:r>
            <w:r>
              <w:rPr>
                <w:noProof/>
                <w:webHidden/>
              </w:rPr>
              <w:fldChar w:fldCharType="separate"/>
            </w:r>
            <w:r w:rsidR="00A13CF3">
              <w:rPr>
                <w:b/>
                <w:bCs/>
                <w:noProof/>
                <w:webHidden/>
                <w:lang w:val="id-ID"/>
              </w:rPr>
              <w:t>Kesalahan! Bookmark tidak ditentukan.</w:t>
            </w:r>
            <w:r>
              <w:rPr>
                <w:noProof/>
                <w:webHidden/>
              </w:rPr>
              <w:fldChar w:fldCharType="end"/>
            </w:r>
          </w:hyperlink>
        </w:p>
        <w:p w14:paraId="697AD5C2" w14:textId="7D8B033B" w:rsidR="003D4555" w:rsidRDefault="003D4555" w:rsidP="006E6A9D">
          <w:pPr>
            <w:pStyle w:val="TOC3"/>
            <w:rPr>
              <w:rFonts w:asciiTheme="minorHAnsi" w:hAnsiTheme="minorHAnsi"/>
              <w:noProof/>
              <w:sz w:val="22"/>
              <w:lang w:val="en-ID" w:eastAsia="en-ID"/>
            </w:rPr>
          </w:pPr>
          <w:hyperlink w:anchor="_Toc212633029" w:history="1">
            <w:r w:rsidRPr="00845C53">
              <w:rPr>
                <w:rStyle w:val="Hyperlink"/>
                <w:rFonts w:eastAsia="MS Mincho" w:cs="Times New Roman"/>
                <w:noProof/>
                <w:lang w:val="id-ID"/>
              </w:rPr>
              <w:t>-</w:t>
            </w:r>
            <w:r>
              <w:rPr>
                <w:rFonts w:asciiTheme="minorHAnsi" w:hAnsiTheme="minorHAnsi"/>
                <w:noProof/>
                <w:sz w:val="22"/>
                <w:lang w:val="en-ID" w:eastAsia="en-ID"/>
              </w:rPr>
              <w:tab/>
            </w:r>
            <w:r w:rsidRPr="00845C53">
              <w:rPr>
                <w:rStyle w:val="Hyperlink"/>
                <w:noProof/>
                <w:lang w:val="id-ID"/>
              </w:rPr>
              <w:t>Iterasi 2</w:t>
            </w:r>
            <w:r>
              <w:rPr>
                <w:noProof/>
                <w:webHidden/>
              </w:rPr>
              <w:tab/>
            </w:r>
            <w:r>
              <w:rPr>
                <w:noProof/>
                <w:webHidden/>
              </w:rPr>
              <w:fldChar w:fldCharType="begin"/>
            </w:r>
            <w:r>
              <w:rPr>
                <w:noProof/>
                <w:webHidden/>
              </w:rPr>
              <w:instrText xml:space="preserve"> PAGEREF _Toc212633029 \h </w:instrText>
            </w:r>
            <w:r>
              <w:rPr>
                <w:noProof/>
                <w:webHidden/>
              </w:rPr>
            </w:r>
            <w:r>
              <w:rPr>
                <w:noProof/>
                <w:webHidden/>
              </w:rPr>
              <w:fldChar w:fldCharType="separate"/>
            </w:r>
            <w:r w:rsidR="00A13CF3">
              <w:rPr>
                <w:b/>
                <w:bCs/>
                <w:noProof/>
                <w:webHidden/>
                <w:lang w:val="id-ID"/>
              </w:rPr>
              <w:t>Kesalahan! Bookmark tidak ditentukan.</w:t>
            </w:r>
            <w:r>
              <w:rPr>
                <w:noProof/>
                <w:webHidden/>
              </w:rPr>
              <w:fldChar w:fldCharType="end"/>
            </w:r>
          </w:hyperlink>
        </w:p>
        <w:p w14:paraId="28676FDC" w14:textId="6F713840" w:rsidR="003D4555" w:rsidRDefault="003D4555" w:rsidP="006E6A9D">
          <w:pPr>
            <w:pStyle w:val="TOC3"/>
            <w:rPr>
              <w:rFonts w:asciiTheme="minorHAnsi" w:hAnsiTheme="minorHAnsi"/>
              <w:noProof/>
              <w:sz w:val="22"/>
              <w:lang w:val="en-ID" w:eastAsia="en-ID"/>
            </w:rPr>
          </w:pPr>
          <w:hyperlink w:anchor="_Toc212633030" w:history="1">
            <w:r w:rsidRPr="00845C53">
              <w:rPr>
                <w:rStyle w:val="Hyperlink"/>
                <w:rFonts w:eastAsia="MS Mincho" w:cs="Times New Roman"/>
                <w:noProof/>
                <w:lang w:val="id-ID"/>
              </w:rPr>
              <w:t>-</w:t>
            </w:r>
            <w:r>
              <w:rPr>
                <w:rFonts w:asciiTheme="minorHAnsi" w:hAnsiTheme="minorHAnsi"/>
                <w:noProof/>
                <w:sz w:val="22"/>
                <w:lang w:val="en-ID" w:eastAsia="en-ID"/>
              </w:rPr>
              <w:tab/>
            </w:r>
            <w:r w:rsidRPr="00845C53">
              <w:rPr>
                <w:rStyle w:val="Hyperlink"/>
                <w:noProof/>
                <w:lang w:val="id-ID"/>
              </w:rPr>
              <w:t>Iterasi 3</w:t>
            </w:r>
            <w:r>
              <w:rPr>
                <w:noProof/>
                <w:webHidden/>
              </w:rPr>
              <w:tab/>
            </w:r>
            <w:r>
              <w:rPr>
                <w:noProof/>
                <w:webHidden/>
              </w:rPr>
              <w:fldChar w:fldCharType="begin"/>
            </w:r>
            <w:r>
              <w:rPr>
                <w:noProof/>
                <w:webHidden/>
              </w:rPr>
              <w:instrText xml:space="preserve"> PAGEREF _Toc212633030 \h </w:instrText>
            </w:r>
            <w:r>
              <w:rPr>
                <w:noProof/>
                <w:webHidden/>
              </w:rPr>
            </w:r>
            <w:r>
              <w:rPr>
                <w:noProof/>
                <w:webHidden/>
              </w:rPr>
              <w:fldChar w:fldCharType="separate"/>
            </w:r>
            <w:r w:rsidR="00A13CF3">
              <w:rPr>
                <w:b/>
                <w:bCs/>
                <w:noProof/>
                <w:webHidden/>
                <w:lang w:val="id-ID"/>
              </w:rPr>
              <w:t>Kesalahan! Bookmark tidak ditentukan.</w:t>
            </w:r>
            <w:r>
              <w:rPr>
                <w:noProof/>
                <w:webHidden/>
              </w:rPr>
              <w:fldChar w:fldCharType="end"/>
            </w:r>
          </w:hyperlink>
        </w:p>
        <w:p w14:paraId="63F52BE3" w14:textId="7761DC3C" w:rsidR="003D4555" w:rsidRDefault="003D4555" w:rsidP="006E6A9D">
          <w:pPr>
            <w:pStyle w:val="TOC3"/>
            <w:rPr>
              <w:rFonts w:asciiTheme="minorHAnsi" w:hAnsiTheme="minorHAnsi"/>
              <w:noProof/>
              <w:sz w:val="22"/>
              <w:lang w:val="en-ID" w:eastAsia="en-ID"/>
            </w:rPr>
          </w:pPr>
          <w:hyperlink w:anchor="_Toc212633036" w:history="1">
            <w:r w:rsidRPr="00845C53">
              <w:rPr>
                <w:rStyle w:val="Hyperlink"/>
                <w:noProof/>
                <w14:scene3d>
                  <w14:camera w14:prst="orthographicFront"/>
                  <w14:lightRig w14:rig="threePt" w14:dir="t">
                    <w14:rot w14:lat="0" w14:lon="0" w14:rev="0"/>
                  </w14:lightRig>
                </w14:scene3d>
              </w:rPr>
              <w:t>4.8.2</w:t>
            </w:r>
            <w:r>
              <w:rPr>
                <w:rFonts w:asciiTheme="minorHAnsi" w:hAnsiTheme="minorHAnsi"/>
                <w:noProof/>
                <w:sz w:val="22"/>
                <w:lang w:val="en-ID" w:eastAsia="en-ID"/>
              </w:rPr>
              <w:tab/>
            </w:r>
            <w:r w:rsidRPr="00845C53">
              <w:rPr>
                <w:rStyle w:val="Hyperlink"/>
                <w:noProof/>
              </w:rPr>
              <w:t>Arsitektur Sistem</w:t>
            </w:r>
            <w:r>
              <w:rPr>
                <w:noProof/>
                <w:webHidden/>
              </w:rPr>
              <w:tab/>
            </w:r>
            <w:r>
              <w:rPr>
                <w:noProof/>
                <w:webHidden/>
              </w:rPr>
              <w:fldChar w:fldCharType="begin"/>
            </w:r>
            <w:r>
              <w:rPr>
                <w:noProof/>
                <w:webHidden/>
              </w:rPr>
              <w:instrText xml:space="preserve"> PAGEREF _Toc212633036 \h </w:instrText>
            </w:r>
            <w:r>
              <w:rPr>
                <w:noProof/>
                <w:webHidden/>
              </w:rPr>
            </w:r>
            <w:r>
              <w:rPr>
                <w:noProof/>
                <w:webHidden/>
              </w:rPr>
              <w:fldChar w:fldCharType="separate"/>
            </w:r>
            <w:r w:rsidR="00A13CF3">
              <w:rPr>
                <w:b/>
                <w:bCs/>
                <w:noProof/>
                <w:webHidden/>
                <w:lang w:val="id-ID"/>
              </w:rPr>
              <w:t>Kesalahan! Bookmark tidak ditentukan.</w:t>
            </w:r>
            <w:r>
              <w:rPr>
                <w:noProof/>
                <w:webHidden/>
              </w:rPr>
              <w:fldChar w:fldCharType="end"/>
            </w:r>
          </w:hyperlink>
        </w:p>
        <w:p w14:paraId="4FA1A251" w14:textId="43ACB44D" w:rsidR="003D4555" w:rsidRDefault="003D4555" w:rsidP="006E6A9D">
          <w:pPr>
            <w:pStyle w:val="TOC3"/>
            <w:rPr>
              <w:rFonts w:asciiTheme="minorHAnsi" w:hAnsiTheme="minorHAnsi"/>
              <w:noProof/>
              <w:sz w:val="22"/>
              <w:lang w:val="en-ID" w:eastAsia="en-ID"/>
            </w:rPr>
          </w:pPr>
          <w:hyperlink w:anchor="_Toc212633041" w:history="1">
            <w:r w:rsidRPr="00845C53">
              <w:rPr>
                <w:rStyle w:val="Hyperlink"/>
                <w:noProof/>
                <w14:scene3d>
                  <w14:camera w14:prst="orthographicFront"/>
                  <w14:lightRig w14:rig="threePt" w14:dir="t">
                    <w14:rot w14:lat="0" w14:lon="0" w14:rev="0"/>
                  </w14:lightRig>
                </w14:scene3d>
              </w:rPr>
              <w:t>4.8.3</w:t>
            </w:r>
            <w:r>
              <w:rPr>
                <w:rFonts w:asciiTheme="minorHAnsi" w:hAnsiTheme="minorHAnsi"/>
                <w:noProof/>
                <w:sz w:val="22"/>
                <w:lang w:val="en-ID" w:eastAsia="en-ID"/>
              </w:rPr>
              <w:tab/>
            </w:r>
            <w:r w:rsidRPr="00845C53">
              <w:rPr>
                <w:rStyle w:val="Hyperlink"/>
                <w:noProof/>
              </w:rPr>
              <w:t xml:space="preserve">Struktur </w:t>
            </w:r>
            <w:r w:rsidRPr="00845C53">
              <w:rPr>
                <w:rStyle w:val="Hyperlink"/>
                <w:i/>
                <w:iCs/>
                <w:noProof/>
              </w:rPr>
              <w:t>Database</w:t>
            </w:r>
            <w:r>
              <w:rPr>
                <w:noProof/>
                <w:webHidden/>
              </w:rPr>
              <w:tab/>
            </w:r>
            <w:r>
              <w:rPr>
                <w:noProof/>
                <w:webHidden/>
              </w:rPr>
              <w:fldChar w:fldCharType="begin"/>
            </w:r>
            <w:r>
              <w:rPr>
                <w:noProof/>
                <w:webHidden/>
              </w:rPr>
              <w:instrText xml:space="preserve"> PAGEREF _Toc212633041 \h </w:instrText>
            </w:r>
            <w:r>
              <w:rPr>
                <w:noProof/>
                <w:webHidden/>
              </w:rPr>
            </w:r>
            <w:r>
              <w:rPr>
                <w:noProof/>
                <w:webHidden/>
              </w:rPr>
              <w:fldChar w:fldCharType="separate"/>
            </w:r>
            <w:r w:rsidR="00A13CF3">
              <w:rPr>
                <w:b/>
                <w:bCs/>
                <w:noProof/>
                <w:webHidden/>
                <w:lang w:val="id-ID"/>
              </w:rPr>
              <w:t>Kesalahan! Bookmark tidak ditentukan.</w:t>
            </w:r>
            <w:r>
              <w:rPr>
                <w:noProof/>
                <w:webHidden/>
              </w:rPr>
              <w:fldChar w:fldCharType="end"/>
            </w:r>
          </w:hyperlink>
        </w:p>
        <w:p w14:paraId="5C3B59FF" w14:textId="7C6F983F" w:rsidR="003D4555" w:rsidRDefault="003D4555" w:rsidP="00545F7B">
          <w:pPr>
            <w:pStyle w:val="TOC1"/>
            <w:tabs>
              <w:tab w:val="right" w:leader="dot" w:pos="7928"/>
            </w:tabs>
            <w:spacing w:before="0"/>
            <w:rPr>
              <w:rFonts w:asciiTheme="minorHAnsi" w:hAnsiTheme="minorHAnsi"/>
              <w:noProof/>
              <w:sz w:val="22"/>
              <w:lang w:val="en-ID" w:eastAsia="en-ID"/>
            </w:rPr>
          </w:pPr>
          <w:hyperlink w:anchor="_Toc212633046" w:history="1">
            <w:r w:rsidRPr="00845C53">
              <w:rPr>
                <w:rStyle w:val="Hyperlink"/>
                <w:noProof/>
              </w:rPr>
              <w:t>V</w:t>
            </w:r>
            <w:r>
              <w:rPr>
                <w:rFonts w:asciiTheme="minorHAnsi" w:hAnsiTheme="minorHAnsi"/>
                <w:noProof/>
                <w:sz w:val="22"/>
                <w:lang w:val="en-ID" w:eastAsia="en-ID"/>
              </w:rPr>
              <w:tab/>
            </w:r>
            <w:r w:rsidRPr="00845C53">
              <w:rPr>
                <w:rStyle w:val="Hyperlink"/>
                <w:noProof/>
              </w:rPr>
              <w:t>DAFTAR TEKNOLOGI YANG DIGUNAKAN</w:t>
            </w:r>
            <w:r>
              <w:rPr>
                <w:noProof/>
                <w:webHidden/>
              </w:rPr>
              <w:tab/>
            </w:r>
            <w:r>
              <w:rPr>
                <w:noProof/>
                <w:webHidden/>
              </w:rPr>
              <w:fldChar w:fldCharType="begin"/>
            </w:r>
            <w:r>
              <w:rPr>
                <w:noProof/>
                <w:webHidden/>
              </w:rPr>
              <w:instrText xml:space="preserve"> PAGEREF _Toc212633046 \h </w:instrText>
            </w:r>
            <w:r>
              <w:rPr>
                <w:noProof/>
                <w:webHidden/>
              </w:rPr>
            </w:r>
            <w:r>
              <w:rPr>
                <w:noProof/>
                <w:webHidden/>
              </w:rPr>
              <w:fldChar w:fldCharType="separate"/>
            </w:r>
            <w:r w:rsidR="00A13CF3">
              <w:rPr>
                <w:b/>
                <w:bCs/>
                <w:noProof/>
                <w:webHidden/>
                <w:lang w:val="id-ID"/>
              </w:rPr>
              <w:t>Kesalahan! Bookmark tidak ditentukan.</w:t>
            </w:r>
            <w:r>
              <w:rPr>
                <w:noProof/>
                <w:webHidden/>
              </w:rPr>
              <w:fldChar w:fldCharType="end"/>
            </w:r>
          </w:hyperlink>
        </w:p>
        <w:p w14:paraId="6BF8712A" w14:textId="45F347C1" w:rsidR="003D4555" w:rsidRDefault="003D4555" w:rsidP="00545F7B">
          <w:pPr>
            <w:pStyle w:val="TOC1"/>
            <w:tabs>
              <w:tab w:val="right" w:leader="dot" w:pos="7928"/>
            </w:tabs>
            <w:spacing w:before="0"/>
            <w:rPr>
              <w:rFonts w:asciiTheme="minorHAnsi" w:hAnsiTheme="minorHAnsi"/>
              <w:noProof/>
              <w:sz w:val="22"/>
              <w:lang w:val="en-ID" w:eastAsia="en-ID"/>
            </w:rPr>
          </w:pPr>
          <w:hyperlink w:anchor="_Toc212633047" w:history="1">
            <w:r w:rsidRPr="00845C53">
              <w:rPr>
                <w:rStyle w:val="Hyperlink"/>
                <w:rFonts w:eastAsia="Times New Roman"/>
                <w:noProof/>
                <w:lang w:eastAsia="en-ID"/>
              </w:rPr>
              <w:t>VI</w:t>
            </w:r>
            <w:r>
              <w:rPr>
                <w:rFonts w:asciiTheme="minorHAnsi" w:hAnsiTheme="minorHAnsi"/>
                <w:noProof/>
                <w:sz w:val="22"/>
                <w:lang w:val="en-ID" w:eastAsia="en-ID"/>
              </w:rPr>
              <w:tab/>
            </w:r>
            <w:r w:rsidRPr="00845C53">
              <w:rPr>
                <w:rStyle w:val="Hyperlink"/>
                <w:rFonts w:eastAsia="Times New Roman"/>
                <w:noProof/>
                <w:lang w:eastAsia="en-ID"/>
              </w:rPr>
              <w:t>HASIL DAN PEMBAHASAN</w:t>
            </w:r>
            <w:r>
              <w:rPr>
                <w:noProof/>
                <w:webHidden/>
              </w:rPr>
              <w:tab/>
            </w:r>
            <w:r>
              <w:rPr>
                <w:noProof/>
                <w:webHidden/>
              </w:rPr>
              <w:fldChar w:fldCharType="begin"/>
            </w:r>
            <w:r>
              <w:rPr>
                <w:noProof/>
                <w:webHidden/>
              </w:rPr>
              <w:instrText xml:space="preserve"> PAGEREF _Toc212633047 \h </w:instrText>
            </w:r>
            <w:r>
              <w:rPr>
                <w:noProof/>
                <w:webHidden/>
              </w:rPr>
            </w:r>
            <w:r>
              <w:rPr>
                <w:noProof/>
                <w:webHidden/>
              </w:rPr>
              <w:fldChar w:fldCharType="separate"/>
            </w:r>
            <w:r w:rsidR="00A13CF3">
              <w:rPr>
                <w:noProof/>
                <w:webHidden/>
              </w:rPr>
              <w:t>35</w:t>
            </w:r>
            <w:r>
              <w:rPr>
                <w:noProof/>
                <w:webHidden/>
              </w:rPr>
              <w:fldChar w:fldCharType="end"/>
            </w:r>
          </w:hyperlink>
        </w:p>
        <w:p w14:paraId="351A36D1" w14:textId="2E03C710" w:rsidR="003D4555" w:rsidRDefault="003D4555" w:rsidP="00545F7B">
          <w:pPr>
            <w:pStyle w:val="TOC2"/>
            <w:rPr>
              <w:rFonts w:asciiTheme="minorHAnsi" w:hAnsiTheme="minorHAnsi"/>
              <w:noProof/>
              <w:sz w:val="22"/>
              <w:lang w:val="en-ID" w:eastAsia="en-ID"/>
            </w:rPr>
          </w:pPr>
          <w:hyperlink w:anchor="_Toc212633048" w:history="1">
            <w:r w:rsidRPr="00845C53">
              <w:rPr>
                <w:rStyle w:val="Hyperlink"/>
                <w:rFonts w:eastAsia="Times New Roman" w:cs="Times New Roman"/>
                <w:noProof/>
                <w:lang w:eastAsia="en-ID"/>
              </w:rPr>
              <w:t>6.1</w:t>
            </w:r>
            <w:r>
              <w:rPr>
                <w:rFonts w:asciiTheme="minorHAnsi" w:hAnsiTheme="minorHAnsi"/>
                <w:noProof/>
                <w:sz w:val="22"/>
                <w:lang w:val="en-ID" w:eastAsia="en-ID"/>
              </w:rPr>
              <w:tab/>
            </w:r>
            <w:r w:rsidRPr="00845C53">
              <w:rPr>
                <w:rStyle w:val="Hyperlink"/>
                <w:noProof/>
                <w:lang w:eastAsia="en-ID"/>
              </w:rPr>
              <w:t>Hasil</w:t>
            </w:r>
            <w:r>
              <w:rPr>
                <w:noProof/>
                <w:webHidden/>
              </w:rPr>
              <w:tab/>
            </w:r>
            <w:r>
              <w:rPr>
                <w:noProof/>
                <w:webHidden/>
              </w:rPr>
              <w:fldChar w:fldCharType="begin"/>
            </w:r>
            <w:r>
              <w:rPr>
                <w:noProof/>
                <w:webHidden/>
              </w:rPr>
              <w:instrText xml:space="preserve"> PAGEREF _Toc212633048 \h </w:instrText>
            </w:r>
            <w:r>
              <w:rPr>
                <w:noProof/>
                <w:webHidden/>
              </w:rPr>
            </w:r>
            <w:r>
              <w:rPr>
                <w:noProof/>
                <w:webHidden/>
              </w:rPr>
              <w:fldChar w:fldCharType="separate"/>
            </w:r>
            <w:r w:rsidR="00A13CF3">
              <w:rPr>
                <w:noProof/>
                <w:webHidden/>
              </w:rPr>
              <w:t>35</w:t>
            </w:r>
            <w:r>
              <w:rPr>
                <w:noProof/>
                <w:webHidden/>
              </w:rPr>
              <w:fldChar w:fldCharType="end"/>
            </w:r>
          </w:hyperlink>
        </w:p>
        <w:p w14:paraId="49B5D2C2" w14:textId="14DDF202" w:rsidR="003D4555" w:rsidRDefault="003D4555" w:rsidP="006E6A9D">
          <w:pPr>
            <w:pStyle w:val="TOC3"/>
            <w:rPr>
              <w:rFonts w:asciiTheme="minorHAnsi" w:hAnsiTheme="minorHAnsi"/>
              <w:noProof/>
              <w:sz w:val="22"/>
              <w:lang w:val="en-ID" w:eastAsia="en-ID"/>
            </w:rPr>
          </w:pPr>
          <w:hyperlink w:anchor="_Toc212633049" w:history="1">
            <w:r w:rsidRPr="00845C53">
              <w:rPr>
                <w:rStyle w:val="Hyperlink"/>
                <w:rFonts w:eastAsia="Times New Roman"/>
                <w:noProof/>
                <w:lang w:eastAsia="en-ID"/>
                <w14:scene3d>
                  <w14:camera w14:prst="orthographicFront"/>
                  <w14:lightRig w14:rig="threePt" w14:dir="t">
                    <w14:rot w14:lat="0" w14:lon="0" w14:rev="0"/>
                  </w14:lightRig>
                </w14:scene3d>
              </w:rPr>
              <w:t>6.1.1</w:t>
            </w:r>
            <w:r>
              <w:rPr>
                <w:rFonts w:asciiTheme="minorHAnsi" w:hAnsiTheme="minorHAnsi"/>
                <w:noProof/>
                <w:sz w:val="22"/>
                <w:lang w:val="en-ID" w:eastAsia="en-ID"/>
              </w:rPr>
              <w:tab/>
            </w:r>
            <w:r w:rsidRPr="00845C53">
              <w:rPr>
                <w:rStyle w:val="Hyperlink"/>
                <w:rFonts w:eastAsia="Times New Roman"/>
                <w:noProof/>
                <w:lang w:eastAsia="en-ID"/>
              </w:rPr>
              <w:t xml:space="preserve">Hasil Iterasi 1: Sistem </w:t>
            </w:r>
            <w:r w:rsidRPr="00845C53">
              <w:rPr>
                <w:rStyle w:val="Hyperlink"/>
                <w:rFonts w:eastAsia="Times New Roman"/>
                <w:i/>
                <w:iCs/>
                <w:noProof/>
                <w:lang w:eastAsia="en-ID"/>
              </w:rPr>
              <w:t>Booking</w:t>
            </w:r>
            <w:r w:rsidRPr="00845C53">
              <w:rPr>
                <w:rStyle w:val="Hyperlink"/>
                <w:rFonts w:eastAsia="Times New Roman"/>
                <w:noProof/>
                <w:lang w:eastAsia="en-ID"/>
              </w:rPr>
              <w:t xml:space="preserve"> Online Dasar</w:t>
            </w:r>
            <w:r>
              <w:rPr>
                <w:noProof/>
                <w:webHidden/>
              </w:rPr>
              <w:tab/>
            </w:r>
            <w:r>
              <w:rPr>
                <w:noProof/>
                <w:webHidden/>
              </w:rPr>
              <w:fldChar w:fldCharType="begin"/>
            </w:r>
            <w:r>
              <w:rPr>
                <w:noProof/>
                <w:webHidden/>
              </w:rPr>
              <w:instrText xml:space="preserve"> PAGEREF _Toc212633049 \h </w:instrText>
            </w:r>
            <w:r>
              <w:rPr>
                <w:noProof/>
                <w:webHidden/>
              </w:rPr>
            </w:r>
            <w:r>
              <w:rPr>
                <w:noProof/>
                <w:webHidden/>
              </w:rPr>
              <w:fldChar w:fldCharType="separate"/>
            </w:r>
            <w:r w:rsidR="00A13CF3">
              <w:rPr>
                <w:noProof/>
                <w:webHidden/>
              </w:rPr>
              <w:t>36</w:t>
            </w:r>
            <w:r>
              <w:rPr>
                <w:noProof/>
                <w:webHidden/>
              </w:rPr>
              <w:fldChar w:fldCharType="end"/>
            </w:r>
          </w:hyperlink>
        </w:p>
        <w:p w14:paraId="54ACE4C2" w14:textId="2C7213C2" w:rsidR="003D4555" w:rsidRDefault="003D4555" w:rsidP="006E6A9D">
          <w:pPr>
            <w:pStyle w:val="TOC3"/>
            <w:rPr>
              <w:rFonts w:asciiTheme="minorHAnsi" w:hAnsiTheme="minorHAnsi"/>
              <w:noProof/>
              <w:sz w:val="22"/>
              <w:lang w:val="en-ID" w:eastAsia="en-ID"/>
            </w:rPr>
          </w:pPr>
          <w:hyperlink w:anchor="_Toc212633052" w:history="1">
            <w:r w:rsidRPr="00845C53">
              <w:rPr>
                <w:rStyle w:val="Hyperlink"/>
                <w:noProof/>
                <w:lang w:eastAsia="en-ID"/>
                <w14:scene3d>
                  <w14:camera w14:prst="orthographicFront"/>
                  <w14:lightRig w14:rig="threePt" w14:dir="t">
                    <w14:rot w14:lat="0" w14:lon="0" w14:rev="0"/>
                  </w14:lightRig>
                </w14:scene3d>
              </w:rPr>
              <w:t>6.1.2</w:t>
            </w:r>
            <w:r>
              <w:rPr>
                <w:rFonts w:asciiTheme="minorHAnsi" w:hAnsiTheme="minorHAnsi"/>
                <w:noProof/>
                <w:sz w:val="22"/>
                <w:lang w:val="en-ID" w:eastAsia="en-ID"/>
              </w:rPr>
              <w:tab/>
            </w:r>
            <w:r w:rsidRPr="00845C53">
              <w:rPr>
                <w:rStyle w:val="Hyperlink"/>
                <w:noProof/>
                <w:lang w:eastAsia="en-ID"/>
              </w:rPr>
              <w:t>Hasil Iterasi 2: Intergrasi Keamanan dan Otomasi</w:t>
            </w:r>
            <w:r>
              <w:rPr>
                <w:noProof/>
                <w:webHidden/>
              </w:rPr>
              <w:tab/>
            </w:r>
            <w:r>
              <w:rPr>
                <w:noProof/>
                <w:webHidden/>
              </w:rPr>
              <w:fldChar w:fldCharType="begin"/>
            </w:r>
            <w:r>
              <w:rPr>
                <w:noProof/>
                <w:webHidden/>
              </w:rPr>
              <w:instrText xml:space="preserve"> PAGEREF _Toc212633052 \h </w:instrText>
            </w:r>
            <w:r>
              <w:rPr>
                <w:noProof/>
                <w:webHidden/>
              </w:rPr>
            </w:r>
            <w:r>
              <w:rPr>
                <w:noProof/>
                <w:webHidden/>
              </w:rPr>
              <w:fldChar w:fldCharType="separate"/>
            </w:r>
            <w:r w:rsidR="00A13CF3">
              <w:rPr>
                <w:noProof/>
                <w:webHidden/>
              </w:rPr>
              <w:t>53</w:t>
            </w:r>
            <w:r>
              <w:rPr>
                <w:noProof/>
                <w:webHidden/>
              </w:rPr>
              <w:fldChar w:fldCharType="end"/>
            </w:r>
          </w:hyperlink>
        </w:p>
        <w:p w14:paraId="47110EEC" w14:textId="79AF21BA" w:rsidR="003D4555" w:rsidRDefault="003D4555" w:rsidP="006E6A9D">
          <w:pPr>
            <w:pStyle w:val="TOC3"/>
            <w:rPr>
              <w:rFonts w:asciiTheme="minorHAnsi" w:hAnsiTheme="minorHAnsi"/>
              <w:noProof/>
              <w:sz w:val="22"/>
              <w:lang w:val="en-ID" w:eastAsia="en-ID"/>
            </w:rPr>
          </w:pPr>
          <w:hyperlink w:anchor="_Toc212633055" w:history="1">
            <w:r w:rsidRPr="00845C53">
              <w:rPr>
                <w:rStyle w:val="Hyperlink"/>
                <w:noProof/>
                <w:lang w:eastAsia="en-ID"/>
                <w14:scene3d>
                  <w14:camera w14:prst="orthographicFront"/>
                  <w14:lightRig w14:rig="threePt" w14:dir="t">
                    <w14:rot w14:lat="0" w14:lon="0" w14:rev="0"/>
                  </w14:lightRig>
                </w14:scene3d>
              </w:rPr>
              <w:t>6.1.3</w:t>
            </w:r>
            <w:r>
              <w:rPr>
                <w:rFonts w:asciiTheme="minorHAnsi" w:hAnsiTheme="minorHAnsi"/>
                <w:noProof/>
                <w:sz w:val="22"/>
                <w:lang w:val="en-ID" w:eastAsia="en-ID"/>
              </w:rPr>
              <w:tab/>
            </w:r>
            <w:r w:rsidRPr="00845C53">
              <w:rPr>
                <w:rStyle w:val="Hyperlink"/>
                <w:noProof/>
                <w:lang w:eastAsia="en-ID"/>
              </w:rPr>
              <w:t>Hasil Iterasi 3: Sistem Kuotasi dan Monitoring</w:t>
            </w:r>
            <w:r>
              <w:rPr>
                <w:noProof/>
                <w:webHidden/>
              </w:rPr>
              <w:tab/>
            </w:r>
            <w:r>
              <w:rPr>
                <w:noProof/>
                <w:webHidden/>
              </w:rPr>
              <w:fldChar w:fldCharType="begin"/>
            </w:r>
            <w:r>
              <w:rPr>
                <w:noProof/>
                <w:webHidden/>
              </w:rPr>
              <w:instrText xml:space="preserve"> PAGEREF _Toc212633055 \h </w:instrText>
            </w:r>
            <w:r>
              <w:rPr>
                <w:noProof/>
                <w:webHidden/>
              </w:rPr>
            </w:r>
            <w:r>
              <w:rPr>
                <w:noProof/>
                <w:webHidden/>
              </w:rPr>
              <w:fldChar w:fldCharType="separate"/>
            </w:r>
            <w:r w:rsidR="00A13CF3">
              <w:rPr>
                <w:noProof/>
                <w:webHidden/>
              </w:rPr>
              <w:t>54</w:t>
            </w:r>
            <w:r>
              <w:rPr>
                <w:noProof/>
                <w:webHidden/>
              </w:rPr>
              <w:fldChar w:fldCharType="end"/>
            </w:r>
          </w:hyperlink>
        </w:p>
        <w:p w14:paraId="7B687C51" w14:textId="00687955" w:rsidR="003D4555" w:rsidRDefault="003D4555" w:rsidP="00545F7B">
          <w:pPr>
            <w:pStyle w:val="TOC2"/>
            <w:rPr>
              <w:rFonts w:asciiTheme="minorHAnsi" w:hAnsiTheme="minorHAnsi"/>
              <w:noProof/>
              <w:sz w:val="22"/>
              <w:lang w:val="en-ID" w:eastAsia="en-ID"/>
            </w:rPr>
          </w:pPr>
          <w:hyperlink w:anchor="_Toc212633058" w:history="1">
            <w:r w:rsidRPr="00845C53">
              <w:rPr>
                <w:rStyle w:val="Hyperlink"/>
                <w:rFonts w:eastAsia="Times New Roman"/>
                <w:noProof/>
                <w:lang w:eastAsia="en-ID"/>
              </w:rPr>
              <w:t>6.2</w:t>
            </w:r>
            <w:r>
              <w:rPr>
                <w:rFonts w:asciiTheme="minorHAnsi" w:hAnsiTheme="minorHAnsi"/>
                <w:noProof/>
                <w:sz w:val="22"/>
                <w:lang w:val="en-ID" w:eastAsia="en-ID"/>
              </w:rPr>
              <w:tab/>
            </w:r>
            <w:r w:rsidRPr="00845C53">
              <w:rPr>
                <w:rStyle w:val="Hyperlink"/>
                <w:rFonts w:eastAsia="Times New Roman"/>
                <w:noProof/>
                <w:lang w:eastAsia="en-ID"/>
              </w:rPr>
              <w:t>Pembahasan</w:t>
            </w:r>
            <w:r>
              <w:rPr>
                <w:noProof/>
                <w:webHidden/>
              </w:rPr>
              <w:tab/>
            </w:r>
            <w:r>
              <w:rPr>
                <w:noProof/>
                <w:webHidden/>
              </w:rPr>
              <w:fldChar w:fldCharType="begin"/>
            </w:r>
            <w:r>
              <w:rPr>
                <w:noProof/>
                <w:webHidden/>
              </w:rPr>
              <w:instrText xml:space="preserve"> PAGEREF _Toc212633058 \h </w:instrText>
            </w:r>
            <w:r>
              <w:rPr>
                <w:noProof/>
                <w:webHidden/>
              </w:rPr>
            </w:r>
            <w:r>
              <w:rPr>
                <w:noProof/>
                <w:webHidden/>
              </w:rPr>
              <w:fldChar w:fldCharType="separate"/>
            </w:r>
            <w:r w:rsidR="00A13CF3">
              <w:rPr>
                <w:noProof/>
                <w:webHidden/>
              </w:rPr>
              <w:t>56</w:t>
            </w:r>
            <w:r>
              <w:rPr>
                <w:noProof/>
                <w:webHidden/>
              </w:rPr>
              <w:fldChar w:fldCharType="end"/>
            </w:r>
          </w:hyperlink>
        </w:p>
        <w:p w14:paraId="7276213D" w14:textId="72A7D900" w:rsidR="003D4555" w:rsidRDefault="003D4555" w:rsidP="00545F7B">
          <w:pPr>
            <w:pStyle w:val="TOC1"/>
            <w:tabs>
              <w:tab w:val="right" w:leader="dot" w:pos="7928"/>
            </w:tabs>
            <w:spacing w:before="0"/>
            <w:rPr>
              <w:rFonts w:asciiTheme="minorHAnsi" w:hAnsiTheme="minorHAnsi"/>
              <w:noProof/>
              <w:sz w:val="22"/>
              <w:lang w:val="en-ID" w:eastAsia="en-ID"/>
            </w:rPr>
          </w:pPr>
          <w:hyperlink w:anchor="_Toc212633059" w:history="1">
            <w:r w:rsidRPr="00845C53">
              <w:rPr>
                <w:rStyle w:val="Hyperlink"/>
                <w:rFonts w:eastAsia="Times New Roman"/>
                <w:noProof/>
                <w:lang w:eastAsia="en-ID"/>
              </w:rPr>
              <w:t>VII</w:t>
            </w:r>
            <w:r>
              <w:rPr>
                <w:rFonts w:asciiTheme="minorHAnsi" w:hAnsiTheme="minorHAnsi"/>
                <w:noProof/>
                <w:sz w:val="22"/>
                <w:lang w:val="en-ID" w:eastAsia="en-ID"/>
              </w:rPr>
              <w:tab/>
            </w:r>
            <w:r w:rsidRPr="00845C53">
              <w:rPr>
                <w:rStyle w:val="Hyperlink"/>
                <w:rFonts w:eastAsia="Times New Roman"/>
                <w:noProof/>
                <w:lang w:eastAsia="en-ID"/>
              </w:rPr>
              <w:t>SIMPULAN DAN SARAN</w:t>
            </w:r>
            <w:r>
              <w:rPr>
                <w:noProof/>
                <w:webHidden/>
              </w:rPr>
              <w:tab/>
            </w:r>
            <w:r>
              <w:rPr>
                <w:noProof/>
                <w:webHidden/>
              </w:rPr>
              <w:fldChar w:fldCharType="begin"/>
            </w:r>
            <w:r>
              <w:rPr>
                <w:noProof/>
                <w:webHidden/>
              </w:rPr>
              <w:instrText xml:space="preserve"> PAGEREF _Toc212633059 \h </w:instrText>
            </w:r>
            <w:r>
              <w:rPr>
                <w:noProof/>
                <w:webHidden/>
              </w:rPr>
            </w:r>
            <w:r>
              <w:rPr>
                <w:noProof/>
                <w:webHidden/>
              </w:rPr>
              <w:fldChar w:fldCharType="separate"/>
            </w:r>
            <w:r w:rsidR="00A13CF3">
              <w:rPr>
                <w:noProof/>
                <w:webHidden/>
              </w:rPr>
              <w:t>59</w:t>
            </w:r>
            <w:r>
              <w:rPr>
                <w:noProof/>
                <w:webHidden/>
              </w:rPr>
              <w:fldChar w:fldCharType="end"/>
            </w:r>
          </w:hyperlink>
        </w:p>
        <w:p w14:paraId="38E61E11" w14:textId="312B8756" w:rsidR="003D4555" w:rsidRDefault="003D4555" w:rsidP="00545F7B">
          <w:pPr>
            <w:pStyle w:val="TOC2"/>
            <w:rPr>
              <w:rFonts w:asciiTheme="minorHAnsi" w:hAnsiTheme="minorHAnsi"/>
              <w:noProof/>
              <w:sz w:val="22"/>
              <w:lang w:val="en-ID" w:eastAsia="en-ID"/>
            </w:rPr>
          </w:pPr>
          <w:hyperlink w:anchor="_Toc212633060" w:history="1">
            <w:r w:rsidRPr="00845C53">
              <w:rPr>
                <w:rStyle w:val="Hyperlink"/>
                <w:noProof/>
                <w:lang w:eastAsia="en-ID"/>
              </w:rPr>
              <w:t>7.1</w:t>
            </w:r>
            <w:r>
              <w:rPr>
                <w:rFonts w:asciiTheme="minorHAnsi" w:hAnsiTheme="minorHAnsi"/>
                <w:noProof/>
                <w:sz w:val="22"/>
                <w:lang w:val="en-ID" w:eastAsia="en-ID"/>
              </w:rPr>
              <w:tab/>
            </w:r>
            <w:r w:rsidRPr="00845C53">
              <w:rPr>
                <w:rStyle w:val="Hyperlink"/>
                <w:noProof/>
                <w:lang w:eastAsia="en-ID"/>
              </w:rPr>
              <w:t>Simpulan</w:t>
            </w:r>
            <w:r>
              <w:rPr>
                <w:noProof/>
                <w:webHidden/>
              </w:rPr>
              <w:tab/>
            </w:r>
            <w:r>
              <w:rPr>
                <w:noProof/>
                <w:webHidden/>
              </w:rPr>
              <w:fldChar w:fldCharType="begin"/>
            </w:r>
            <w:r>
              <w:rPr>
                <w:noProof/>
                <w:webHidden/>
              </w:rPr>
              <w:instrText xml:space="preserve"> PAGEREF _Toc212633060 \h </w:instrText>
            </w:r>
            <w:r>
              <w:rPr>
                <w:noProof/>
                <w:webHidden/>
              </w:rPr>
            </w:r>
            <w:r>
              <w:rPr>
                <w:noProof/>
                <w:webHidden/>
              </w:rPr>
              <w:fldChar w:fldCharType="separate"/>
            </w:r>
            <w:r w:rsidR="00A13CF3">
              <w:rPr>
                <w:noProof/>
                <w:webHidden/>
              </w:rPr>
              <w:t>59</w:t>
            </w:r>
            <w:r>
              <w:rPr>
                <w:noProof/>
                <w:webHidden/>
              </w:rPr>
              <w:fldChar w:fldCharType="end"/>
            </w:r>
          </w:hyperlink>
        </w:p>
        <w:p w14:paraId="6F1C4438" w14:textId="3A80D41F" w:rsidR="003D4555" w:rsidRDefault="003D4555" w:rsidP="00545F7B">
          <w:pPr>
            <w:pStyle w:val="TOC2"/>
            <w:rPr>
              <w:rFonts w:asciiTheme="minorHAnsi" w:hAnsiTheme="minorHAnsi"/>
              <w:noProof/>
              <w:sz w:val="22"/>
              <w:lang w:val="en-ID" w:eastAsia="en-ID"/>
            </w:rPr>
          </w:pPr>
          <w:hyperlink w:anchor="_Toc212633061" w:history="1">
            <w:r w:rsidRPr="00845C53">
              <w:rPr>
                <w:rStyle w:val="Hyperlink"/>
                <w:noProof/>
              </w:rPr>
              <w:t>7.2</w:t>
            </w:r>
            <w:r>
              <w:rPr>
                <w:rFonts w:asciiTheme="minorHAnsi" w:hAnsiTheme="minorHAnsi"/>
                <w:noProof/>
                <w:sz w:val="22"/>
                <w:lang w:val="en-ID" w:eastAsia="en-ID"/>
              </w:rPr>
              <w:tab/>
            </w:r>
            <w:r w:rsidRPr="00845C53">
              <w:rPr>
                <w:rStyle w:val="Hyperlink"/>
                <w:noProof/>
              </w:rPr>
              <w:t>Saran</w:t>
            </w:r>
            <w:r>
              <w:rPr>
                <w:noProof/>
                <w:webHidden/>
              </w:rPr>
              <w:tab/>
            </w:r>
            <w:r>
              <w:rPr>
                <w:noProof/>
                <w:webHidden/>
              </w:rPr>
              <w:fldChar w:fldCharType="begin"/>
            </w:r>
            <w:r>
              <w:rPr>
                <w:noProof/>
                <w:webHidden/>
              </w:rPr>
              <w:instrText xml:space="preserve"> PAGEREF _Toc212633061 \h </w:instrText>
            </w:r>
            <w:r>
              <w:rPr>
                <w:noProof/>
                <w:webHidden/>
              </w:rPr>
            </w:r>
            <w:r>
              <w:rPr>
                <w:noProof/>
                <w:webHidden/>
              </w:rPr>
              <w:fldChar w:fldCharType="separate"/>
            </w:r>
            <w:r w:rsidR="00A13CF3">
              <w:rPr>
                <w:noProof/>
                <w:webHidden/>
              </w:rPr>
              <w:t>59</w:t>
            </w:r>
            <w:r>
              <w:rPr>
                <w:noProof/>
                <w:webHidden/>
              </w:rPr>
              <w:fldChar w:fldCharType="end"/>
            </w:r>
          </w:hyperlink>
        </w:p>
        <w:p w14:paraId="2A721494" w14:textId="4293FB3C" w:rsidR="003D4555" w:rsidRDefault="003D4555" w:rsidP="00545F7B">
          <w:pPr>
            <w:pStyle w:val="TOC1"/>
            <w:tabs>
              <w:tab w:val="right" w:leader="dot" w:pos="7928"/>
            </w:tabs>
            <w:spacing w:before="0"/>
            <w:rPr>
              <w:rFonts w:asciiTheme="minorHAnsi" w:hAnsiTheme="minorHAnsi"/>
              <w:noProof/>
              <w:sz w:val="22"/>
              <w:lang w:val="en-ID" w:eastAsia="en-ID"/>
            </w:rPr>
          </w:pPr>
          <w:hyperlink w:anchor="_Toc212633062" w:history="1">
            <w:r w:rsidRPr="00845C53">
              <w:rPr>
                <w:rStyle w:val="Hyperlink"/>
                <w:noProof/>
              </w:rPr>
              <w:t>DAFTAR PUSTAKA</w:t>
            </w:r>
            <w:r>
              <w:rPr>
                <w:noProof/>
                <w:webHidden/>
              </w:rPr>
              <w:tab/>
            </w:r>
            <w:r>
              <w:rPr>
                <w:noProof/>
                <w:webHidden/>
              </w:rPr>
              <w:fldChar w:fldCharType="begin"/>
            </w:r>
            <w:r>
              <w:rPr>
                <w:noProof/>
                <w:webHidden/>
              </w:rPr>
              <w:instrText xml:space="preserve"> PAGEREF _Toc212633062 \h </w:instrText>
            </w:r>
            <w:r>
              <w:rPr>
                <w:noProof/>
                <w:webHidden/>
              </w:rPr>
            </w:r>
            <w:r>
              <w:rPr>
                <w:noProof/>
                <w:webHidden/>
              </w:rPr>
              <w:fldChar w:fldCharType="separate"/>
            </w:r>
            <w:r w:rsidR="00A13CF3">
              <w:rPr>
                <w:noProof/>
                <w:webHidden/>
              </w:rPr>
              <w:t>60</w:t>
            </w:r>
            <w:r>
              <w:rPr>
                <w:noProof/>
                <w:webHidden/>
              </w:rPr>
              <w:fldChar w:fldCharType="end"/>
            </w:r>
          </w:hyperlink>
        </w:p>
        <w:p w14:paraId="758C2B88" w14:textId="7D3DD8B5" w:rsidR="003D4555" w:rsidRDefault="003D4555" w:rsidP="00545F7B">
          <w:pPr>
            <w:pStyle w:val="TOC1"/>
            <w:tabs>
              <w:tab w:val="right" w:leader="dot" w:pos="7928"/>
            </w:tabs>
            <w:spacing w:before="0"/>
            <w:rPr>
              <w:rFonts w:asciiTheme="minorHAnsi" w:hAnsiTheme="minorHAnsi"/>
              <w:noProof/>
              <w:sz w:val="22"/>
              <w:lang w:val="en-ID" w:eastAsia="en-ID"/>
            </w:rPr>
          </w:pPr>
          <w:hyperlink w:anchor="_Toc212633063" w:history="1">
            <w:r w:rsidRPr="00845C53">
              <w:rPr>
                <w:rStyle w:val="Hyperlink"/>
                <w:noProof/>
                <w:lang w:val="id-ID"/>
              </w:rPr>
              <w:t>LAMPIRAN</w:t>
            </w:r>
            <w:r>
              <w:rPr>
                <w:noProof/>
                <w:webHidden/>
              </w:rPr>
              <w:tab/>
            </w:r>
            <w:r>
              <w:rPr>
                <w:noProof/>
                <w:webHidden/>
              </w:rPr>
              <w:fldChar w:fldCharType="begin"/>
            </w:r>
            <w:r>
              <w:rPr>
                <w:noProof/>
                <w:webHidden/>
              </w:rPr>
              <w:instrText xml:space="preserve"> PAGEREF _Toc212633063 \h </w:instrText>
            </w:r>
            <w:r>
              <w:rPr>
                <w:noProof/>
                <w:webHidden/>
              </w:rPr>
            </w:r>
            <w:r>
              <w:rPr>
                <w:noProof/>
                <w:webHidden/>
              </w:rPr>
              <w:fldChar w:fldCharType="separate"/>
            </w:r>
            <w:r w:rsidR="00A13CF3">
              <w:rPr>
                <w:noProof/>
                <w:webHidden/>
              </w:rPr>
              <w:t>61</w:t>
            </w:r>
            <w:r>
              <w:rPr>
                <w:noProof/>
                <w:webHidden/>
              </w:rPr>
              <w:fldChar w:fldCharType="end"/>
            </w:r>
          </w:hyperlink>
        </w:p>
        <w:p w14:paraId="1D6F0256" w14:textId="14B8947E" w:rsidR="003D4555" w:rsidRDefault="003D4555" w:rsidP="006E6A9D">
          <w:pPr>
            <w:pStyle w:val="TOC3"/>
            <w:rPr>
              <w:rFonts w:asciiTheme="minorHAnsi" w:hAnsiTheme="minorHAnsi"/>
              <w:noProof/>
              <w:sz w:val="22"/>
              <w:lang w:val="en-ID" w:eastAsia="en-ID"/>
            </w:rPr>
          </w:pPr>
          <w:hyperlink w:anchor="_Toc212633064" w:history="1">
            <w:r w:rsidRPr="00845C53">
              <w:rPr>
                <w:rStyle w:val="Hyperlink"/>
                <w:noProof/>
                <w:shd w:val="clear" w:color="auto" w:fill="FFFFFF"/>
              </w:rPr>
              <w:t>Lampiran 1 Timeline proyek akhir</w:t>
            </w:r>
            <w:r>
              <w:rPr>
                <w:noProof/>
                <w:webHidden/>
              </w:rPr>
              <w:tab/>
            </w:r>
            <w:r>
              <w:rPr>
                <w:noProof/>
                <w:webHidden/>
              </w:rPr>
              <w:fldChar w:fldCharType="begin"/>
            </w:r>
            <w:r>
              <w:rPr>
                <w:noProof/>
                <w:webHidden/>
              </w:rPr>
              <w:instrText xml:space="preserve"> PAGEREF _Toc212633064 \h </w:instrText>
            </w:r>
            <w:r>
              <w:rPr>
                <w:noProof/>
                <w:webHidden/>
              </w:rPr>
            </w:r>
            <w:r>
              <w:rPr>
                <w:noProof/>
                <w:webHidden/>
              </w:rPr>
              <w:fldChar w:fldCharType="separate"/>
            </w:r>
            <w:r w:rsidR="00A13CF3">
              <w:rPr>
                <w:noProof/>
                <w:webHidden/>
              </w:rPr>
              <w:t>61</w:t>
            </w:r>
            <w:r>
              <w:rPr>
                <w:noProof/>
                <w:webHidden/>
              </w:rPr>
              <w:fldChar w:fldCharType="end"/>
            </w:r>
          </w:hyperlink>
        </w:p>
        <w:p w14:paraId="46B94F85" w14:textId="5334ABA4" w:rsidR="003D4555" w:rsidRDefault="003D4555" w:rsidP="00545F7B">
          <w:pPr>
            <w:pStyle w:val="TOC1"/>
            <w:tabs>
              <w:tab w:val="right" w:leader="dot" w:pos="7928"/>
            </w:tabs>
            <w:spacing w:before="0"/>
            <w:rPr>
              <w:rFonts w:asciiTheme="minorHAnsi" w:hAnsiTheme="minorHAnsi"/>
              <w:noProof/>
              <w:sz w:val="22"/>
              <w:lang w:val="en-ID" w:eastAsia="en-ID"/>
            </w:rPr>
          </w:pPr>
        </w:p>
        <w:p w14:paraId="42087966" w14:textId="55AFDA15" w:rsidR="003D4555" w:rsidRDefault="003D4555" w:rsidP="00545F7B">
          <w:r>
            <w:rPr>
              <w:b/>
              <w:bCs/>
              <w:noProof/>
            </w:rPr>
            <w:fldChar w:fldCharType="end"/>
          </w:r>
        </w:p>
      </w:sdtContent>
    </w:sdt>
    <w:p w14:paraId="038061EC" w14:textId="4BF72EBB" w:rsidR="003D4555" w:rsidRDefault="003D4555" w:rsidP="00545F7B">
      <w:pPr>
        <w:spacing w:after="480"/>
        <w:ind w:firstLine="0"/>
        <w:jc w:val="center"/>
        <w:rPr>
          <w:b/>
          <w:sz w:val="28"/>
          <w:szCs w:val="28"/>
        </w:rPr>
      </w:pPr>
    </w:p>
    <w:p w14:paraId="64C88A75" w14:textId="7C749220" w:rsidR="006E6A9D" w:rsidRDefault="006E6A9D" w:rsidP="00545F7B">
      <w:pPr>
        <w:spacing w:after="480"/>
        <w:ind w:firstLine="0"/>
        <w:jc w:val="center"/>
        <w:rPr>
          <w:b/>
          <w:sz w:val="28"/>
          <w:szCs w:val="28"/>
        </w:rPr>
      </w:pPr>
    </w:p>
    <w:p w14:paraId="1F16DDD9" w14:textId="33DB6238" w:rsidR="006E6A9D" w:rsidRDefault="006E6A9D" w:rsidP="00545F7B">
      <w:pPr>
        <w:spacing w:after="480"/>
        <w:ind w:firstLine="0"/>
        <w:jc w:val="center"/>
        <w:rPr>
          <w:b/>
          <w:sz w:val="28"/>
          <w:szCs w:val="28"/>
        </w:rPr>
      </w:pPr>
    </w:p>
    <w:p w14:paraId="0253D1AB" w14:textId="268301E2" w:rsidR="006E6A9D" w:rsidRDefault="006E6A9D" w:rsidP="00545F7B">
      <w:pPr>
        <w:spacing w:after="480"/>
        <w:ind w:firstLine="0"/>
        <w:jc w:val="center"/>
        <w:rPr>
          <w:b/>
          <w:sz w:val="28"/>
          <w:szCs w:val="28"/>
        </w:rPr>
      </w:pPr>
    </w:p>
    <w:p w14:paraId="0AEBFD44" w14:textId="7995EC3B" w:rsidR="006E6A9D" w:rsidRDefault="006E6A9D" w:rsidP="00545F7B">
      <w:pPr>
        <w:spacing w:after="480"/>
        <w:ind w:firstLine="0"/>
        <w:jc w:val="center"/>
        <w:rPr>
          <w:b/>
          <w:sz w:val="28"/>
          <w:szCs w:val="28"/>
        </w:rPr>
      </w:pPr>
    </w:p>
    <w:p w14:paraId="079485DA" w14:textId="72313A5D" w:rsidR="006E6A9D" w:rsidRDefault="006E6A9D" w:rsidP="00545F7B">
      <w:pPr>
        <w:spacing w:after="480"/>
        <w:ind w:firstLine="0"/>
        <w:jc w:val="center"/>
        <w:rPr>
          <w:b/>
          <w:sz w:val="28"/>
          <w:szCs w:val="28"/>
        </w:rPr>
      </w:pPr>
    </w:p>
    <w:p w14:paraId="6598F014" w14:textId="47000D15" w:rsidR="006E6A9D" w:rsidRDefault="006E6A9D" w:rsidP="00545F7B">
      <w:pPr>
        <w:spacing w:after="480"/>
        <w:ind w:firstLine="0"/>
        <w:jc w:val="center"/>
        <w:rPr>
          <w:b/>
          <w:sz w:val="28"/>
          <w:szCs w:val="28"/>
        </w:rPr>
      </w:pPr>
    </w:p>
    <w:p w14:paraId="6802A80E" w14:textId="77777777" w:rsidR="006E6A9D" w:rsidRDefault="006E6A9D" w:rsidP="00545F7B">
      <w:pPr>
        <w:spacing w:after="480"/>
        <w:ind w:firstLine="0"/>
        <w:jc w:val="center"/>
        <w:rPr>
          <w:b/>
          <w:sz w:val="28"/>
          <w:szCs w:val="28"/>
        </w:rPr>
      </w:pPr>
    </w:p>
    <w:p w14:paraId="471EE686" w14:textId="031FD681" w:rsidR="006E6A9D" w:rsidRDefault="006E6A9D" w:rsidP="00545F7B">
      <w:pPr>
        <w:pStyle w:val="judullevel1"/>
        <w:rPr>
          <w:lang w:val="id-ID"/>
        </w:rPr>
      </w:pPr>
      <w:bookmarkStart w:id="2" w:name="_Toc331005282"/>
      <w:bookmarkStart w:id="3" w:name="_Toc187783079"/>
      <w:bookmarkStart w:id="4" w:name="_Toc212632977"/>
      <w:r>
        <w:rPr>
          <w:lang w:val="id-ID"/>
        </w:rPr>
        <w:lastRenderedPageBreak/>
        <w:t>DAFTAR TABEL</w:t>
      </w:r>
    </w:p>
    <w:p w14:paraId="60EECA13" w14:textId="1A092534" w:rsidR="006E6A9D" w:rsidRDefault="006E6A9D">
      <w:pPr>
        <w:pStyle w:val="TabelGambar"/>
        <w:rPr>
          <w:rFonts w:asciiTheme="minorHAnsi" w:hAnsiTheme="minorHAnsi"/>
          <w:noProof/>
          <w:sz w:val="22"/>
          <w:lang w:val="en-ID" w:eastAsia="en-ID"/>
        </w:rPr>
      </w:pPr>
      <w:r>
        <w:rPr>
          <w:lang w:val="id-ID"/>
        </w:rPr>
        <w:fldChar w:fldCharType="begin"/>
      </w:r>
      <w:r>
        <w:rPr>
          <w:lang w:val="id-ID"/>
        </w:rPr>
        <w:instrText xml:space="preserve"> TOC \h \z \c "Tabel" </w:instrText>
      </w:r>
      <w:r>
        <w:rPr>
          <w:lang w:val="id-ID"/>
        </w:rPr>
        <w:fldChar w:fldCharType="separate"/>
      </w:r>
      <w:hyperlink w:anchor="_Toc212634230" w:history="1">
        <w:r w:rsidRPr="009E2B0B">
          <w:rPr>
            <w:rStyle w:val="Hyperlink"/>
            <w:noProof/>
          </w:rPr>
          <w:t>Tabel 1</w:t>
        </w:r>
        <w:r w:rsidRPr="009E2B0B">
          <w:rPr>
            <w:rStyle w:val="Hyperlink"/>
            <w:noProof/>
            <w:lang w:val="id-ID"/>
          </w:rPr>
          <w:t xml:space="preserve"> </w:t>
        </w:r>
        <w:r w:rsidRPr="009E2B0B">
          <w:rPr>
            <w:rStyle w:val="Hyperlink"/>
            <w:noProof/>
            <w:lang w:val="en-ID"/>
          </w:rPr>
          <w:t>Kebutuhan Fungsional</w:t>
        </w:r>
        <w:r>
          <w:rPr>
            <w:noProof/>
            <w:webHidden/>
          </w:rPr>
          <w:tab/>
        </w:r>
        <w:r>
          <w:rPr>
            <w:noProof/>
            <w:webHidden/>
          </w:rPr>
          <w:fldChar w:fldCharType="begin"/>
        </w:r>
        <w:r>
          <w:rPr>
            <w:noProof/>
            <w:webHidden/>
          </w:rPr>
          <w:instrText xml:space="preserve"> PAGEREF _Toc212634230 \h </w:instrText>
        </w:r>
        <w:r>
          <w:rPr>
            <w:noProof/>
            <w:webHidden/>
          </w:rPr>
        </w:r>
        <w:r>
          <w:rPr>
            <w:noProof/>
            <w:webHidden/>
          </w:rPr>
          <w:fldChar w:fldCharType="separate"/>
        </w:r>
        <w:r w:rsidR="00A13CF3">
          <w:rPr>
            <w:noProof/>
            <w:webHidden/>
          </w:rPr>
          <w:t>33</w:t>
        </w:r>
        <w:r>
          <w:rPr>
            <w:noProof/>
            <w:webHidden/>
          </w:rPr>
          <w:fldChar w:fldCharType="end"/>
        </w:r>
      </w:hyperlink>
    </w:p>
    <w:p w14:paraId="43CB2620" w14:textId="4B51FD34" w:rsidR="006E6A9D" w:rsidRDefault="006E6A9D">
      <w:pPr>
        <w:pStyle w:val="TabelGambar"/>
        <w:rPr>
          <w:rFonts w:asciiTheme="minorHAnsi" w:hAnsiTheme="minorHAnsi"/>
          <w:noProof/>
          <w:sz w:val="22"/>
          <w:lang w:val="en-ID" w:eastAsia="en-ID"/>
        </w:rPr>
      </w:pPr>
      <w:hyperlink w:anchor="_Toc212634231" w:history="1">
        <w:r w:rsidRPr="009E2B0B">
          <w:rPr>
            <w:rStyle w:val="Hyperlink"/>
            <w:noProof/>
          </w:rPr>
          <w:t xml:space="preserve">Tabel 2  Relasi </w:t>
        </w:r>
        <w:r w:rsidRPr="009E2B0B">
          <w:rPr>
            <w:rStyle w:val="Hyperlink"/>
            <w:i/>
            <w:iCs/>
            <w:noProof/>
          </w:rPr>
          <w:t>Database</w:t>
        </w:r>
        <w:r>
          <w:rPr>
            <w:noProof/>
            <w:webHidden/>
          </w:rPr>
          <w:tab/>
        </w:r>
        <w:r>
          <w:rPr>
            <w:noProof/>
            <w:webHidden/>
          </w:rPr>
          <w:fldChar w:fldCharType="begin"/>
        </w:r>
        <w:r>
          <w:rPr>
            <w:noProof/>
            <w:webHidden/>
          </w:rPr>
          <w:instrText xml:space="preserve"> PAGEREF _Toc212634231 \h </w:instrText>
        </w:r>
        <w:r>
          <w:rPr>
            <w:noProof/>
            <w:webHidden/>
          </w:rPr>
        </w:r>
        <w:r>
          <w:rPr>
            <w:noProof/>
            <w:webHidden/>
          </w:rPr>
          <w:fldChar w:fldCharType="separate"/>
        </w:r>
        <w:r w:rsidR="00A13CF3">
          <w:rPr>
            <w:noProof/>
            <w:webHidden/>
          </w:rPr>
          <w:t>33</w:t>
        </w:r>
        <w:r>
          <w:rPr>
            <w:noProof/>
            <w:webHidden/>
          </w:rPr>
          <w:fldChar w:fldCharType="end"/>
        </w:r>
      </w:hyperlink>
    </w:p>
    <w:p w14:paraId="638270B1" w14:textId="7267F6BD" w:rsidR="006E6A9D" w:rsidRDefault="006E6A9D">
      <w:pPr>
        <w:pStyle w:val="TabelGambar"/>
        <w:rPr>
          <w:rFonts w:asciiTheme="minorHAnsi" w:hAnsiTheme="minorHAnsi"/>
          <w:noProof/>
          <w:sz w:val="22"/>
          <w:lang w:val="en-ID" w:eastAsia="en-ID"/>
        </w:rPr>
      </w:pPr>
      <w:hyperlink w:anchor="_Toc212634232" w:history="1">
        <w:r w:rsidRPr="009E2B0B">
          <w:rPr>
            <w:rStyle w:val="Hyperlink"/>
            <w:noProof/>
          </w:rPr>
          <w:t>Tabel 3</w:t>
        </w:r>
        <w:r w:rsidRPr="009E2B0B">
          <w:rPr>
            <w:rStyle w:val="Hyperlink"/>
            <w:noProof/>
            <w:lang w:val="id-ID"/>
          </w:rPr>
          <w:t xml:space="preserve"> </w:t>
        </w:r>
        <w:r w:rsidRPr="009E2B0B">
          <w:rPr>
            <w:rStyle w:val="Hyperlink"/>
            <w:noProof/>
          </w:rPr>
          <w:t>Daftar Teknologi yang digunakan</w:t>
        </w:r>
        <w:r>
          <w:rPr>
            <w:noProof/>
            <w:webHidden/>
          </w:rPr>
          <w:tab/>
        </w:r>
        <w:r>
          <w:rPr>
            <w:noProof/>
            <w:webHidden/>
          </w:rPr>
          <w:fldChar w:fldCharType="begin"/>
        </w:r>
        <w:r>
          <w:rPr>
            <w:noProof/>
            <w:webHidden/>
          </w:rPr>
          <w:instrText xml:space="preserve"> PAGEREF _Toc212634232 \h </w:instrText>
        </w:r>
        <w:r>
          <w:rPr>
            <w:noProof/>
            <w:webHidden/>
          </w:rPr>
        </w:r>
        <w:r>
          <w:rPr>
            <w:noProof/>
            <w:webHidden/>
          </w:rPr>
          <w:fldChar w:fldCharType="separate"/>
        </w:r>
        <w:r w:rsidR="00A13CF3">
          <w:rPr>
            <w:noProof/>
            <w:webHidden/>
          </w:rPr>
          <w:t>7</w:t>
        </w:r>
        <w:r>
          <w:rPr>
            <w:noProof/>
            <w:webHidden/>
          </w:rPr>
          <w:fldChar w:fldCharType="end"/>
        </w:r>
      </w:hyperlink>
    </w:p>
    <w:p w14:paraId="1E2A12B1" w14:textId="72482E4D" w:rsidR="006E6A9D" w:rsidRDefault="006E6A9D">
      <w:pPr>
        <w:pStyle w:val="TabelGambar"/>
        <w:rPr>
          <w:rFonts w:asciiTheme="minorHAnsi" w:hAnsiTheme="minorHAnsi"/>
          <w:noProof/>
          <w:sz w:val="22"/>
          <w:lang w:val="en-ID" w:eastAsia="en-ID"/>
        </w:rPr>
      </w:pPr>
      <w:hyperlink w:anchor="_Toc212634233" w:history="1">
        <w:r w:rsidRPr="009E2B0B">
          <w:rPr>
            <w:rStyle w:val="Hyperlink"/>
            <w:noProof/>
          </w:rPr>
          <w:t>Tabel 4</w:t>
        </w:r>
        <w:r w:rsidRPr="009E2B0B">
          <w:rPr>
            <w:rStyle w:val="Hyperlink"/>
            <w:noProof/>
            <w:lang w:val="id-ID"/>
          </w:rPr>
          <w:t xml:space="preserve"> </w:t>
        </w:r>
        <w:r w:rsidRPr="009E2B0B">
          <w:rPr>
            <w:rStyle w:val="Hyperlink"/>
            <w:noProof/>
          </w:rPr>
          <w:t>Daftar Perangkat Lunak yang digunakan</w:t>
        </w:r>
        <w:r>
          <w:rPr>
            <w:noProof/>
            <w:webHidden/>
          </w:rPr>
          <w:tab/>
        </w:r>
        <w:r>
          <w:rPr>
            <w:noProof/>
            <w:webHidden/>
          </w:rPr>
          <w:fldChar w:fldCharType="begin"/>
        </w:r>
        <w:r>
          <w:rPr>
            <w:noProof/>
            <w:webHidden/>
          </w:rPr>
          <w:instrText xml:space="preserve"> PAGEREF _Toc212634233 \h </w:instrText>
        </w:r>
        <w:r>
          <w:rPr>
            <w:noProof/>
            <w:webHidden/>
          </w:rPr>
        </w:r>
        <w:r>
          <w:rPr>
            <w:noProof/>
            <w:webHidden/>
          </w:rPr>
          <w:fldChar w:fldCharType="separate"/>
        </w:r>
        <w:r w:rsidR="00A13CF3">
          <w:rPr>
            <w:b/>
            <w:bCs/>
            <w:noProof/>
            <w:webHidden/>
            <w:lang w:val="id-ID"/>
          </w:rPr>
          <w:t>Kesalahan! Bookmark tidak ditentukan.</w:t>
        </w:r>
        <w:r>
          <w:rPr>
            <w:noProof/>
            <w:webHidden/>
          </w:rPr>
          <w:fldChar w:fldCharType="end"/>
        </w:r>
      </w:hyperlink>
    </w:p>
    <w:p w14:paraId="4F1BC25A" w14:textId="6DDF72E2" w:rsidR="006E6A9D" w:rsidRDefault="006E6A9D">
      <w:pPr>
        <w:pStyle w:val="TabelGambar"/>
        <w:rPr>
          <w:rFonts w:asciiTheme="minorHAnsi" w:hAnsiTheme="minorHAnsi"/>
          <w:noProof/>
          <w:sz w:val="22"/>
          <w:lang w:val="en-ID" w:eastAsia="en-ID"/>
        </w:rPr>
      </w:pPr>
      <w:hyperlink w:anchor="_Toc212634234" w:history="1">
        <w:r w:rsidRPr="009E2B0B">
          <w:rPr>
            <w:rStyle w:val="Hyperlink"/>
            <w:noProof/>
          </w:rPr>
          <w:t>Tabel 5</w:t>
        </w:r>
        <w:r w:rsidRPr="009E2B0B">
          <w:rPr>
            <w:rStyle w:val="Hyperlink"/>
            <w:noProof/>
            <w:lang w:val="id-ID"/>
          </w:rPr>
          <w:t xml:space="preserve"> </w:t>
        </w:r>
        <w:r w:rsidRPr="009E2B0B">
          <w:rPr>
            <w:rStyle w:val="Hyperlink"/>
            <w:i/>
            <w:iCs/>
            <w:noProof/>
            <w:lang w:val="id-ID" w:eastAsia="en-ID"/>
          </w:rPr>
          <w:t>Database</w:t>
        </w:r>
        <w:r w:rsidRPr="009E2B0B">
          <w:rPr>
            <w:rStyle w:val="Hyperlink"/>
            <w:noProof/>
            <w:lang w:val="id-ID" w:eastAsia="en-ID"/>
          </w:rPr>
          <w:t xml:space="preserve"> schema (12 Tabel)</w:t>
        </w:r>
        <w:r>
          <w:rPr>
            <w:noProof/>
            <w:webHidden/>
          </w:rPr>
          <w:tab/>
        </w:r>
        <w:r>
          <w:rPr>
            <w:noProof/>
            <w:webHidden/>
          </w:rPr>
          <w:fldChar w:fldCharType="begin"/>
        </w:r>
        <w:r>
          <w:rPr>
            <w:noProof/>
            <w:webHidden/>
          </w:rPr>
          <w:instrText xml:space="preserve"> PAGEREF _Toc212634234 \h </w:instrText>
        </w:r>
        <w:r>
          <w:rPr>
            <w:noProof/>
            <w:webHidden/>
          </w:rPr>
        </w:r>
        <w:r>
          <w:rPr>
            <w:noProof/>
            <w:webHidden/>
          </w:rPr>
          <w:fldChar w:fldCharType="separate"/>
        </w:r>
        <w:r w:rsidR="00A13CF3">
          <w:rPr>
            <w:noProof/>
            <w:webHidden/>
          </w:rPr>
          <w:t>36</w:t>
        </w:r>
        <w:r>
          <w:rPr>
            <w:noProof/>
            <w:webHidden/>
          </w:rPr>
          <w:fldChar w:fldCharType="end"/>
        </w:r>
      </w:hyperlink>
    </w:p>
    <w:p w14:paraId="76FBDD6B" w14:textId="376BE427" w:rsidR="006E6A9D" w:rsidRDefault="006E6A9D">
      <w:pPr>
        <w:pStyle w:val="TabelGambar"/>
        <w:rPr>
          <w:rFonts w:asciiTheme="minorHAnsi" w:hAnsiTheme="minorHAnsi"/>
          <w:noProof/>
          <w:sz w:val="22"/>
          <w:lang w:val="en-ID" w:eastAsia="en-ID"/>
        </w:rPr>
      </w:pPr>
      <w:hyperlink w:anchor="_Toc212634235" w:history="1">
        <w:r w:rsidRPr="009E2B0B">
          <w:rPr>
            <w:rStyle w:val="Hyperlink"/>
            <w:noProof/>
          </w:rPr>
          <w:t>Tabel 6</w:t>
        </w:r>
        <w:r w:rsidRPr="009E2B0B">
          <w:rPr>
            <w:rStyle w:val="Hyperlink"/>
            <w:noProof/>
            <w:lang w:val="id-ID"/>
          </w:rPr>
          <w:t xml:space="preserve"> </w:t>
        </w:r>
        <w:r w:rsidRPr="009E2B0B">
          <w:rPr>
            <w:rStyle w:val="Hyperlink"/>
            <w:noProof/>
            <w:lang w:val="id-ID" w:eastAsia="en-ID"/>
          </w:rPr>
          <w:t xml:space="preserve">Skema </w:t>
        </w:r>
        <w:r w:rsidRPr="009E2B0B">
          <w:rPr>
            <w:rStyle w:val="Hyperlink"/>
            <w:i/>
            <w:iCs/>
            <w:noProof/>
            <w:lang w:val="id-ID" w:eastAsia="en-ID"/>
          </w:rPr>
          <w:t>Database</w:t>
        </w:r>
        <w:r>
          <w:rPr>
            <w:noProof/>
            <w:webHidden/>
          </w:rPr>
          <w:tab/>
        </w:r>
        <w:r>
          <w:rPr>
            <w:noProof/>
            <w:webHidden/>
          </w:rPr>
          <w:fldChar w:fldCharType="begin"/>
        </w:r>
        <w:r>
          <w:rPr>
            <w:noProof/>
            <w:webHidden/>
          </w:rPr>
          <w:instrText xml:space="preserve"> PAGEREF _Toc212634235 \h </w:instrText>
        </w:r>
        <w:r>
          <w:rPr>
            <w:noProof/>
            <w:webHidden/>
          </w:rPr>
        </w:r>
        <w:r>
          <w:rPr>
            <w:noProof/>
            <w:webHidden/>
          </w:rPr>
          <w:fldChar w:fldCharType="separate"/>
        </w:r>
        <w:r w:rsidR="00A13CF3">
          <w:rPr>
            <w:noProof/>
            <w:webHidden/>
          </w:rPr>
          <w:t>53</w:t>
        </w:r>
        <w:r>
          <w:rPr>
            <w:noProof/>
            <w:webHidden/>
          </w:rPr>
          <w:fldChar w:fldCharType="end"/>
        </w:r>
      </w:hyperlink>
    </w:p>
    <w:p w14:paraId="376A5333" w14:textId="7DFA7025" w:rsidR="006E6A9D" w:rsidRDefault="006E6A9D">
      <w:pPr>
        <w:pStyle w:val="TabelGambar"/>
        <w:rPr>
          <w:rFonts w:asciiTheme="minorHAnsi" w:hAnsiTheme="minorHAnsi"/>
          <w:noProof/>
          <w:sz w:val="22"/>
          <w:lang w:val="en-ID" w:eastAsia="en-ID"/>
        </w:rPr>
      </w:pPr>
      <w:hyperlink w:anchor="_Toc212634236" w:history="1">
        <w:r w:rsidRPr="009E2B0B">
          <w:rPr>
            <w:rStyle w:val="Hyperlink"/>
            <w:noProof/>
          </w:rPr>
          <w:t>Tabel 7</w:t>
        </w:r>
        <w:r w:rsidRPr="009E2B0B">
          <w:rPr>
            <w:rStyle w:val="Hyperlink"/>
            <w:noProof/>
            <w:lang w:val="id-ID"/>
          </w:rPr>
          <w:t xml:space="preserve"> </w:t>
        </w:r>
        <w:r w:rsidRPr="009E2B0B">
          <w:rPr>
            <w:rStyle w:val="Hyperlink"/>
            <w:noProof/>
            <w:lang w:val="id-ID" w:eastAsia="en-ID"/>
          </w:rPr>
          <w:t xml:space="preserve">Skema </w:t>
        </w:r>
        <w:r w:rsidRPr="009E2B0B">
          <w:rPr>
            <w:rStyle w:val="Hyperlink"/>
            <w:i/>
            <w:iCs/>
            <w:noProof/>
            <w:lang w:val="id-ID" w:eastAsia="en-ID"/>
          </w:rPr>
          <w:t>Database</w:t>
        </w:r>
        <w:r>
          <w:rPr>
            <w:noProof/>
            <w:webHidden/>
          </w:rPr>
          <w:tab/>
        </w:r>
        <w:r>
          <w:rPr>
            <w:noProof/>
            <w:webHidden/>
          </w:rPr>
          <w:fldChar w:fldCharType="begin"/>
        </w:r>
        <w:r>
          <w:rPr>
            <w:noProof/>
            <w:webHidden/>
          </w:rPr>
          <w:instrText xml:space="preserve"> PAGEREF _Toc212634236 \h </w:instrText>
        </w:r>
        <w:r>
          <w:rPr>
            <w:noProof/>
            <w:webHidden/>
          </w:rPr>
        </w:r>
        <w:r>
          <w:rPr>
            <w:noProof/>
            <w:webHidden/>
          </w:rPr>
          <w:fldChar w:fldCharType="separate"/>
        </w:r>
        <w:r w:rsidR="00A13CF3">
          <w:rPr>
            <w:noProof/>
            <w:webHidden/>
          </w:rPr>
          <w:t>55</w:t>
        </w:r>
        <w:r>
          <w:rPr>
            <w:noProof/>
            <w:webHidden/>
          </w:rPr>
          <w:fldChar w:fldCharType="end"/>
        </w:r>
      </w:hyperlink>
    </w:p>
    <w:p w14:paraId="7774CA02" w14:textId="050692CA" w:rsidR="006E6A9D" w:rsidRPr="006E6A9D" w:rsidRDefault="006E6A9D" w:rsidP="00545F7B">
      <w:pPr>
        <w:pStyle w:val="judullevel1"/>
        <w:rPr>
          <w:lang w:val="id-ID"/>
        </w:rPr>
      </w:pPr>
      <w:r>
        <w:rPr>
          <w:lang w:val="id-ID"/>
        </w:rPr>
        <w:fldChar w:fldCharType="end"/>
      </w:r>
    </w:p>
    <w:p w14:paraId="7FB93B13" w14:textId="24AACA48" w:rsidR="006E6A9D" w:rsidRPr="006E6A9D" w:rsidRDefault="00CA7040" w:rsidP="00545F7B">
      <w:pPr>
        <w:pStyle w:val="judullevel1"/>
        <w:rPr>
          <w:lang w:val="id-ID"/>
        </w:rPr>
      </w:pPr>
      <w:r w:rsidRPr="00B7685B">
        <w:t xml:space="preserve">DAFTAR </w:t>
      </w:r>
      <w:bookmarkEnd w:id="2"/>
      <w:bookmarkEnd w:id="3"/>
      <w:bookmarkEnd w:id="4"/>
      <w:r w:rsidR="006E6A9D">
        <w:rPr>
          <w:lang w:val="id-ID"/>
        </w:rPr>
        <w:t>GAMBAR</w:t>
      </w:r>
    </w:p>
    <w:p w14:paraId="1887EC3A" w14:textId="7FE263D3" w:rsidR="006E6A9D" w:rsidRDefault="006E6A9D" w:rsidP="006827C0">
      <w:pPr>
        <w:pStyle w:val="TabelGambar"/>
        <w:numPr>
          <w:ilvl w:val="0"/>
          <w:numId w:val="22"/>
        </w:numPr>
        <w:rPr>
          <w:rFonts w:asciiTheme="minorHAnsi" w:hAnsiTheme="minorHAnsi"/>
          <w:noProof/>
          <w:sz w:val="22"/>
          <w:lang w:val="en-ID" w:eastAsia="en-ID"/>
        </w:rPr>
      </w:pPr>
      <w:r>
        <w:fldChar w:fldCharType="begin"/>
      </w:r>
      <w:r>
        <w:instrText xml:space="preserve"> TOC \h \z \c "Gambar" </w:instrText>
      </w:r>
      <w:r>
        <w:fldChar w:fldCharType="separate"/>
      </w:r>
      <w:hyperlink w:anchor="_Toc212634154" w:history="1">
        <w:r w:rsidRPr="00CB3FDD">
          <w:rPr>
            <w:rStyle w:val="Hyperlink"/>
            <w:noProof/>
            <w:lang w:val="id-ID"/>
          </w:rPr>
          <w:t xml:space="preserve">Gambar </w:t>
        </w:r>
        <w:r w:rsidRPr="00CB3FDD">
          <w:rPr>
            <w:rStyle w:val="Hyperlink"/>
            <w:noProof/>
            <w:lang w:val="en-ID"/>
          </w:rPr>
          <w:t>1</w:t>
        </w:r>
        <w:r w:rsidRPr="00CB3FDD">
          <w:rPr>
            <w:rStyle w:val="Hyperlink"/>
            <w:noProof/>
            <w:lang w:val="id-ID"/>
          </w:rPr>
          <w:t xml:space="preserve"> </w:t>
        </w:r>
        <w:r w:rsidRPr="00CB3FDD">
          <w:rPr>
            <w:rStyle w:val="Hyperlink"/>
            <w:noProof/>
            <w:lang w:val="en-ID"/>
          </w:rPr>
          <w:t xml:space="preserve">Proses </w:t>
        </w:r>
        <w:r w:rsidRPr="00CB3FDD">
          <w:rPr>
            <w:rStyle w:val="Hyperlink"/>
            <w:noProof/>
            <w:lang w:val="id-ID"/>
          </w:rPr>
          <w:t>T</w:t>
        </w:r>
        <w:r w:rsidRPr="00CB3FDD">
          <w:rPr>
            <w:rStyle w:val="Hyperlink"/>
            <w:noProof/>
            <w:lang w:val="en-ID"/>
          </w:rPr>
          <w:t xml:space="preserve">ahapan </w:t>
        </w:r>
        <w:r w:rsidRPr="00CB3FDD">
          <w:rPr>
            <w:rStyle w:val="Hyperlink"/>
            <w:noProof/>
            <w:lang w:val="id-ID"/>
          </w:rPr>
          <w:t>M</w:t>
        </w:r>
        <w:r w:rsidRPr="00CB3FDD">
          <w:rPr>
            <w:rStyle w:val="Hyperlink"/>
            <w:noProof/>
            <w:lang w:val="en-ID"/>
          </w:rPr>
          <w:t xml:space="preserve">etode </w:t>
        </w:r>
        <w:r w:rsidRPr="00CB3FDD">
          <w:rPr>
            <w:rStyle w:val="Hyperlink"/>
            <w:i/>
            <w:iCs/>
            <w:noProof/>
            <w:lang w:val="id-ID"/>
          </w:rPr>
          <w:t>P</w:t>
        </w:r>
        <w:r w:rsidRPr="00CB3FDD">
          <w:rPr>
            <w:rStyle w:val="Hyperlink"/>
            <w:i/>
            <w:iCs/>
            <w:noProof/>
            <w:lang w:val="en-ID"/>
          </w:rPr>
          <w:t>rototype</w:t>
        </w:r>
        <w:r>
          <w:rPr>
            <w:noProof/>
            <w:webHidden/>
          </w:rPr>
          <w:tab/>
        </w:r>
        <w:r>
          <w:rPr>
            <w:noProof/>
            <w:webHidden/>
          </w:rPr>
          <w:fldChar w:fldCharType="begin"/>
        </w:r>
        <w:r>
          <w:rPr>
            <w:noProof/>
            <w:webHidden/>
          </w:rPr>
          <w:instrText xml:space="preserve"> PAGEREF _Toc212634154 \h </w:instrText>
        </w:r>
        <w:r>
          <w:rPr>
            <w:noProof/>
            <w:webHidden/>
          </w:rPr>
        </w:r>
        <w:r>
          <w:rPr>
            <w:noProof/>
            <w:webHidden/>
          </w:rPr>
          <w:fldChar w:fldCharType="separate"/>
        </w:r>
        <w:r w:rsidR="00A13CF3">
          <w:rPr>
            <w:noProof/>
            <w:webHidden/>
          </w:rPr>
          <w:t>9</w:t>
        </w:r>
        <w:r>
          <w:rPr>
            <w:noProof/>
            <w:webHidden/>
          </w:rPr>
          <w:fldChar w:fldCharType="end"/>
        </w:r>
      </w:hyperlink>
    </w:p>
    <w:p w14:paraId="317E2485" w14:textId="04CA2BFF" w:rsidR="006E6A9D" w:rsidRDefault="006E6A9D" w:rsidP="006827C0">
      <w:pPr>
        <w:pStyle w:val="TabelGambar"/>
        <w:numPr>
          <w:ilvl w:val="0"/>
          <w:numId w:val="22"/>
        </w:numPr>
        <w:rPr>
          <w:rFonts w:asciiTheme="minorHAnsi" w:hAnsiTheme="minorHAnsi"/>
          <w:noProof/>
          <w:sz w:val="22"/>
          <w:lang w:val="en-ID" w:eastAsia="en-ID"/>
        </w:rPr>
      </w:pPr>
      <w:hyperlink w:anchor="_Toc212634155" w:history="1">
        <w:r w:rsidRPr="00CB3FDD">
          <w:rPr>
            <w:rStyle w:val="Hyperlink"/>
            <w:noProof/>
          </w:rPr>
          <w:t>Gambar 2</w:t>
        </w:r>
        <w:r w:rsidRPr="00CB3FDD">
          <w:rPr>
            <w:rStyle w:val="Hyperlink"/>
            <w:noProof/>
            <w:lang w:val="id-ID"/>
          </w:rPr>
          <w:t xml:space="preserve"> </w:t>
        </w:r>
        <w:r w:rsidRPr="00CB3FDD">
          <w:rPr>
            <w:rStyle w:val="Hyperlink"/>
            <w:i/>
            <w:iCs/>
            <w:noProof/>
          </w:rPr>
          <w:t>Activity</w:t>
        </w:r>
        <w:r w:rsidRPr="00CB3FDD">
          <w:rPr>
            <w:rStyle w:val="Hyperlink"/>
            <w:noProof/>
          </w:rPr>
          <w:t xml:space="preserve"> </w:t>
        </w:r>
        <w:r w:rsidRPr="00CB3FDD">
          <w:rPr>
            <w:rStyle w:val="Hyperlink"/>
            <w:i/>
            <w:iCs/>
            <w:noProof/>
          </w:rPr>
          <w:t>Diagram</w:t>
        </w:r>
        <w:r w:rsidRPr="00CB3FDD">
          <w:rPr>
            <w:rStyle w:val="Hyperlink"/>
            <w:noProof/>
          </w:rPr>
          <w:t xml:space="preserve"> Iterasi 1</w:t>
        </w:r>
        <w:r>
          <w:rPr>
            <w:noProof/>
            <w:webHidden/>
          </w:rPr>
          <w:tab/>
        </w:r>
        <w:r>
          <w:rPr>
            <w:noProof/>
            <w:webHidden/>
          </w:rPr>
          <w:fldChar w:fldCharType="begin"/>
        </w:r>
        <w:r>
          <w:rPr>
            <w:noProof/>
            <w:webHidden/>
          </w:rPr>
          <w:instrText xml:space="preserve"> PAGEREF _Toc212634155 \h </w:instrText>
        </w:r>
        <w:r>
          <w:rPr>
            <w:noProof/>
            <w:webHidden/>
          </w:rPr>
        </w:r>
        <w:r>
          <w:rPr>
            <w:noProof/>
            <w:webHidden/>
          </w:rPr>
          <w:fldChar w:fldCharType="separate"/>
        </w:r>
        <w:r w:rsidR="00A13CF3">
          <w:rPr>
            <w:noProof/>
            <w:webHidden/>
          </w:rPr>
          <w:t>13</w:t>
        </w:r>
        <w:r>
          <w:rPr>
            <w:noProof/>
            <w:webHidden/>
          </w:rPr>
          <w:fldChar w:fldCharType="end"/>
        </w:r>
      </w:hyperlink>
    </w:p>
    <w:p w14:paraId="4F4BC5AD" w14:textId="24A190E4" w:rsidR="006E6A9D" w:rsidRDefault="006E6A9D" w:rsidP="006827C0">
      <w:pPr>
        <w:pStyle w:val="TabelGambar"/>
        <w:numPr>
          <w:ilvl w:val="0"/>
          <w:numId w:val="22"/>
        </w:numPr>
        <w:rPr>
          <w:rFonts w:asciiTheme="minorHAnsi" w:hAnsiTheme="minorHAnsi"/>
          <w:noProof/>
          <w:sz w:val="22"/>
          <w:lang w:val="en-ID" w:eastAsia="en-ID"/>
        </w:rPr>
      </w:pPr>
      <w:hyperlink w:anchor="_Toc212634156" w:history="1">
        <w:r w:rsidRPr="00CB3FDD">
          <w:rPr>
            <w:rStyle w:val="Hyperlink"/>
            <w:noProof/>
          </w:rPr>
          <w:t>Gambar 3</w:t>
        </w:r>
        <w:r w:rsidRPr="00CB3FDD">
          <w:rPr>
            <w:rStyle w:val="Hyperlink"/>
            <w:noProof/>
            <w:lang w:val="id-ID"/>
          </w:rPr>
          <w:t xml:space="preserve"> </w:t>
        </w:r>
        <w:r w:rsidRPr="00CB3FDD">
          <w:rPr>
            <w:rStyle w:val="Hyperlink"/>
            <w:i/>
            <w:iCs/>
            <w:noProof/>
          </w:rPr>
          <w:t>Swimlane Diagram</w:t>
        </w:r>
        <w:r w:rsidRPr="00CB3FDD">
          <w:rPr>
            <w:rStyle w:val="Hyperlink"/>
            <w:noProof/>
          </w:rPr>
          <w:t xml:space="preserve"> Iterasi 1</w:t>
        </w:r>
        <w:r>
          <w:rPr>
            <w:noProof/>
            <w:webHidden/>
          </w:rPr>
          <w:tab/>
        </w:r>
        <w:r>
          <w:rPr>
            <w:noProof/>
            <w:webHidden/>
          </w:rPr>
          <w:fldChar w:fldCharType="begin"/>
        </w:r>
        <w:r>
          <w:rPr>
            <w:noProof/>
            <w:webHidden/>
          </w:rPr>
          <w:instrText xml:space="preserve"> PAGEREF _Toc212634156 \h </w:instrText>
        </w:r>
        <w:r>
          <w:rPr>
            <w:noProof/>
            <w:webHidden/>
          </w:rPr>
        </w:r>
        <w:r>
          <w:rPr>
            <w:noProof/>
            <w:webHidden/>
          </w:rPr>
          <w:fldChar w:fldCharType="separate"/>
        </w:r>
        <w:r w:rsidR="00A13CF3">
          <w:rPr>
            <w:noProof/>
            <w:webHidden/>
          </w:rPr>
          <w:t>15</w:t>
        </w:r>
        <w:r>
          <w:rPr>
            <w:noProof/>
            <w:webHidden/>
          </w:rPr>
          <w:fldChar w:fldCharType="end"/>
        </w:r>
      </w:hyperlink>
    </w:p>
    <w:p w14:paraId="28EB6301" w14:textId="6C737E87" w:rsidR="006E6A9D" w:rsidRDefault="006E6A9D" w:rsidP="006827C0">
      <w:pPr>
        <w:pStyle w:val="TabelGambar"/>
        <w:numPr>
          <w:ilvl w:val="0"/>
          <w:numId w:val="22"/>
        </w:numPr>
        <w:rPr>
          <w:rFonts w:asciiTheme="minorHAnsi" w:hAnsiTheme="minorHAnsi"/>
          <w:noProof/>
          <w:sz w:val="22"/>
          <w:lang w:val="en-ID" w:eastAsia="en-ID"/>
        </w:rPr>
      </w:pPr>
      <w:hyperlink w:anchor="_Toc212634157" w:history="1">
        <w:r w:rsidRPr="00CB3FDD">
          <w:rPr>
            <w:rStyle w:val="Hyperlink"/>
            <w:noProof/>
          </w:rPr>
          <w:t>Gambar 4</w:t>
        </w:r>
        <w:r w:rsidRPr="00CB3FDD">
          <w:rPr>
            <w:rStyle w:val="Hyperlink"/>
            <w:noProof/>
            <w:lang w:val="id-ID"/>
          </w:rPr>
          <w:t xml:space="preserve"> </w:t>
        </w:r>
        <w:r w:rsidRPr="00CB3FDD">
          <w:rPr>
            <w:rStyle w:val="Hyperlink"/>
            <w:i/>
            <w:iCs/>
            <w:noProof/>
          </w:rPr>
          <w:t>Usecase Diagram</w:t>
        </w:r>
        <w:r w:rsidRPr="00CB3FDD">
          <w:rPr>
            <w:rStyle w:val="Hyperlink"/>
            <w:noProof/>
          </w:rPr>
          <w:t xml:space="preserve"> Iterasi 1</w:t>
        </w:r>
        <w:r>
          <w:rPr>
            <w:noProof/>
            <w:webHidden/>
          </w:rPr>
          <w:tab/>
        </w:r>
        <w:r>
          <w:rPr>
            <w:noProof/>
            <w:webHidden/>
          </w:rPr>
          <w:fldChar w:fldCharType="begin"/>
        </w:r>
        <w:r>
          <w:rPr>
            <w:noProof/>
            <w:webHidden/>
          </w:rPr>
          <w:instrText xml:space="preserve"> PAGEREF _Toc212634157 \h </w:instrText>
        </w:r>
        <w:r>
          <w:rPr>
            <w:noProof/>
            <w:webHidden/>
          </w:rPr>
        </w:r>
        <w:r>
          <w:rPr>
            <w:noProof/>
            <w:webHidden/>
          </w:rPr>
          <w:fldChar w:fldCharType="separate"/>
        </w:r>
        <w:r w:rsidR="00A13CF3">
          <w:rPr>
            <w:noProof/>
            <w:webHidden/>
          </w:rPr>
          <w:t>16</w:t>
        </w:r>
        <w:r>
          <w:rPr>
            <w:noProof/>
            <w:webHidden/>
          </w:rPr>
          <w:fldChar w:fldCharType="end"/>
        </w:r>
      </w:hyperlink>
    </w:p>
    <w:p w14:paraId="6941D914" w14:textId="509ECB38" w:rsidR="006E6A9D" w:rsidRDefault="006E6A9D" w:rsidP="006827C0">
      <w:pPr>
        <w:pStyle w:val="TabelGambar"/>
        <w:numPr>
          <w:ilvl w:val="0"/>
          <w:numId w:val="22"/>
        </w:numPr>
        <w:rPr>
          <w:rFonts w:asciiTheme="minorHAnsi" w:hAnsiTheme="minorHAnsi"/>
          <w:noProof/>
          <w:sz w:val="22"/>
          <w:lang w:val="en-ID" w:eastAsia="en-ID"/>
        </w:rPr>
      </w:pPr>
      <w:hyperlink w:anchor="_Toc212634158" w:history="1">
        <w:r w:rsidRPr="00CB3FDD">
          <w:rPr>
            <w:rStyle w:val="Hyperlink"/>
            <w:noProof/>
          </w:rPr>
          <w:t>Gambar 5</w:t>
        </w:r>
        <w:r w:rsidRPr="00CB3FDD">
          <w:rPr>
            <w:rStyle w:val="Hyperlink"/>
            <w:noProof/>
            <w:lang w:val="id-ID"/>
          </w:rPr>
          <w:t xml:space="preserve">,6,7 </w:t>
        </w:r>
        <w:r w:rsidRPr="00CB3FDD">
          <w:rPr>
            <w:rStyle w:val="Hyperlink"/>
            <w:i/>
            <w:iCs/>
            <w:noProof/>
          </w:rPr>
          <w:t xml:space="preserve">Activity Diagram </w:t>
        </w:r>
        <w:r w:rsidRPr="00CB3FDD">
          <w:rPr>
            <w:rStyle w:val="Hyperlink"/>
            <w:noProof/>
          </w:rPr>
          <w:t>(Kompleks) Iterasi 1</w:t>
        </w:r>
        <w:r>
          <w:rPr>
            <w:noProof/>
            <w:webHidden/>
          </w:rPr>
          <w:tab/>
        </w:r>
        <w:r>
          <w:rPr>
            <w:noProof/>
            <w:webHidden/>
          </w:rPr>
          <w:fldChar w:fldCharType="begin"/>
        </w:r>
        <w:r>
          <w:rPr>
            <w:noProof/>
            <w:webHidden/>
          </w:rPr>
          <w:instrText xml:space="preserve"> PAGEREF _Toc212634158 \h </w:instrText>
        </w:r>
        <w:r>
          <w:rPr>
            <w:noProof/>
            <w:webHidden/>
          </w:rPr>
        </w:r>
        <w:r>
          <w:rPr>
            <w:noProof/>
            <w:webHidden/>
          </w:rPr>
          <w:fldChar w:fldCharType="separate"/>
        </w:r>
        <w:r w:rsidR="00A13CF3">
          <w:rPr>
            <w:noProof/>
            <w:webHidden/>
          </w:rPr>
          <w:t>17</w:t>
        </w:r>
        <w:r>
          <w:rPr>
            <w:noProof/>
            <w:webHidden/>
          </w:rPr>
          <w:fldChar w:fldCharType="end"/>
        </w:r>
      </w:hyperlink>
    </w:p>
    <w:p w14:paraId="1E31CB8E" w14:textId="160A6B92" w:rsidR="006E6A9D" w:rsidRDefault="006E6A9D" w:rsidP="006827C0">
      <w:pPr>
        <w:pStyle w:val="TabelGambar"/>
        <w:numPr>
          <w:ilvl w:val="0"/>
          <w:numId w:val="22"/>
        </w:numPr>
        <w:rPr>
          <w:rFonts w:asciiTheme="minorHAnsi" w:hAnsiTheme="minorHAnsi"/>
          <w:noProof/>
          <w:sz w:val="22"/>
          <w:lang w:val="en-ID" w:eastAsia="en-ID"/>
        </w:rPr>
      </w:pPr>
      <w:hyperlink w:anchor="_Toc212634159" w:history="1">
        <w:r w:rsidRPr="00CB3FDD">
          <w:rPr>
            <w:rStyle w:val="Hyperlink"/>
            <w:noProof/>
          </w:rPr>
          <w:t>Gambar 8</w:t>
        </w:r>
        <w:r w:rsidRPr="00CB3FDD">
          <w:rPr>
            <w:rStyle w:val="Hyperlink"/>
            <w:noProof/>
            <w:lang w:val="id-ID"/>
          </w:rPr>
          <w:t xml:space="preserve"> </w:t>
        </w:r>
        <w:r w:rsidRPr="00CB3FDD">
          <w:rPr>
            <w:rStyle w:val="Hyperlink"/>
            <w:i/>
            <w:iCs/>
            <w:noProof/>
          </w:rPr>
          <w:t>Activity Diagram</w:t>
        </w:r>
        <w:r w:rsidRPr="00CB3FDD">
          <w:rPr>
            <w:rStyle w:val="Hyperlink"/>
            <w:noProof/>
          </w:rPr>
          <w:t xml:space="preserve"> Iterasi 2</w:t>
        </w:r>
        <w:r>
          <w:rPr>
            <w:noProof/>
            <w:webHidden/>
          </w:rPr>
          <w:tab/>
        </w:r>
        <w:r>
          <w:rPr>
            <w:noProof/>
            <w:webHidden/>
          </w:rPr>
          <w:fldChar w:fldCharType="begin"/>
        </w:r>
        <w:r>
          <w:rPr>
            <w:noProof/>
            <w:webHidden/>
          </w:rPr>
          <w:instrText xml:space="preserve"> PAGEREF _Toc212634159 \h </w:instrText>
        </w:r>
        <w:r>
          <w:rPr>
            <w:noProof/>
            <w:webHidden/>
          </w:rPr>
        </w:r>
        <w:r>
          <w:rPr>
            <w:noProof/>
            <w:webHidden/>
          </w:rPr>
          <w:fldChar w:fldCharType="separate"/>
        </w:r>
        <w:r w:rsidR="00A13CF3">
          <w:rPr>
            <w:noProof/>
            <w:webHidden/>
          </w:rPr>
          <w:t>22</w:t>
        </w:r>
        <w:r>
          <w:rPr>
            <w:noProof/>
            <w:webHidden/>
          </w:rPr>
          <w:fldChar w:fldCharType="end"/>
        </w:r>
      </w:hyperlink>
    </w:p>
    <w:p w14:paraId="775AC0A7" w14:textId="6BD2AC43" w:rsidR="006E6A9D" w:rsidRDefault="006E6A9D" w:rsidP="006827C0">
      <w:pPr>
        <w:pStyle w:val="TabelGambar"/>
        <w:numPr>
          <w:ilvl w:val="0"/>
          <w:numId w:val="22"/>
        </w:numPr>
        <w:rPr>
          <w:rFonts w:asciiTheme="minorHAnsi" w:hAnsiTheme="minorHAnsi"/>
          <w:noProof/>
          <w:sz w:val="22"/>
          <w:lang w:val="en-ID" w:eastAsia="en-ID"/>
        </w:rPr>
      </w:pPr>
      <w:hyperlink w:anchor="_Toc212634160" w:history="1">
        <w:r w:rsidRPr="00CB3FDD">
          <w:rPr>
            <w:rStyle w:val="Hyperlink"/>
            <w:noProof/>
          </w:rPr>
          <w:t>Gambar 9</w:t>
        </w:r>
        <w:r w:rsidRPr="00CB3FDD">
          <w:rPr>
            <w:rStyle w:val="Hyperlink"/>
            <w:noProof/>
            <w:lang w:val="id-ID"/>
          </w:rPr>
          <w:t xml:space="preserve"> </w:t>
        </w:r>
        <w:r w:rsidRPr="00CB3FDD">
          <w:rPr>
            <w:rStyle w:val="Hyperlink"/>
            <w:i/>
            <w:iCs/>
            <w:noProof/>
          </w:rPr>
          <w:t>Swimlane Diagram</w:t>
        </w:r>
        <w:r w:rsidRPr="00CB3FDD">
          <w:rPr>
            <w:rStyle w:val="Hyperlink"/>
            <w:noProof/>
          </w:rPr>
          <w:t xml:space="preserve"> 2</w:t>
        </w:r>
        <w:r>
          <w:rPr>
            <w:noProof/>
            <w:webHidden/>
          </w:rPr>
          <w:tab/>
        </w:r>
        <w:r>
          <w:rPr>
            <w:noProof/>
            <w:webHidden/>
          </w:rPr>
          <w:fldChar w:fldCharType="begin"/>
        </w:r>
        <w:r>
          <w:rPr>
            <w:noProof/>
            <w:webHidden/>
          </w:rPr>
          <w:instrText xml:space="preserve"> PAGEREF _Toc212634160 \h </w:instrText>
        </w:r>
        <w:r>
          <w:rPr>
            <w:noProof/>
            <w:webHidden/>
          </w:rPr>
        </w:r>
        <w:r>
          <w:rPr>
            <w:noProof/>
            <w:webHidden/>
          </w:rPr>
          <w:fldChar w:fldCharType="separate"/>
        </w:r>
        <w:r w:rsidR="00A13CF3">
          <w:rPr>
            <w:noProof/>
            <w:webHidden/>
          </w:rPr>
          <w:t>23</w:t>
        </w:r>
        <w:r>
          <w:rPr>
            <w:noProof/>
            <w:webHidden/>
          </w:rPr>
          <w:fldChar w:fldCharType="end"/>
        </w:r>
      </w:hyperlink>
    </w:p>
    <w:p w14:paraId="6F9DBE1A" w14:textId="61676B01" w:rsidR="006E6A9D" w:rsidRDefault="006E6A9D" w:rsidP="006827C0">
      <w:pPr>
        <w:pStyle w:val="TabelGambar"/>
        <w:numPr>
          <w:ilvl w:val="0"/>
          <w:numId w:val="22"/>
        </w:numPr>
        <w:rPr>
          <w:rFonts w:asciiTheme="minorHAnsi" w:hAnsiTheme="minorHAnsi"/>
          <w:noProof/>
          <w:sz w:val="22"/>
          <w:lang w:val="en-ID" w:eastAsia="en-ID"/>
        </w:rPr>
      </w:pPr>
      <w:hyperlink w:anchor="_Toc212634161" w:history="1">
        <w:r w:rsidRPr="00CB3FDD">
          <w:rPr>
            <w:rStyle w:val="Hyperlink"/>
            <w:noProof/>
          </w:rPr>
          <w:t>Gambar 10</w:t>
        </w:r>
        <w:r w:rsidRPr="00CB3FDD">
          <w:rPr>
            <w:rStyle w:val="Hyperlink"/>
            <w:noProof/>
            <w:lang w:val="id-ID"/>
          </w:rPr>
          <w:t xml:space="preserve"> </w:t>
        </w:r>
        <w:r w:rsidRPr="00CB3FDD">
          <w:rPr>
            <w:rStyle w:val="Hyperlink"/>
            <w:i/>
            <w:iCs/>
            <w:noProof/>
          </w:rPr>
          <w:t>Usecase Diagram</w:t>
        </w:r>
        <w:r w:rsidRPr="00CB3FDD">
          <w:rPr>
            <w:rStyle w:val="Hyperlink"/>
            <w:noProof/>
          </w:rPr>
          <w:t xml:space="preserve"> Iterasi 2</w:t>
        </w:r>
        <w:r>
          <w:rPr>
            <w:noProof/>
            <w:webHidden/>
          </w:rPr>
          <w:tab/>
        </w:r>
        <w:r>
          <w:rPr>
            <w:noProof/>
            <w:webHidden/>
          </w:rPr>
          <w:fldChar w:fldCharType="begin"/>
        </w:r>
        <w:r>
          <w:rPr>
            <w:noProof/>
            <w:webHidden/>
          </w:rPr>
          <w:instrText xml:space="preserve"> PAGEREF _Toc212634161 \h </w:instrText>
        </w:r>
        <w:r>
          <w:rPr>
            <w:noProof/>
            <w:webHidden/>
          </w:rPr>
        </w:r>
        <w:r>
          <w:rPr>
            <w:noProof/>
            <w:webHidden/>
          </w:rPr>
          <w:fldChar w:fldCharType="separate"/>
        </w:r>
        <w:r w:rsidR="00A13CF3">
          <w:rPr>
            <w:noProof/>
            <w:webHidden/>
          </w:rPr>
          <w:t>24</w:t>
        </w:r>
        <w:r>
          <w:rPr>
            <w:noProof/>
            <w:webHidden/>
          </w:rPr>
          <w:fldChar w:fldCharType="end"/>
        </w:r>
      </w:hyperlink>
    </w:p>
    <w:p w14:paraId="1192D9F8" w14:textId="066FBA86" w:rsidR="006E6A9D" w:rsidRPr="007F0A40" w:rsidRDefault="006E6A9D" w:rsidP="006827C0">
      <w:pPr>
        <w:pStyle w:val="TabelGambar"/>
        <w:numPr>
          <w:ilvl w:val="0"/>
          <w:numId w:val="22"/>
        </w:numPr>
        <w:rPr>
          <w:rFonts w:asciiTheme="minorHAnsi" w:hAnsiTheme="minorHAnsi"/>
          <w:noProof/>
          <w:sz w:val="22"/>
          <w:lang w:val="en-ID" w:eastAsia="en-ID"/>
        </w:rPr>
      </w:pPr>
      <w:hyperlink w:anchor="_Toc212634162" w:history="1">
        <w:r w:rsidRPr="007F0A40">
          <w:rPr>
            <w:rStyle w:val="Hyperlink"/>
            <w:noProof/>
          </w:rPr>
          <w:t>Gambar 11</w:t>
        </w:r>
        <w:r w:rsidRPr="007F0A40">
          <w:rPr>
            <w:rStyle w:val="Hyperlink"/>
            <w:noProof/>
            <w:lang w:val="id-ID"/>
          </w:rPr>
          <w:t xml:space="preserve"> ?? (namanya apa)</w:t>
        </w:r>
        <w:r w:rsidRPr="007F0A40">
          <w:rPr>
            <w:noProof/>
            <w:webHidden/>
          </w:rPr>
          <w:tab/>
        </w:r>
        <w:r w:rsidRPr="007F0A40">
          <w:rPr>
            <w:noProof/>
            <w:webHidden/>
          </w:rPr>
          <w:fldChar w:fldCharType="begin"/>
        </w:r>
        <w:r w:rsidRPr="007F0A40">
          <w:rPr>
            <w:noProof/>
            <w:webHidden/>
          </w:rPr>
          <w:instrText xml:space="preserve"> PAGEREF _Toc212634162 \h </w:instrText>
        </w:r>
        <w:r w:rsidRPr="007F0A40">
          <w:rPr>
            <w:noProof/>
            <w:webHidden/>
          </w:rPr>
        </w:r>
        <w:r w:rsidRPr="007F0A40">
          <w:rPr>
            <w:noProof/>
            <w:webHidden/>
          </w:rPr>
          <w:fldChar w:fldCharType="separate"/>
        </w:r>
        <w:r w:rsidR="00A13CF3">
          <w:rPr>
            <w:noProof/>
            <w:webHidden/>
          </w:rPr>
          <w:t>28</w:t>
        </w:r>
        <w:r w:rsidRPr="007F0A40">
          <w:rPr>
            <w:noProof/>
            <w:webHidden/>
          </w:rPr>
          <w:fldChar w:fldCharType="end"/>
        </w:r>
      </w:hyperlink>
    </w:p>
    <w:p w14:paraId="49C0AF92" w14:textId="228E6F87" w:rsidR="006E6A9D" w:rsidRPr="007F0A40" w:rsidRDefault="006E6A9D" w:rsidP="006827C0">
      <w:pPr>
        <w:pStyle w:val="TabelGambar"/>
        <w:numPr>
          <w:ilvl w:val="0"/>
          <w:numId w:val="22"/>
        </w:numPr>
        <w:rPr>
          <w:rFonts w:asciiTheme="minorHAnsi" w:hAnsiTheme="minorHAnsi"/>
          <w:noProof/>
          <w:sz w:val="22"/>
          <w:lang w:val="en-ID" w:eastAsia="en-ID"/>
        </w:rPr>
      </w:pPr>
      <w:hyperlink w:anchor="_Toc212634163" w:history="1">
        <w:r w:rsidRPr="007F0A40">
          <w:rPr>
            <w:rStyle w:val="Hyperlink"/>
            <w:noProof/>
          </w:rPr>
          <w:t>Gambar 12</w:t>
        </w:r>
        <w:r w:rsidRPr="007F0A40">
          <w:rPr>
            <w:rStyle w:val="Hyperlink"/>
            <w:noProof/>
            <w:lang w:val="id-ID"/>
          </w:rPr>
          <w:t xml:space="preserve"> ?? (namanya apa)</w:t>
        </w:r>
        <w:r w:rsidRPr="007F0A40">
          <w:rPr>
            <w:noProof/>
            <w:webHidden/>
          </w:rPr>
          <w:tab/>
        </w:r>
        <w:r w:rsidRPr="007F0A40">
          <w:rPr>
            <w:noProof/>
            <w:webHidden/>
          </w:rPr>
          <w:fldChar w:fldCharType="begin"/>
        </w:r>
        <w:r w:rsidRPr="007F0A40">
          <w:rPr>
            <w:noProof/>
            <w:webHidden/>
          </w:rPr>
          <w:instrText xml:space="preserve"> PAGEREF _Toc212634163 \h </w:instrText>
        </w:r>
        <w:r w:rsidRPr="007F0A40">
          <w:rPr>
            <w:noProof/>
            <w:webHidden/>
          </w:rPr>
        </w:r>
        <w:r w:rsidRPr="007F0A40">
          <w:rPr>
            <w:noProof/>
            <w:webHidden/>
          </w:rPr>
          <w:fldChar w:fldCharType="separate"/>
        </w:r>
        <w:r w:rsidR="00A13CF3">
          <w:rPr>
            <w:noProof/>
            <w:webHidden/>
          </w:rPr>
          <w:t>31</w:t>
        </w:r>
        <w:r w:rsidRPr="007F0A40">
          <w:rPr>
            <w:noProof/>
            <w:webHidden/>
          </w:rPr>
          <w:fldChar w:fldCharType="end"/>
        </w:r>
      </w:hyperlink>
    </w:p>
    <w:p w14:paraId="001C61E3" w14:textId="7480F97E" w:rsidR="006E6A9D" w:rsidRDefault="006E6A9D" w:rsidP="006827C0">
      <w:pPr>
        <w:pStyle w:val="TabelGambar"/>
        <w:numPr>
          <w:ilvl w:val="0"/>
          <w:numId w:val="22"/>
        </w:numPr>
        <w:rPr>
          <w:rFonts w:asciiTheme="minorHAnsi" w:hAnsiTheme="minorHAnsi"/>
          <w:noProof/>
          <w:sz w:val="22"/>
          <w:lang w:val="en-ID" w:eastAsia="en-ID"/>
        </w:rPr>
      </w:pPr>
      <w:hyperlink w:anchor="_Toc212634164" w:history="1">
        <w:r w:rsidRPr="00CB3FDD">
          <w:rPr>
            <w:rStyle w:val="Hyperlink"/>
            <w:noProof/>
          </w:rPr>
          <w:t>Gambar 13</w:t>
        </w:r>
        <w:r w:rsidRPr="00CB3FDD">
          <w:rPr>
            <w:rStyle w:val="Hyperlink"/>
            <w:noProof/>
            <w:lang w:val="id-ID"/>
          </w:rPr>
          <w:t xml:space="preserve"> </w:t>
        </w:r>
        <w:r w:rsidRPr="00CB3FDD">
          <w:rPr>
            <w:rStyle w:val="Hyperlink"/>
            <w:i/>
            <w:iCs/>
            <w:noProof/>
            <w:lang w:val="id-ID"/>
          </w:rPr>
          <w:t>Web Booking</w:t>
        </w:r>
        <w:r w:rsidRPr="00CB3FDD">
          <w:rPr>
            <w:rStyle w:val="Hyperlink"/>
            <w:noProof/>
            <w:lang w:val="id-ID"/>
          </w:rPr>
          <w:t xml:space="preserve"> SSPD Badan Iterasi 1</w:t>
        </w:r>
        <w:r>
          <w:rPr>
            <w:noProof/>
            <w:webHidden/>
          </w:rPr>
          <w:tab/>
        </w:r>
        <w:r>
          <w:rPr>
            <w:noProof/>
            <w:webHidden/>
          </w:rPr>
          <w:fldChar w:fldCharType="begin"/>
        </w:r>
        <w:r>
          <w:rPr>
            <w:noProof/>
            <w:webHidden/>
          </w:rPr>
          <w:instrText xml:space="preserve"> PAGEREF _Toc212634164 \h </w:instrText>
        </w:r>
        <w:r>
          <w:rPr>
            <w:noProof/>
            <w:webHidden/>
          </w:rPr>
        </w:r>
        <w:r>
          <w:rPr>
            <w:noProof/>
            <w:webHidden/>
          </w:rPr>
          <w:fldChar w:fldCharType="separate"/>
        </w:r>
        <w:r w:rsidR="00A13CF3">
          <w:rPr>
            <w:noProof/>
            <w:webHidden/>
          </w:rPr>
          <w:t>52</w:t>
        </w:r>
        <w:r>
          <w:rPr>
            <w:noProof/>
            <w:webHidden/>
          </w:rPr>
          <w:fldChar w:fldCharType="end"/>
        </w:r>
      </w:hyperlink>
    </w:p>
    <w:p w14:paraId="47E7C574" w14:textId="1E597CA2" w:rsidR="002A32FD" w:rsidRDefault="006E6A9D" w:rsidP="006E6A9D">
      <w:pPr>
        <w:pStyle w:val="judullevel1"/>
      </w:pPr>
      <w:r>
        <w:fldChar w:fldCharType="end"/>
      </w:r>
    </w:p>
    <w:p w14:paraId="51B0E929" w14:textId="77777777" w:rsidR="006E6A9D" w:rsidRDefault="006E6A9D" w:rsidP="00545F7B">
      <w:pPr>
        <w:rPr>
          <w:szCs w:val="24"/>
        </w:rPr>
      </w:pPr>
    </w:p>
    <w:p w14:paraId="590B5C57" w14:textId="77777777" w:rsidR="006827C0" w:rsidRDefault="006827C0" w:rsidP="00545F7B">
      <w:pPr>
        <w:rPr>
          <w:szCs w:val="24"/>
        </w:rPr>
      </w:pPr>
    </w:p>
    <w:p w14:paraId="3CB272B7" w14:textId="77777777" w:rsidR="006827C0" w:rsidRDefault="006827C0" w:rsidP="00545F7B">
      <w:pPr>
        <w:rPr>
          <w:szCs w:val="24"/>
        </w:rPr>
      </w:pPr>
    </w:p>
    <w:p w14:paraId="669DB462" w14:textId="77777777" w:rsidR="006827C0" w:rsidRDefault="006827C0" w:rsidP="00545F7B">
      <w:pPr>
        <w:rPr>
          <w:szCs w:val="24"/>
        </w:rPr>
      </w:pPr>
    </w:p>
    <w:p w14:paraId="58781F36" w14:textId="77777777" w:rsidR="006827C0" w:rsidRDefault="006827C0" w:rsidP="00545F7B">
      <w:pPr>
        <w:rPr>
          <w:szCs w:val="24"/>
        </w:rPr>
      </w:pPr>
    </w:p>
    <w:p w14:paraId="53826060" w14:textId="77777777" w:rsidR="006827C0" w:rsidRDefault="006827C0" w:rsidP="00545F7B">
      <w:pPr>
        <w:rPr>
          <w:szCs w:val="24"/>
        </w:rPr>
      </w:pPr>
    </w:p>
    <w:p w14:paraId="70215670" w14:textId="77777777" w:rsidR="006827C0" w:rsidRDefault="006827C0" w:rsidP="00545F7B">
      <w:pPr>
        <w:rPr>
          <w:szCs w:val="24"/>
        </w:rPr>
      </w:pPr>
    </w:p>
    <w:p w14:paraId="2CB80010" w14:textId="77777777" w:rsidR="006827C0" w:rsidRDefault="006827C0" w:rsidP="00545F7B">
      <w:pPr>
        <w:rPr>
          <w:szCs w:val="24"/>
        </w:rPr>
      </w:pPr>
    </w:p>
    <w:p w14:paraId="25E0EE18" w14:textId="77777777" w:rsidR="006827C0" w:rsidRDefault="006827C0" w:rsidP="00545F7B">
      <w:pPr>
        <w:rPr>
          <w:szCs w:val="24"/>
        </w:rPr>
      </w:pPr>
    </w:p>
    <w:p w14:paraId="3DD78476" w14:textId="77777777" w:rsidR="006827C0" w:rsidRDefault="006827C0" w:rsidP="00545F7B">
      <w:pPr>
        <w:rPr>
          <w:szCs w:val="24"/>
        </w:rPr>
      </w:pPr>
    </w:p>
    <w:p w14:paraId="23C6A12E" w14:textId="77777777" w:rsidR="006827C0" w:rsidRDefault="006827C0" w:rsidP="00545F7B">
      <w:pPr>
        <w:rPr>
          <w:szCs w:val="24"/>
        </w:rPr>
      </w:pPr>
    </w:p>
    <w:p w14:paraId="352BFD42" w14:textId="77777777" w:rsidR="006827C0" w:rsidRDefault="006827C0" w:rsidP="00545F7B">
      <w:pPr>
        <w:rPr>
          <w:szCs w:val="24"/>
        </w:rPr>
      </w:pPr>
    </w:p>
    <w:p w14:paraId="4AC1C049" w14:textId="77777777" w:rsidR="006827C0" w:rsidRDefault="006827C0" w:rsidP="00545F7B">
      <w:pPr>
        <w:rPr>
          <w:szCs w:val="24"/>
        </w:rPr>
      </w:pPr>
    </w:p>
    <w:p w14:paraId="76478C5A" w14:textId="77777777" w:rsidR="006827C0" w:rsidRDefault="006827C0" w:rsidP="00545F7B">
      <w:pPr>
        <w:rPr>
          <w:szCs w:val="24"/>
        </w:rPr>
      </w:pPr>
    </w:p>
    <w:p w14:paraId="61742003" w14:textId="04D0D78D" w:rsidR="006827C0" w:rsidRDefault="006827C0" w:rsidP="00545F7B">
      <w:pPr>
        <w:rPr>
          <w:szCs w:val="24"/>
        </w:rPr>
      </w:pPr>
      <w:r>
        <w:rPr>
          <w:szCs w:val="24"/>
        </w:rPr>
        <w:br w:type="page"/>
      </w:r>
    </w:p>
    <w:p w14:paraId="5AE9E223" w14:textId="77777777" w:rsidR="006827C0" w:rsidRPr="00820160" w:rsidRDefault="006827C0" w:rsidP="00545F7B">
      <w:pPr>
        <w:rPr>
          <w:szCs w:val="24"/>
        </w:rPr>
        <w:sectPr w:rsidR="006827C0" w:rsidRPr="00820160" w:rsidSect="00FB3878">
          <w:type w:val="continuous"/>
          <w:pgSz w:w="11907" w:h="16839" w:code="9"/>
          <w:pgMar w:top="1701" w:right="1701" w:bottom="1701" w:left="2268" w:header="720" w:footer="720" w:gutter="0"/>
          <w:pgNumType w:fmt="lowerRoman" w:start="1"/>
          <w:cols w:space="720"/>
          <w:docGrid w:linePitch="360"/>
        </w:sectPr>
      </w:pPr>
    </w:p>
    <w:p w14:paraId="3EFD073B" w14:textId="2974F261" w:rsidR="000F08C7" w:rsidRDefault="000F08C7" w:rsidP="00545F7B">
      <w:pPr>
        <w:pStyle w:val="Judul1"/>
      </w:pPr>
      <w:bookmarkStart w:id="5" w:name="_Toc330535261"/>
      <w:bookmarkStart w:id="6" w:name="_Toc330535323"/>
      <w:bookmarkStart w:id="7" w:name="_Toc330535349"/>
      <w:bookmarkStart w:id="8" w:name="_Toc330964701"/>
      <w:bookmarkStart w:id="9" w:name="_Toc187783080"/>
      <w:bookmarkStart w:id="10" w:name="_Toc187783226"/>
      <w:bookmarkStart w:id="11" w:name="_Toc212632978"/>
      <w:r w:rsidRPr="004148C0">
        <w:lastRenderedPageBreak/>
        <w:t>PENDAHULUAN</w:t>
      </w:r>
      <w:bookmarkEnd w:id="5"/>
      <w:bookmarkEnd w:id="6"/>
      <w:bookmarkEnd w:id="7"/>
      <w:bookmarkEnd w:id="8"/>
      <w:bookmarkEnd w:id="9"/>
      <w:bookmarkEnd w:id="10"/>
      <w:bookmarkEnd w:id="11"/>
    </w:p>
    <w:p w14:paraId="29B43DD4" w14:textId="5F0487B2" w:rsidR="00675799" w:rsidRPr="003A0781" w:rsidRDefault="00C40F1D" w:rsidP="00545F7B">
      <w:pPr>
        <w:pStyle w:val="JudulSubbab"/>
      </w:pPr>
      <w:bookmarkStart w:id="12" w:name="_Toc330535262"/>
      <w:bookmarkStart w:id="13" w:name="_Toc330535324"/>
      <w:bookmarkStart w:id="14" w:name="_Toc330535350"/>
      <w:bookmarkStart w:id="15" w:name="_Toc330964702"/>
      <w:bookmarkStart w:id="16" w:name="_Toc187783081"/>
      <w:bookmarkStart w:id="17" w:name="_Toc212632979"/>
      <w:r w:rsidRPr="00044F8D">
        <w:t>Latar Belakang</w:t>
      </w:r>
      <w:bookmarkEnd w:id="12"/>
      <w:bookmarkEnd w:id="13"/>
      <w:bookmarkEnd w:id="14"/>
      <w:bookmarkEnd w:id="15"/>
      <w:bookmarkEnd w:id="16"/>
      <w:bookmarkEnd w:id="17"/>
    </w:p>
    <w:p w14:paraId="21EB1C2B" w14:textId="1F34EF1C" w:rsidR="005A66DF" w:rsidRDefault="003A0781" w:rsidP="00545F7B">
      <w:pPr>
        <w:pStyle w:val="Paragraf"/>
        <w:ind w:firstLine="397"/>
      </w:pPr>
      <w:r w:rsidRPr="003A0781">
        <w:rPr>
          <w:lang w:val="en-ID"/>
        </w:rPr>
        <w:t xml:space="preserve">Perkembangan teknologi informasi telah mendorong transformasi digital di berbagai sektor pemerintahan, termasuk dalam bidang pelayanan pajak daerah. Salah satu bentuk transformasi tersebut adalah implementasi sistem </w:t>
      </w:r>
      <w:r w:rsidRPr="00A955CC">
        <w:rPr>
          <w:lang w:val="en-ID"/>
        </w:rPr>
        <w:t>Elektronik Bea Perolehan Hak atas Tanah dan Bangunan</w:t>
      </w:r>
      <w:r w:rsidRPr="003A0781">
        <w:rPr>
          <w:i/>
          <w:iCs/>
          <w:lang w:val="en-ID"/>
        </w:rPr>
        <w:t xml:space="preserve"> (</w:t>
      </w:r>
      <w:r w:rsidR="00D85EF7" w:rsidRPr="00D85EF7">
        <w:rPr>
          <w:i/>
          <w:iCs/>
          <w:lang w:val="en-ID"/>
        </w:rPr>
        <w:t>E-BPHTB</w:t>
      </w:r>
      <w:r w:rsidRPr="003A0781">
        <w:rPr>
          <w:i/>
          <w:iCs/>
          <w:lang w:val="en-ID"/>
        </w:rPr>
        <w:t>)</w:t>
      </w:r>
      <w:r w:rsidRPr="003A0781">
        <w:rPr>
          <w:lang w:val="en-ID"/>
        </w:rPr>
        <w:t xml:space="preserve"> yang diterapkan oleh Badan Pengelolaan Pendapatan Daerah (BAPPENDA) Kabupaten Bogor. Sistem ini berfungsi sebagai sarana digital untuk memproses, mencatat, dan memverifikasi dokumen pajak BPHTB secara daring</w:t>
      </w:r>
      <w:r w:rsidR="005A66DF">
        <w:t xml:space="preserve"> dengan tujuan meningkatkan efisiensi administrasi dan mengurangi ketergantungan terhadap proses manual.</w:t>
      </w:r>
    </w:p>
    <w:p w14:paraId="29490145" w14:textId="5C853938" w:rsidR="00A955CC" w:rsidRDefault="005A66DF" w:rsidP="00545F7B">
      <w:pPr>
        <w:pStyle w:val="Paragraf"/>
        <w:ind w:firstLine="397"/>
      </w:pPr>
      <w:r>
        <w:t>Secara global, digitalisasi pelayanan publik telah menjadi bagian penting di era revolusi industri 4.0, di mana berbagai negara termasuk Indonesia,</w:t>
      </w:r>
      <w:r w:rsidR="00A955CC">
        <w:t xml:space="preserve"> berupaya memanfaatkan teknologi informasi dan komunikasi (TIK) guna memperbaiki kualitas layanan pemerintah kepada masyarakat. Di Indonesia, penerapan layanan berbasis elektronik didukung oleh Undang-Undang Nomor 14 Tahun 2008 tentang Keterbukaan Informasi Publik serta Peraturan Pemerintah Nomor 11 Tahun 2019 tentang Sistem Pemerintahan Berbasis Elektronik (SPBE). Khusus di Kabupaten Bogor, yang memiliki tingkat pertumbuhan ekonomi dan jumlah penduduk yang tinggi, sistem </w:t>
      </w:r>
      <w:r w:rsidR="00D85EF7" w:rsidRPr="00D85EF7">
        <w:rPr>
          <w:i/>
          <w:iCs/>
        </w:rPr>
        <w:t>E-BPHTB</w:t>
      </w:r>
      <w:r w:rsidR="00A955CC">
        <w:t xml:space="preserve"> menjadi langkah penting dalam upaya modernisasi pelayanan pajak daerah. Namun demikian, tantangan dalam pengelolaan waktu dan sumber daya manusia masih menjadi kendala utama dalam pelaksanaannya.</w:t>
      </w:r>
    </w:p>
    <w:p w14:paraId="41743EDF" w14:textId="6EEDE292" w:rsidR="003A0781" w:rsidRPr="00263707" w:rsidRDefault="00A955CC" w:rsidP="00545F7B">
      <w:pPr>
        <w:pStyle w:val="Paragraf"/>
        <w:ind w:firstLine="397"/>
      </w:pPr>
      <w:r>
        <w:t>Berdasarkan hasil observasi lapangan, proses pelayanan masih menghadapi kendala dalam pengaturan jadwal pemeriksaan berkas, yang menyebabkan antrean panjang serta waktu tunggu yang lama. Hal ini umumnya terjadi karena wajib pajak tidak dapat menyesuaikan waktu pelayanan secara fleksibel, sehingga terjadi penumpukan berkas pada jam tertentu. Kondisi tersebut berdampak pada menurunnya efisiensi kerja dan tingkat kepuasan masyarakat. Oleh karena itu, inovasi berbasis teknologi seperti fitur pemesanan jadwal (</w:t>
      </w:r>
      <w:r w:rsidR="002E4F11" w:rsidRPr="002E4F11">
        <w:rPr>
          <w:i/>
          <w:iCs/>
        </w:rPr>
        <w:t>booking</w:t>
      </w:r>
      <w:r w:rsidR="001128DD" w:rsidRPr="001128DD">
        <w:rPr>
          <w:i/>
          <w:iCs/>
        </w:rPr>
        <w:t xml:space="preserve"> online</w:t>
      </w:r>
      <w:r>
        <w:t>) diperlukan untuk memberikan kemudahan kepada wajib pajak dalam menentukan waktu pemeriksaan tanpa harus datang langsung ke kantor BAPPENDA.</w:t>
      </w:r>
      <w:r w:rsidR="00194A17">
        <w:t xml:space="preserve"> </w:t>
      </w:r>
      <w:r w:rsidR="003A0781" w:rsidRPr="003A0781">
        <w:rPr>
          <w:lang w:val="en-ID"/>
        </w:rPr>
        <w:t xml:space="preserve">Fitur </w:t>
      </w:r>
      <w:r w:rsidR="002E4F11" w:rsidRPr="002E4F11">
        <w:rPr>
          <w:i/>
          <w:iCs/>
          <w:lang w:val="en-ID"/>
        </w:rPr>
        <w:t>booking</w:t>
      </w:r>
      <w:r w:rsidR="001128DD" w:rsidRPr="001128DD">
        <w:rPr>
          <w:i/>
          <w:iCs/>
          <w:lang w:val="en-ID"/>
        </w:rPr>
        <w:t xml:space="preserve"> online</w:t>
      </w:r>
      <w:r w:rsidR="003A0781" w:rsidRPr="003A0781">
        <w:rPr>
          <w:lang w:val="en-ID"/>
        </w:rPr>
        <w:t xml:space="preserve"> menjadi solusi potensial untuk mengatasi permasalahan tersebut, dengan memberikan kemudahan kepada wajib pajak dalam melakukan pemesanan jadwal pemeriksaan dokumen tanpa harus datang langsung ke kantor. </w:t>
      </w:r>
      <w:r w:rsidR="00263707">
        <w:t>D</w:t>
      </w:r>
      <w:r w:rsidR="003A0781" w:rsidRPr="003A0781">
        <w:rPr>
          <w:lang w:val="en-ID"/>
        </w:rPr>
        <w:t>igitalisasi proses administrasi publik mampu meningkatkan efisiensi pelayanan hingga 40% dengan mengurangi ketergantungan terhadap interaksi manual</w:t>
      </w:r>
      <w:r w:rsidR="00263707">
        <w:t xml:space="preserve"> </w:t>
      </w:r>
      <w:r w:rsidR="00263707">
        <w:fldChar w:fldCharType="begin" w:fldLock="1"/>
      </w:r>
      <w:r w:rsidR="0036752B">
        <w:instrText>ADDIN CSL_CITATION {"citationItems":[{"id":"ITEM-1","itemData":{"author":[{"dropping-particle":"","family":"Fachri, A","given":"M &amp; Yulanda A","non-dropping-particle":"","parse-names":false,"suffix":""}],"container-title":"Jurnal Ilmu Sosial Dan Humaniora","id":"ITEM-1","issue":"3","issued":{"date-parts":[["2023"]]},"page":"47-61","title":"Transformasi Digital dalam Penyelenggaraan Pelayanan Publik: Perspektif Kebijakan dan Implementasi","type":"article-journal","volume":"1"},"uris":["http://www.mendeley.com/documents/?uuid=b39be7bb-56f1-4eec-b621-48ed2304d0a5"]}],"mendeley":{"formattedCitation":"(Fachri, A 2023)","plainTextFormattedCitation":"(Fachri, A 2023)","previouslyFormattedCitation":"(Fachri, A 2023)"},"properties":{"noteIndex":0},"schema":"https://github.com/citation-style-language/schema/raw/master/csl-citation.json"}</w:instrText>
      </w:r>
      <w:r w:rsidR="00263707">
        <w:fldChar w:fldCharType="separate"/>
      </w:r>
      <w:r w:rsidR="00263707" w:rsidRPr="00263707">
        <w:rPr>
          <w:noProof/>
        </w:rPr>
        <w:t>(Fachri, A 2023)</w:t>
      </w:r>
      <w:r w:rsidR="00263707">
        <w:fldChar w:fldCharType="end"/>
      </w:r>
      <w:r w:rsidR="00263707">
        <w:t>. M</w:t>
      </w:r>
      <w:r w:rsidR="003A0781" w:rsidRPr="003A0781">
        <w:rPr>
          <w:lang w:val="en-ID"/>
        </w:rPr>
        <w:t xml:space="preserve">etode </w:t>
      </w:r>
      <w:r w:rsidR="001128DD" w:rsidRPr="001128DD">
        <w:rPr>
          <w:i/>
          <w:iCs/>
          <w:lang w:val="en-ID"/>
        </w:rPr>
        <w:t>prototyping</w:t>
      </w:r>
      <w:r w:rsidR="003A0781" w:rsidRPr="003A0781">
        <w:rPr>
          <w:lang w:val="en-ID"/>
        </w:rPr>
        <w:t xml:space="preserve"> dalam rekayasa perangkat lunak memungkinkan pengembang menyesuaikan sistem secara cepat berdasarkan kebutuhan pengguna, sehingga hasil akhir lebih sesuai dengan ekspektasi fungsional</w:t>
      </w:r>
      <w:r w:rsidR="00263707">
        <w:t xml:space="preserve"> </w:t>
      </w:r>
      <w:r w:rsidR="00263707">
        <w:fldChar w:fldCharType="begin" w:fldLock="1"/>
      </w:r>
      <w:r w:rsidR="00263707">
        <w:instrText>ADDIN CSL_CITATION {"citationItems":[{"id":"ITEM-1","itemData":{"DOI":"10.35969/interkom.v15i1.84","ISSN":"1907-8420","abstract":"Abstraksi\r Penyewaan rumah kontrakan membutuhkan sekali adanya suatu sistem informasi, karena prosespenyewaan kontrakan saat ini masih menggunakan cara manual, yaitu dengan mencari kontrakansecara langsung dan pemilik kontrakan hanya memasang selebaran kertas di jalan terdekat dengankontrakan yang dimiliki, dengan cara tersebut kurang efektif dan efisien. Sistem informasipenyewaan kontrakan berbasis web diharapkan dapat meminimalisir waktu yang dibutukan untukmendapatkan informasi tentang hal tersebut. Dimana penyewaan kontrakan akan sangat lebih hematdan calon penyewa dapat mencari yang sesuai dengan keinginan, mulai dari lokasi, harga, danfasilitas kontrakan, Selain itu penyewa kontrakan juga dipermudah dalam hal pemesanan danmekanisme pembayarannya. Metode yang digunakan dalam pembuatan sistem informasi ini adalahdengan menggunakan model prototype, dimana alur dan tahapan yang digunakan meliputimengidentifikasi pengguna dan mengembangkan prototype. Hasil dari penelitian ini adalah berupasistem informasi penyewaan rumah kontrakan berbasis web yang diharapkan dapat memudahkanproses pengolahan data penyewa.","author":[{"dropping-particle":"","family":"Siswidiyanto","given":"Siswidiyanto","non-dropping-particle":"","parse-names":false,"suffix":""},{"dropping-particle":"","family":"Munif","given":"Ahmad","non-dropping-particle":"","parse-names":false,"suffix":""},{"dropping-particle":"","family":"Wijayanti","given":"Diah","non-dropping-particle":"","parse-names":false,"suffix":""},{"dropping-particle":"","family":"Haryadi","given":"Eko","non-dropping-particle":"","parse-names":false,"suffix":""}],"container-title":"Jurnal Interkom: Jurnal Publikasi Ilmiah Bidang Teknologi Informasi dan Komunikasi","id":"ITEM-1","issue":"1","issued":{"date-parts":[["2021"]]},"page":"18-25","title":"Sistem Informasi Penyewaan Rumah Kontrakan Berbasis Web Dengan Menggunakan Metode Prototype","type":"article-journal","volume":"15"},"uris":["http://www.mendeley.com/documents/?uuid=0b25f251-7e5e-4746-b6fe-736146a03e99"]}],"mendeley":{"formattedCitation":"(Siswidiyanto &lt;i&gt;et al.&lt;/i&gt; 2021)","plainTextFormattedCitation":"(Siswidiyanto et al. 2021)","previouslyFormattedCitation":"(Siswidiyanto &lt;i&gt;et al.&lt;/i&gt; 2021)"},"properties":{"noteIndex":0},"schema":"https://github.com/citation-style-language/schema/raw/master/csl-citation.json"}</w:instrText>
      </w:r>
      <w:r w:rsidR="00263707">
        <w:fldChar w:fldCharType="separate"/>
      </w:r>
      <w:r w:rsidR="00263707" w:rsidRPr="00263707">
        <w:rPr>
          <w:noProof/>
        </w:rPr>
        <w:t xml:space="preserve">(Siswidiyanto </w:t>
      </w:r>
      <w:r w:rsidR="00263707" w:rsidRPr="00263707">
        <w:rPr>
          <w:i/>
          <w:noProof/>
        </w:rPr>
        <w:t>et al.</w:t>
      </w:r>
      <w:r w:rsidR="00263707" w:rsidRPr="00263707">
        <w:rPr>
          <w:noProof/>
        </w:rPr>
        <w:t xml:space="preserve"> 2021)</w:t>
      </w:r>
      <w:r w:rsidR="00263707">
        <w:fldChar w:fldCharType="end"/>
      </w:r>
      <w:r w:rsidR="00263707">
        <w:t>.</w:t>
      </w:r>
    </w:p>
    <w:p w14:paraId="40455DFE" w14:textId="76953BA3" w:rsidR="004A0334" w:rsidRDefault="003A0781" w:rsidP="00545F7B">
      <w:pPr>
        <w:pStyle w:val="Paragraf"/>
        <w:ind w:firstLine="397"/>
        <w:rPr>
          <w:lang w:val="en-ID"/>
        </w:rPr>
      </w:pPr>
      <w:r w:rsidRPr="003A0781">
        <w:rPr>
          <w:lang w:val="en-ID"/>
        </w:rPr>
        <w:t xml:space="preserve">Dari simulasi internal yang dilakukan penulis, penerapan fitur </w:t>
      </w:r>
      <w:r w:rsidR="002E4F11" w:rsidRPr="002E4F11">
        <w:rPr>
          <w:i/>
          <w:iCs/>
          <w:lang w:val="en-ID"/>
        </w:rPr>
        <w:t>booking</w:t>
      </w:r>
      <w:r w:rsidR="001128DD" w:rsidRPr="001128DD">
        <w:rPr>
          <w:i/>
          <w:iCs/>
          <w:lang w:val="en-ID"/>
        </w:rPr>
        <w:t xml:space="preserve"> online</w:t>
      </w:r>
      <w:r w:rsidRPr="003A0781">
        <w:rPr>
          <w:lang w:val="en-ID"/>
        </w:rPr>
        <w:t xml:space="preserve"> pada </w:t>
      </w:r>
      <w:r w:rsidR="001128DD" w:rsidRPr="001128DD">
        <w:rPr>
          <w:i/>
          <w:iCs/>
          <w:lang w:val="en-ID"/>
        </w:rPr>
        <w:t>website</w:t>
      </w:r>
      <w:r w:rsidR="00194A17" w:rsidRPr="00194A17">
        <w:rPr>
          <w:i/>
          <w:iCs/>
          <w:lang w:val="en-ID"/>
        </w:rPr>
        <w:t xml:space="preserve"> </w:t>
      </w:r>
      <w:r w:rsidR="00D85EF7" w:rsidRPr="00D85EF7">
        <w:rPr>
          <w:i/>
          <w:iCs/>
          <w:lang w:val="en-ID"/>
        </w:rPr>
        <w:t>E-BPHTB</w:t>
      </w:r>
      <w:r w:rsidRPr="003A0781">
        <w:rPr>
          <w:lang w:val="en-ID"/>
        </w:rPr>
        <w:t xml:space="preserve"> terbukti mampu memangkas waktu pelayanan dari rata-rata 50 menit per berkas menjadi sekitar 10–25 menit. Hal ini menunjukkan adanya peningkatan efisiensi signifikan dalam proses pelayanan publik.</w:t>
      </w:r>
      <w:r w:rsidR="0036752B">
        <w:t xml:space="preserve"> E</w:t>
      </w:r>
      <w:r w:rsidRPr="003A0781">
        <w:rPr>
          <w:lang w:val="en-ID"/>
        </w:rPr>
        <w:t>fisiensi dan transparansi merupakan dua prinsip utama dalam manajemen keuangan daerah yang harus dijaga agar pelayanan publik dapat berjalan optimal dan akuntabel</w:t>
      </w:r>
      <w:r w:rsidR="0036752B">
        <w:t xml:space="preserve"> </w:t>
      </w:r>
      <w:r w:rsidR="0036752B">
        <w:fldChar w:fldCharType="begin" w:fldLock="1"/>
      </w:r>
      <w:r w:rsidR="00DB67A9">
        <w:instrText>ADDIN CSL_CITATION {"citationItems":[{"id":"ITEM-1","itemData":{"abstract":"This research explores the importance of transparency and accountability in school financial management, especially in fund management. In the educational context, effective financial management not only ensures the continuity of school operations, but also influences the quality of education provided to students. This study uses a qualitative approach with case study methods in several schools that have implemented transparent and accountable financial management. The research results show that disclosure of financial information to all stakeholders, including parents and the community, is very important in building trust and active participation. In addition, accountability in managing school funds is achieved through clear reporting mechanisms, internal and external audits, and the involvement of the school finance committee in decision making. These findings confirm that transparency and accountability are not just administrative requirements, but are also the foundation for effective and efficient financial management. With transparency, schools can avoid misuse of funds and improve the quality of educational services. The conclusion of this article recommends implementing policies that support transparency and accountability in school financial management to achieve better educational goals.","author":[{"dropping-particle":"","family":"Adzkia","given":"Rahma","non-dropping-particle":"","parse-names":false,"suffix":""},{"dropping-particle":"","family":"Anastasya","given":"Friska","non-dropping-particle":"","parse-names":false,"suffix":""},{"dropping-particle":"","family":"Awalliyah","given":"Nur Syahda","non-dropping-particle":"","parse-names":false,"suffix":""},{"dropping-particle":"","family":"Kusumaningrum","given":"Hesti","non-dropping-particle":"","parse-names":false,"suffix":""}],"container-title":"Al-Garafi : Jurnal Manajemen dan Pendidikan","id":"ITEM-1","issue":"3","issued":{"date-parts":[["2024"]]},"page":"278-289","title":"Manajemen Keuangan Sekolah: Transparansi Dan Akuntabilitas Dalam Pengelolaan Dana","type":"article-journal","volume":"2"},"uris":["http://www.mendeley.com/documents/?uuid=40952842-9d1a-4a74-9b1c-49765c8596c8"]}],"mendeley":{"formattedCitation":"(Adzkia &lt;i&gt;et al.&lt;/i&gt; 2024)","plainTextFormattedCitation":"(Adzkia et al. 2024)","previouslyFormattedCitation":"(Adzkia &lt;i&gt;et al.&lt;/i&gt; 2024)"},"properties":{"noteIndex":0},"schema":"https://github.com/citation-style-language/schema/raw/master/csl-citation.json"}</w:instrText>
      </w:r>
      <w:r w:rsidR="0036752B">
        <w:fldChar w:fldCharType="separate"/>
      </w:r>
      <w:r w:rsidR="0036752B" w:rsidRPr="0036752B">
        <w:rPr>
          <w:noProof/>
        </w:rPr>
        <w:t xml:space="preserve">(Adzkia </w:t>
      </w:r>
      <w:r w:rsidR="0036752B" w:rsidRPr="0036752B">
        <w:rPr>
          <w:i/>
          <w:noProof/>
        </w:rPr>
        <w:t>et al.</w:t>
      </w:r>
      <w:r w:rsidR="0036752B" w:rsidRPr="0036752B">
        <w:rPr>
          <w:noProof/>
        </w:rPr>
        <w:t xml:space="preserve"> 2024)</w:t>
      </w:r>
      <w:r w:rsidR="0036752B">
        <w:fldChar w:fldCharType="end"/>
      </w:r>
      <w:r w:rsidRPr="003A0781">
        <w:rPr>
          <w:lang w:val="en-ID"/>
        </w:rPr>
        <w:t xml:space="preserve">. </w:t>
      </w:r>
    </w:p>
    <w:p w14:paraId="5CEC5DB7" w14:textId="4EDAD1DE" w:rsidR="004A0334" w:rsidRDefault="004A0334" w:rsidP="00545F7B">
      <w:pPr>
        <w:pStyle w:val="Paragraf"/>
        <w:ind w:firstLine="397"/>
      </w:pPr>
      <w:r>
        <w:lastRenderedPageBreak/>
        <w:t xml:space="preserve">Selain itu, sejak pandemi </w:t>
      </w:r>
      <w:r w:rsidRPr="00DB67A9">
        <w:rPr>
          <w:i/>
          <w:iCs/>
        </w:rPr>
        <w:t>COVID-19</w:t>
      </w:r>
      <w:r>
        <w:t xml:space="preserve"> pada tahun 2020, keberadaan layanan berbasis daring menjadi semakin penting. Pemerintah Indonesia, melalui Instruksi Presiden Nomor 3 Tahun 2020 tentang Kebijakan Percepatan Penanganan </w:t>
      </w:r>
      <w:r w:rsidRPr="00DB67A9">
        <w:rPr>
          <w:i/>
          <w:iCs/>
        </w:rPr>
        <w:t>COVID-19</w:t>
      </w:r>
      <w:r>
        <w:t xml:space="preserve">, mendorong percepatan penerapan </w:t>
      </w:r>
      <w:r w:rsidR="001128DD" w:rsidRPr="001128DD">
        <w:rPr>
          <w:i/>
          <w:iCs/>
        </w:rPr>
        <w:t>e-government</w:t>
      </w:r>
      <w:r>
        <w:t xml:space="preserve"> guna mengurangi kontak langsung dan risiko penularan. Berdasarkan data BAPPENDA Kabupaten Bogor tahun 2022, jumlah transaksi BPHTB mencapai lebih dari 15.000 berkas per tahun, dengan lonjakan signifikan di akhir tahun akibat meningkatnya aktivitas jual beli properti. Tanpa adanya sistem pemesanan daring, antrean fisik dapat mencapai 50 hingga 100 orang per hari, yang tidak hanya memperlambat pelayanan tetapi juga meningkatkan risiko kesehatan. Fitur </w:t>
      </w:r>
      <w:r w:rsidR="002E4F11" w:rsidRPr="002E4F11">
        <w:rPr>
          <w:i/>
          <w:iCs/>
        </w:rPr>
        <w:t>booking</w:t>
      </w:r>
      <w:r w:rsidR="001128DD" w:rsidRPr="001128DD">
        <w:rPr>
          <w:i/>
          <w:iCs/>
        </w:rPr>
        <w:t xml:space="preserve"> online</w:t>
      </w:r>
      <w:r>
        <w:t xml:space="preserve"> menjadi solusi efektif untuk mengatur distribusi waktu pelayanan agar lebih merata dan efisien.</w:t>
      </w:r>
    </w:p>
    <w:p w14:paraId="4C373024" w14:textId="64072B15" w:rsidR="004A0334" w:rsidRDefault="004A0334" w:rsidP="00545F7B">
      <w:pPr>
        <w:pStyle w:val="Paragraf"/>
        <w:ind w:firstLine="397"/>
      </w:pPr>
      <w:r>
        <w:t xml:space="preserve">Secara teoritis, konsep </w:t>
      </w:r>
      <w:r w:rsidR="001128DD" w:rsidRPr="001128DD">
        <w:rPr>
          <w:i/>
          <w:iCs/>
        </w:rPr>
        <w:t>e-government</w:t>
      </w:r>
      <w:r>
        <w:t xml:space="preserve"> yang dikemukakan oleh </w:t>
      </w:r>
      <w:r w:rsidR="00DB67A9">
        <w:t xml:space="preserve">Asmuddin </w:t>
      </w:r>
      <w:r w:rsidR="00DB67A9">
        <w:fldChar w:fldCharType="begin" w:fldLock="1"/>
      </w:r>
      <w:r w:rsidR="00B67222">
        <w:instrText>ADDIN CSL_CITATION {"citationItems":[{"id":"ITEM-1","itemData":{"author":[{"dropping-particle":"","family":"Asmuddin","given":"","non-dropping-particle":"","parse-names":false,"suffix":""}],"id":"ITEM-1","issue":"1","issued":{"date-parts":[["2025"]]},"page":"14-21","title":"Pengaruh Transformasi Digital terhadap Partisipasi Masyarakat dalam E-Governent","type":"article-journal","volume":"1"},"uris":["http://www.mendeley.com/documents/?uuid=ad6ceb9a-f669-4454-8a94-ceafed6d0d80"]}],"mendeley":{"formattedCitation":"(Asmuddin 2025)","manualFormatting":"(2025)","plainTextFormattedCitation":"(Asmuddin 2025)","previouslyFormattedCitation":"(Asmuddin 2025)"},"properties":{"noteIndex":0},"schema":"https://github.com/citation-style-language/schema/raw/master/csl-citation.json"}</w:instrText>
      </w:r>
      <w:r w:rsidR="00DB67A9">
        <w:fldChar w:fldCharType="separate"/>
      </w:r>
      <w:r w:rsidR="00DB67A9" w:rsidRPr="00DB67A9">
        <w:rPr>
          <w:noProof/>
        </w:rPr>
        <w:t>(2025)</w:t>
      </w:r>
      <w:r w:rsidR="00DB67A9">
        <w:fldChar w:fldCharType="end"/>
      </w:r>
      <w:r w:rsidR="00DB67A9">
        <w:t xml:space="preserve"> </w:t>
      </w:r>
      <w:r>
        <w:t>menekankan bahwa transformasi digital harus berorientasi pada pengguna (</w:t>
      </w:r>
      <w:r w:rsidRPr="00DB67A9">
        <w:rPr>
          <w:i/>
          <w:iCs/>
        </w:rPr>
        <w:t>user-centric</w:t>
      </w:r>
      <w:r>
        <w:t xml:space="preserve">). Layanan seperti sistem pemesanan daring tidak hanya bertujuan untuk efisiensi, tetapi juga inklusivitas. Beberapa negara seperti Singapura dan Estonia telah membuktikan bahwa sistem serupa mampu mengurangi waktu tunggu hingga 60% dan meningkatkan kepuasan pengguna sebesar 30%. Di Indonesia sendiri, contoh penerapan teknologi seperti </w:t>
      </w:r>
      <w:r w:rsidRPr="00FC592C">
        <w:rPr>
          <w:i/>
          <w:iCs/>
        </w:rPr>
        <w:t>e-KTP</w:t>
      </w:r>
      <w:r>
        <w:t xml:space="preserve"> dan </w:t>
      </w:r>
      <w:r w:rsidRPr="00FC592C">
        <w:rPr>
          <w:i/>
          <w:iCs/>
        </w:rPr>
        <w:t>e-Samsat</w:t>
      </w:r>
      <w:r>
        <w:t xml:space="preserve"> menunjukkan bahwa digitalisasi dapat memperkuat transparansi dan akuntabilitas pemerintah daerah. Dengan demikian, penelitian ini memiliki relevansi praktis dan teoretis dalam mendukung terwujudnya </w:t>
      </w:r>
      <w:r w:rsidRPr="00DB67A9">
        <w:rPr>
          <w:i/>
          <w:iCs/>
        </w:rPr>
        <w:t>good governance</w:t>
      </w:r>
      <w:r>
        <w:t>, sekaligus sejalan dengan visi Kabupaten Bogor untuk menjadi daerah yang maju berbasis teknologi.</w:t>
      </w:r>
    </w:p>
    <w:p w14:paraId="0E026571" w14:textId="77777777" w:rsidR="004A0334" w:rsidRDefault="004A0334" w:rsidP="00545F7B">
      <w:pPr>
        <w:pStyle w:val="Paragraf"/>
        <w:ind w:firstLine="397"/>
      </w:pPr>
      <w:r>
        <w:t>BPHTB merupakan salah satu sumber Pendapatan Asli Daerah (PAD) yang berperan penting dalam mendukung pembangunan daerah, sebagaimana diatur dalam Undang-Undang Nomor 28 Tahun 2009 tentang Pajak Daerah dan Retribusi Daerah. Di Kabupaten Bogor, kontribusi BPHTB terhadap PAD mencapai sekitar 10–15% per tahun. Namun, proses yang masih dilakukan secara manual kerap menimbulkan inefisiensi, seperti kesalahan pencatatan dan keterlambatan pembayaran. Penerapan sistem pemesanan daring diharapkan tidak hanya memperbaiki proses operasional, tetapi juga mendukung pencapaian Tujuan Pembangunan Berkelanjutan (SDGs), khususnya SDG 9 (Industri, Inovasi, dan Infrastruktur) dan SDG 16 (Keadilan, Perdamaian, dan Institusi yang Kuat).</w:t>
      </w:r>
    </w:p>
    <w:p w14:paraId="333DB129" w14:textId="42C80A68" w:rsidR="00AD1B52" w:rsidRPr="00DB67A9" w:rsidRDefault="004A0334" w:rsidP="00545F7B">
      <w:pPr>
        <w:pStyle w:val="Paragraf"/>
        <w:ind w:firstLine="397"/>
      </w:pPr>
      <w:r>
        <w:t xml:space="preserve">Dari sisi sosial dan ekonomi, Kabupaten Bogor sebagai wilayah penyangga dengan aktivitas properti yang tinggi menghadapi tantangan dalam pengelolaan mobilitas masyarakat. Sebagian besar wajib pajak yang terdiri dari individu, pengembang, dan notaris (PPAT) sering kali memiliki keterbatasan waktu untuk mengurus administrasi secara langsung. Berdasarkan penelitian World Bank (2021), kemudahan akses terhadap layanan pajak dapat meningkatkan kepatuhan wajib pajak hingga 25%, yang pada akhirnya berkontribusi pada pembangunan infrastruktur seperti jalan, sekolah, dan fasilitas kesehatan. Dengan demikian, pengembangan fitur </w:t>
      </w:r>
      <w:r w:rsidR="002E4F11" w:rsidRPr="002E4F11">
        <w:rPr>
          <w:i/>
          <w:iCs/>
        </w:rPr>
        <w:t>booking</w:t>
      </w:r>
      <w:r w:rsidR="001128DD" w:rsidRPr="001128DD">
        <w:rPr>
          <w:i/>
          <w:iCs/>
        </w:rPr>
        <w:t xml:space="preserve"> online</w:t>
      </w:r>
      <w:r>
        <w:t xml:space="preserve"> bukan hanya inovasi teknis, tetapi juga strategi untuk memperkuat pelayanan publik dan mendukung pertumbuhan ekonomi berkelanjutan di Kabupaten Bogor.</w:t>
      </w:r>
      <w:r w:rsidR="00DB67A9">
        <w:t xml:space="preserve"> </w:t>
      </w:r>
      <w:r w:rsidR="003A0781" w:rsidRPr="003A0781">
        <w:rPr>
          <w:lang w:val="en-ID"/>
        </w:rPr>
        <w:t xml:space="preserve">Oleh karena itu, penelitian ini berfokus pada perancangan dan pengembangan fitur </w:t>
      </w:r>
      <w:r w:rsidR="002E4F11" w:rsidRPr="002E4F11">
        <w:rPr>
          <w:i/>
          <w:iCs/>
          <w:lang w:val="en-ID"/>
        </w:rPr>
        <w:t>booking</w:t>
      </w:r>
      <w:r w:rsidR="001128DD" w:rsidRPr="001128DD">
        <w:rPr>
          <w:i/>
          <w:iCs/>
          <w:lang w:val="en-ID"/>
        </w:rPr>
        <w:t xml:space="preserve"> online</w:t>
      </w:r>
      <w:r w:rsidR="003A0781" w:rsidRPr="003A0781">
        <w:rPr>
          <w:lang w:val="en-ID"/>
        </w:rPr>
        <w:t xml:space="preserve"> pada </w:t>
      </w:r>
      <w:r w:rsidR="001128DD" w:rsidRPr="001128DD">
        <w:rPr>
          <w:i/>
          <w:iCs/>
          <w:lang w:val="en-ID"/>
        </w:rPr>
        <w:t>website</w:t>
      </w:r>
      <w:r w:rsidR="00194A17" w:rsidRPr="00194A17">
        <w:rPr>
          <w:i/>
          <w:iCs/>
          <w:lang w:val="en-ID"/>
        </w:rPr>
        <w:t xml:space="preserve"> </w:t>
      </w:r>
      <w:r w:rsidR="00D85EF7" w:rsidRPr="00D85EF7">
        <w:rPr>
          <w:i/>
          <w:iCs/>
          <w:lang w:val="en-ID"/>
        </w:rPr>
        <w:t>E-BPHTB</w:t>
      </w:r>
      <w:r w:rsidR="003A0781" w:rsidRPr="003A0781">
        <w:rPr>
          <w:lang w:val="en-ID"/>
        </w:rPr>
        <w:t xml:space="preserve"> sebagai langkah untuk mendukung digitalisasi layanan pajak daerah di Kabupaten Bogor.</w:t>
      </w:r>
    </w:p>
    <w:p w14:paraId="4AE3D8D3" w14:textId="77777777" w:rsidR="004A0334" w:rsidRPr="00516DD9" w:rsidRDefault="004A0334" w:rsidP="00545F7B">
      <w:pPr>
        <w:pStyle w:val="Paragraf"/>
        <w:ind w:firstLine="397"/>
        <w:rPr>
          <w:lang w:val="en-ID"/>
        </w:rPr>
      </w:pPr>
    </w:p>
    <w:p w14:paraId="2562AFC2" w14:textId="61DE434D" w:rsidR="00F62ADA" w:rsidRDefault="008070C1" w:rsidP="00545F7B">
      <w:pPr>
        <w:pStyle w:val="JudulSubbab"/>
      </w:pPr>
      <w:bookmarkStart w:id="18" w:name="_Toc330535263"/>
      <w:bookmarkStart w:id="19" w:name="_Toc330535325"/>
      <w:bookmarkStart w:id="20" w:name="_Toc330535351"/>
      <w:bookmarkStart w:id="21" w:name="_Toc330964703"/>
      <w:bookmarkStart w:id="22" w:name="_Toc187783082"/>
      <w:bookmarkStart w:id="23" w:name="_Toc212632980"/>
      <w:r>
        <w:lastRenderedPageBreak/>
        <w:t>Rumusan</w:t>
      </w:r>
      <w:r w:rsidR="00F62ADA">
        <w:t xml:space="preserve"> Masalah</w:t>
      </w:r>
      <w:bookmarkEnd w:id="18"/>
      <w:bookmarkEnd w:id="19"/>
      <w:bookmarkEnd w:id="20"/>
      <w:bookmarkEnd w:id="21"/>
      <w:bookmarkEnd w:id="22"/>
      <w:bookmarkEnd w:id="23"/>
    </w:p>
    <w:p w14:paraId="77330AA1" w14:textId="4064FDF2" w:rsidR="000A313E" w:rsidRDefault="000130F5" w:rsidP="00545F7B">
      <w:pPr>
        <w:pStyle w:val="Paragraf"/>
        <w:rPr>
          <w:lang w:val="en-ID"/>
        </w:rPr>
      </w:pPr>
      <w:r w:rsidRPr="000130F5">
        <w:rPr>
          <w:lang w:val="en-ID"/>
        </w:rPr>
        <w:t xml:space="preserve">Berdasarkan latar belakang yang telah dipaparkan, </w:t>
      </w:r>
      <w:r w:rsidR="00A610B9">
        <w:t xml:space="preserve">maka urgensi penelitian ini difokuskan pada bagaimana perancangan fitur </w:t>
      </w:r>
      <w:r w:rsidR="002E4F11" w:rsidRPr="002E4F11">
        <w:rPr>
          <w:i/>
          <w:iCs/>
        </w:rPr>
        <w:t>booking</w:t>
      </w:r>
      <w:r w:rsidR="001128DD" w:rsidRPr="001128DD">
        <w:rPr>
          <w:i/>
          <w:iCs/>
        </w:rPr>
        <w:t xml:space="preserve"> online</w:t>
      </w:r>
      <w:r w:rsidR="00A610B9">
        <w:t xml:space="preserve"> pada </w:t>
      </w:r>
      <w:r w:rsidR="001128DD" w:rsidRPr="001128DD">
        <w:rPr>
          <w:i/>
          <w:iCs/>
        </w:rPr>
        <w:t>Website</w:t>
      </w:r>
      <w:r w:rsidR="00194A17" w:rsidRPr="00194A17">
        <w:rPr>
          <w:i/>
          <w:iCs/>
        </w:rPr>
        <w:t xml:space="preserve"> </w:t>
      </w:r>
      <w:r w:rsidR="00D85EF7" w:rsidRPr="00D85EF7">
        <w:rPr>
          <w:i/>
          <w:iCs/>
        </w:rPr>
        <w:t>E-BPHTB</w:t>
      </w:r>
      <w:r w:rsidR="00A610B9">
        <w:t xml:space="preserve"> di Badan Pengelolaan Pendapatan Daerah Kabupaten Bogor. Adapun rumusan masalah secara spesifik adalah sebagai berikut</w:t>
      </w:r>
      <w:r w:rsidRPr="000130F5">
        <w:rPr>
          <w:lang w:val="en-ID"/>
        </w:rPr>
        <w:t>:</w:t>
      </w:r>
    </w:p>
    <w:p w14:paraId="46F92B9D" w14:textId="24CAE9A9" w:rsidR="003A0781" w:rsidRPr="003A0781" w:rsidRDefault="003A0781" w:rsidP="00545F7B">
      <w:pPr>
        <w:numPr>
          <w:ilvl w:val="0"/>
          <w:numId w:val="8"/>
        </w:numPr>
        <w:spacing w:after="100" w:afterAutospacing="1"/>
        <w:rPr>
          <w:rFonts w:eastAsia="Times New Roman" w:cs="Times New Roman"/>
          <w:szCs w:val="24"/>
          <w:lang w:val="en-ID" w:eastAsia="en-ID"/>
        </w:rPr>
      </w:pPr>
      <w:r w:rsidRPr="003A0781">
        <w:rPr>
          <w:rFonts w:eastAsia="Times New Roman" w:cs="Times New Roman"/>
          <w:szCs w:val="24"/>
          <w:lang w:val="en-ID" w:eastAsia="en-ID"/>
        </w:rPr>
        <w:t xml:space="preserve">Bagaimana penerapan fitur </w:t>
      </w:r>
      <w:r w:rsidR="002E4F11" w:rsidRPr="002E4F11">
        <w:rPr>
          <w:rFonts w:eastAsia="Times New Roman" w:cs="Times New Roman"/>
          <w:i/>
          <w:iCs/>
          <w:szCs w:val="24"/>
          <w:lang w:val="en-ID" w:eastAsia="en-ID"/>
        </w:rPr>
        <w:t>booking</w:t>
      </w:r>
      <w:r w:rsidR="001128DD" w:rsidRPr="001128DD">
        <w:rPr>
          <w:rFonts w:eastAsia="Times New Roman" w:cs="Times New Roman"/>
          <w:i/>
          <w:iCs/>
          <w:szCs w:val="24"/>
          <w:lang w:val="en-ID" w:eastAsia="en-ID"/>
        </w:rPr>
        <w:t xml:space="preserve"> online</w:t>
      </w:r>
      <w:r w:rsidRPr="003A0781">
        <w:rPr>
          <w:rFonts w:eastAsia="Times New Roman" w:cs="Times New Roman"/>
          <w:szCs w:val="24"/>
          <w:lang w:val="en-ID" w:eastAsia="en-ID"/>
        </w:rPr>
        <w:t xml:space="preserve"> pada </w:t>
      </w:r>
      <w:r w:rsidR="001128DD" w:rsidRPr="001128DD">
        <w:rPr>
          <w:rFonts w:eastAsia="Times New Roman" w:cs="Times New Roman"/>
          <w:i/>
          <w:iCs/>
          <w:szCs w:val="24"/>
          <w:lang w:val="en-ID" w:eastAsia="en-ID"/>
        </w:rPr>
        <w:t>website</w:t>
      </w:r>
      <w:r w:rsidR="00194A17" w:rsidRPr="00194A17">
        <w:rPr>
          <w:rFonts w:eastAsia="Times New Roman" w:cs="Times New Roman"/>
          <w:i/>
          <w:iCs/>
          <w:szCs w:val="24"/>
          <w:lang w:val="en-ID" w:eastAsia="en-ID"/>
        </w:rPr>
        <w:t xml:space="preserve"> </w:t>
      </w:r>
      <w:r w:rsidR="00D85EF7" w:rsidRPr="00D85EF7">
        <w:rPr>
          <w:rFonts w:eastAsia="Times New Roman" w:cs="Times New Roman"/>
          <w:i/>
          <w:iCs/>
          <w:szCs w:val="24"/>
          <w:lang w:val="en-ID" w:eastAsia="en-ID"/>
        </w:rPr>
        <w:t>E-BPHTB</w:t>
      </w:r>
      <w:r w:rsidRPr="003A0781">
        <w:rPr>
          <w:rFonts w:eastAsia="Times New Roman" w:cs="Times New Roman"/>
          <w:szCs w:val="24"/>
          <w:lang w:val="en-ID" w:eastAsia="en-ID"/>
        </w:rPr>
        <w:t xml:space="preserve"> di Badan Pengelolaan Pendapatan Daerah Kabupaten Bogor?</w:t>
      </w:r>
    </w:p>
    <w:p w14:paraId="55FD6B9C" w14:textId="29D8A667" w:rsidR="00F62ADA" w:rsidRPr="003A0781" w:rsidRDefault="003A0781" w:rsidP="00545F7B">
      <w:pPr>
        <w:numPr>
          <w:ilvl w:val="0"/>
          <w:numId w:val="8"/>
        </w:numPr>
        <w:spacing w:before="100" w:beforeAutospacing="1" w:after="100" w:afterAutospacing="1"/>
        <w:rPr>
          <w:rFonts w:eastAsia="Times New Roman" w:cs="Times New Roman"/>
          <w:szCs w:val="24"/>
          <w:lang w:val="en-ID" w:eastAsia="en-ID"/>
        </w:rPr>
      </w:pPr>
      <w:r w:rsidRPr="003A0781">
        <w:rPr>
          <w:rFonts w:eastAsia="Times New Roman" w:cs="Times New Roman"/>
          <w:szCs w:val="24"/>
          <w:lang w:val="en-ID" w:eastAsia="en-ID"/>
        </w:rPr>
        <w:t xml:space="preserve">Bagaimana tingkat efektivitas fitur </w:t>
      </w:r>
      <w:r w:rsidR="002E4F11" w:rsidRPr="002E4F11">
        <w:rPr>
          <w:rFonts w:eastAsia="Times New Roman" w:cs="Times New Roman"/>
          <w:i/>
          <w:iCs/>
          <w:szCs w:val="24"/>
          <w:lang w:val="en-ID" w:eastAsia="en-ID"/>
        </w:rPr>
        <w:t>booking</w:t>
      </w:r>
      <w:r w:rsidR="001128DD" w:rsidRPr="001128DD">
        <w:rPr>
          <w:rFonts w:eastAsia="Times New Roman" w:cs="Times New Roman"/>
          <w:i/>
          <w:iCs/>
          <w:szCs w:val="24"/>
          <w:lang w:val="en-ID" w:eastAsia="en-ID"/>
        </w:rPr>
        <w:t xml:space="preserve"> online</w:t>
      </w:r>
      <w:r w:rsidRPr="003A0781">
        <w:rPr>
          <w:rFonts w:eastAsia="Times New Roman" w:cs="Times New Roman"/>
          <w:szCs w:val="24"/>
          <w:lang w:val="en-ID" w:eastAsia="en-ID"/>
        </w:rPr>
        <w:t xml:space="preserve"> dalam meningkatkan efisiensi proses pelayanan pajak daerah?</w:t>
      </w:r>
    </w:p>
    <w:p w14:paraId="3CB31B68" w14:textId="290700B3" w:rsidR="00675799" w:rsidRDefault="00F62ADA" w:rsidP="00545F7B">
      <w:pPr>
        <w:pStyle w:val="JudulSubbab"/>
      </w:pPr>
      <w:bookmarkStart w:id="24" w:name="_Toc330535264"/>
      <w:bookmarkStart w:id="25" w:name="_Toc330535326"/>
      <w:bookmarkStart w:id="26" w:name="_Toc330535352"/>
      <w:bookmarkStart w:id="27" w:name="_Toc330964704"/>
      <w:bookmarkStart w:id="28" w:name="_Toc187783083"/>
      <w:bookmarkStart w:id="29" w:name="_Toc212632981"/>
      <w:r>
        <w:t>Tujuan</w:t>
      </w:r>
      <w:bookmarkEnd w:id="24"/>
      <w:bookmarkEnd w:id="25"/>
      <w:bookmarkEnd w:id="26"/>
      <w:bookmarkEnd w:id="27"/>
      <w:bookmarkEnd w:id="28"/>
      <w:r w:rsidR="00194A17">
        <w:t xml:space="preserve"> Penelitian</w:t>
      </w:r>
      <w:bookmarkEnd w:id="29"/>
    </w:p>
    <w:p w14:paraId="2924DF5B" w14:textId="0CC4ED8C" w:rsidR="00A610B9" w:rsidRPr="00194A17" w:rsidRDefault="00675799" w:rsidP="00545F7B">
      <w:pPr>
        <w:pStyle w:val="Paragraf"/>
      </w:pPr>
      <w:r w:rsidRPr="000130F5">
        <w:rPr>
          <w:lang w:val="en-ID"/>
        </w:rPr>
        <w:t xml:space="preserve">Berdasarkan </w:t>
      </w:r>
      <w:r w:rsidR="00194A17">
        <w:t>rumusan masalah</w:t>
      </w:r>
      <w:r w:rsidRPr="000130F5">
        <w:rPr>
          <w:lang w:val="en-ID"/>
        </w:rPr>
        <w:t xml:space="preserve"> </w:t>
      </w:r>
      <w:r w:rsidR="00194A17">
        <w:t>diatas, tujuan dalam penelitian ini yang ingin dicapai, yaitu:</w:t>
      </w:r>
    </w:p>
    <w:p w14:paraId="0642E9C5" w14:textId="4D4EE27F" w:rsidR="00516DD9" w:rsidRPr="00516DD9" w:rsidRDefault="001F7367" w:rsidP="00545F7B">
      <w:pPr>
        <w:pStyle w:val="Paragraf"/>
        <w:numPr>
          <w:ilvl w:val="0"/>
          <w:numId w:val="9"/>
        </w:numPr>
        <w:rPr>
          <w:lang w:val="en-ID"/>
        </w:rPr>
      </w:pPr>
      <w:r w:rsidRPr="001F7367">
        <w:rPr>
          <w:lang w:val="en-US"/>
        </w:rPr>
        <w:t xml:space="preserve">Mengembangkan dan mengimplementasikan fitur </w:t>
      </w:r>
      <w:r w:rsidR="002E4F11" w:rsidRPr="002E4F11">
        <w:rPr>
          <w:i/>
          <w:iCs/>
          <w:lang w:val="en-US"/>
        </w:rPr>
        <w:t>booking</w:t>
      </w:r>
      <w:r w:rsidR="001128DD" w:rsidRPr="001128DD">
        <w:rPr>
          <w:i/>
          <w:iCs/>
          <w:lang w:val="en-US"/>
        </w:rPr>
        <w:t xml:space="preserve"> online</w:t>
      </w:r>
      <w:r w:rsidRPr="001F7367">
        <w:rPr>
          <w:lang w:val="en-US"/>
        </w:rPr>
        <w:t xml:space="preserve"> pada </w:t>
      </w:r>
      <w:r w:rsidR="001128DD" w:rsidRPr="001128DD">
        <w:rPr>
          <w:i/>
          <w:iCs/>
          <w:lang w:val="en-US"/>
        </w:rPr>
        <w:t>website</w:t>
      </w:r>
      <w:r w:rsidR="00194A17" w:rsidRPr="00194A17">
        <w:rPr>
          <w:i/>
          <w:iCs/>
          <w:lang w:val="en-US"/>
        </w:rPr>
        <w:t xml:space="preserve"> </w:t>
      </w:r>
      <w:r w:rsidR="00D85EF7" w:rsidRPr="00D85EF7">
        <w:rPr>
          <w:i/>
          <w:iCs/>
          <w:lang w:val="en-US"/>
        </w:rPr>
        <w:t>E-BPHTB</w:t>
      </w:r>
      <w:r w:rsidRPr="001F7367">
        <w:rPr>
          <w:lang w:val="en-US"/>
        </w:rPr>
        <w:t xml:space="preserve"> di Badan Pengelolaan Pendapatan Daerah Kabupaten Bogor</w:t>
      </w:r>
      <w:r w:rsidR="00516DD9" w:rsidRPr="00516DD9">
        <w:rPr>
          <w:lang w:val="en-ID"/>
        </w:rPr>
        <w:t xml:space="preserve">. </w:t>
      </w:r>
    </w:p>
    <w:p w14:paraId="500ECE88" w14:textId="3DE283E8" w:rsidR="00516DD9" w:rsidRPr="00516DD9" w:rsidRDefault="001F7367" w:rsidP="00545F7B">
      <w:pPr>
        <w:pStyle w:val="Paragraf"/>
        <w:numPr>
          <w:ilvl w:val="0"/>
          <w:numId w:val="9"/>
        </w:numPr>
        <w:rPr>
          <w:lang w:val="en-ID"/>
        </w:rPr>
      </w:pPr>
      <w:r w:rsidRPr="001F7367">
        <w:rPr>
          <w:lang w:val="en-US"/>
        </w:rPr>
        <w:t xml:space="preserve">Menganalisis tingkat efektivitas fitur </w:t>
      </w:r>
      <w:r w:rsidR="002E4F11" w:rsidRPr="002E4F11">
        <w:rPr>
          <w:i/>
          <w:iCs/>
          <w:lang w:val="en-US"/>
        </w:rPr>
        <w:t>booking</w:t>
      </w:r>
      <w:r w:rsidR="001128DD" w:rsidRPr="001128DD">
        <w:rPr>
          <w:i/>
          <w:iCs/>
          <w:lang w:val="en-US"/>
        </w:rPr>
        <w:t xml:space="preserve"> online</w:t>
      </w:r>
      <w:r w:rsidRPr="001F7367">
        <w:rPr>
          <w:lang w:val="en-US"/>
        </w:rPr>
        <w:t xml:space="preserve"> dalam meningkatkan efisiensi waktu dan akurasi pelayanan pajak daerah.</w:t>
      </w:r>
      <w:r w:rsidR="00516DD9" w:rsidRPr="00516DD9">
        <w:rPr>
          <w:lang w:val="en-ID"/>
        </w:rPr>
        <w:t xml:space="preserve"> </w:t>
      </w:r>
    </w:p>
    <w:p w14:paraId="75580988" w14:textId="729B0EE8" w:rsidR="00194A17" w:rsidRDefault="00F62ADA" w:rsidP="00545F7B">
      <w:pPr>
        <w:pStyle w:val="JudulSubbab"/>
      </w:pPr>
      <w:bookmarkStart w:id="30" w:name="_Toc330535265"/>
      <w:bookmarkStart w:id="31" w:name="_Toc330535327"/>
      <w:bookmarkStart w:id="32" w:name="_Toc330535353"/>
      <w:bookmarkStart w:id="33" w:name="_Toc330964705"/>
      <w:bookmarkStart w:id="34" w:name="_Toc187783084"/>
      <w:bookmarkStart w:id="35" w:name="_Toc212632982"/>
      <w:r>
        <w:t>Manfaat</w:t>
      </w:r>
      <w:bookmarkEnd w:id="30"/>
      <w:bookmarkEnd w:id="31"/>
      <w:bookmarkEnd w:id="32"/>
      <w:bookmarkEnd w:id="33"/>
      <w:bookmarkEnd w:id="34"/>
      <w:r w:rsidR="00194A17" w:rsidRPr="00194A17">
        <w:t xml:space="preserve"> </w:t>
      </w:r>
      <w:r w:rsidR="00194A17">
        <w:t>Penelitian</w:t>
      </w:r>
      <w:bookmarkEnd w:id="35"/>
    </w:p>
    <w:p w14:paraId="063BBB05" w14:textId="77777777" w:rsidR="00CF2A58" w:rsidRPr="00194A17" w:rsidRDefault="00CF2A58" w:rsidP="00545F7B">
      <w:pPr>
        <w:pStyle w:val="Paragraf"/>
      </w:pPr>
      <w:r w:rsidRPr="000130F5">
        <w:rPr>
          <w:lang w:val="en-ID"/>
        </w:rPr>
        <w:t xml:space="preserve">Berdasarkan </w:t>
      </w:r>
      <w:r>
        <w:t>tujuan penelitian yang telah diuraikan, maka hasil penelitian ini diharapkan dapat memberikan manfaat bagi, yaitu:</w:t>
      </w:r>
    </w:p>
    <w:p w14:paraId="3C826417" w14:textId="77777777" w:rsidR="00CF2A58" w:rsidRPr="00516DD9" w:rsidRDefault="00CF2A58" w:rsidP="00545F7B">
      <w:pPr>
        <w:pStyle w:val="DaftarParagraf"/>
        <w:numPr>
          <w:ilvl w:val="0"/>
          <w:numId w:val="10"/>
        </w:numPr>
        <w:spacing w:after="200"/>
        <w:rPr>
          <w:lang w:val="en-ID"/>
        </w:rPr>
      </w:pPr>
      <w:r w:rsidRPr="00516DD9">
        <w:rPr>
          <w:lang w:val="en-ID"/>
        </w:rPr>
        <w:t xml:space="preserve">Bagi BAPPENDA Kabupaten Bogor: membantu mengurangi kepadatan antrian di loket serta mempermudah pengelolaan jadwal layanan. </w:t>
      </w:r>
    </w:p>
    <w:p w14:paraId="7146A5D0" w14:textId="77777777" w:rsidR="00CF2A58" w:rsidRPr="00516DD9" w:rsidRDefault="00CF2A58" w:rsidP="00545F7B">
      <w:pPr>
        <w:pStyle w:val="DaftarParagraf"/>
        <w:numPr>
          <w:ilvl w:val="0"/>
          <w:numId w:val="10"/>
        </w:numPr>
        <w:spacing w:after="200"/>
        <w:rPr>
          <w:lang w:val="en-ID"/>
        </w:rPr>
      </w:pPr>
      <w:r w:rsidRPr="00516DD9">
        <w:rPr>
          <w:lang w:val="en-ID"/>
        </w:rPr>
        <w:t xml:space="preserve">Bagi masyarakat/PPAT: memberikan kemudahan dalam memesan jadwal layanan tanpa harus menunggu antrian panjang secara manual. </w:t>
      </w:r>
    </w:p>
    <w:p w14:paraId="50988539" w14:textId="1D1C6405" w:rsidR="00CF2A58" w:rsidRDefault="00CF2A58" w:rsidP="00545F7B">
      <w:pPr>
        <w:pStyle w:val="DaftarParagraf"/>
        <w:numPr>
          <w:ilvl w:val="0"/>
          <w:numId w:val="10"/>
        </w:numPr>
        <w:spacing w:after="200"/>
      </w:pPr>
      <w:r w:rsidRPr="00516DD9">
        <w:rPr>
          <w:lang w:val="en-ID"/>
        </w:rPr>
        <w:t xml:space="preserve">Bagi akademik/penelitian: menjadi referensi dalam implementasi </w:t>
      </w:r>
      <w:r w:rsidRPr="001128DD">
        <w:rPr>
          <w:i/>
          <w:iCs/>
          <w:lang w:val="en-ID"/>
        </w:rPr>
        <w:t>e-government</w:t>
      </w:r>
      <w:r w:rsidRPr="00516DD9">
        <w:rPr>
          <w:lang w:val="en-ID"/>
        </w:rPr>
        <w:t xml:space="preserve"> berbasis layanan digital, khususnya dalam penerapan fitur </w:t>
      </w:r>
      <w:r w:rsidR="002E4F11" w:rsidRPr="002E4F11">
        <w:rPr>
          <w:i/>
          <w:iCs/>
          <w:lang w:val="en-ID"/>
        </w:rPr>
        <w:t>booking</w:t>
      </w:r>
      <w:r w:rsidRPr="001128DD">
        <w:rPr>
          <w:i/>
          <w:iCs/>
          <w:lang w:val="en-ID"/>
        </w:rPr>
        <w:t xml:space="preserve"> online</w:t>
      </w:r>
      <w:r w:rsidRPr="00516DD9">
        <w:rPr>
          <w:lang w:val="en-ID"/>
        </w:rPr>
        <w:t>.</w:t>
      </w:r>
    </w:p>
    <w:p w14:paraId="52AF8BE4" w14:textId="5DA95A5D" w:rsidR="00CF2A58" w:rsidRDefault="00CF2A58" w:rsidP="00545F7B">
      <w:pPr>
        <w:pStyle w:val="JudulSubbab"/>
      </w:pPr>
      <w:bookmarkStart w:id="36" w:name="_Toc212632983"/>
      <w:r>
        <w:t>Ruang Lingkup</w:t>
      </w:r>
      <w:bookmarkEnd w:id="36"/>
    </w:p>
    <w:p w14:paraId="64A08A5B" w14:textId="0AB5264D" w:rsidR="00CF2A58" w:rsidRDefault="00CF2A58" w:rsidP="00545F7B">
      <w:pPr>
        <w:pStyle w:val="Paragraf"/>
      </w:pPr>
      <w:bookmarkStart w:id="37" w:name="_Toc330964707"/>
      <w:r>
        <w:t xml:space="preserve">Penelitian ini berfokus pada pengembangan dan implementasi fitur </w:t>
      </w:r>
      <w:r w:rsidR="002E4F11" w:rsidRPr="002E4F11">
        <w:rPr>
          <w:i/>
          <w:iCs/>
        </w:rPr>
        <w:t>booking</w:t>
      </w:r>
      <w:r>
        <w:t xml:space="preserve"> </w:t>
      </w:r>
      <w:r w:rsidRPr="00FC592C">
        <w:rPr>
          <w:i/>
          <w:iCs/>
        </w:rPr>
        <w:t>online</w:t>
      </w:r>
      <w:r>
        <w:t xml:space="preserve"> pada </w:t>
      </w:r>
      <w:r w:rsidRPr="00FC592C">
        <w:rPr>
          <w:i/>
          <w:iCs/>
        </w:rPr>
        <w:t>website</w:t>
      </w:r>
      <w:r>
        <w:t xml:space="preserve"> </w:t>
      </w:r>
      <w:r w:rsidR="00D85EF7" w:rsidRPr="00D85EF7">
        <w:rPr>
          <w:i/>
          <w:iCs/>
        </w:rPr>
        <w:t>E-BPHTB</w:t>
      </w:r>
      <w:r>
        <w:t xml:space="preserve"> di Badan Pengelolaan Pendapatan Daerah Kabupaten Bogor. Ruang lingkup penelitian mencakup pengembangan sistem pemesanan jadwal pemeriksaan dokumen BPHTB secara daring, yang meliputi fitur pembuatan </w:t>
      </w:r>
      <w:r w:rsidR="002E4F11" w:rsidRPr="002E4F11">
        <w:rPr>
          <w:i/>
          <w:iCs/>
        </w:rPr>
        <w:t>booking</w:t>
      </w:r>
      <w:r>
        <w:t xml:space="preserve"> oleh PPAT/PPATS, validasi dokumen oleh LTB, pemeriksaan oleh Peneliti dan Peneliti Validasi, serta penyerahan dokumen oleh LSB. Sistem ini juga mencakup pengembangan fitur </w:t>
      </w:r>
      <w:r w:rsidRPr="00FC592C">
        <w:rPr>
          <w:i/>
          <w:iCs/>
        </w:rPr>
        <w:t>upload</w:t>
      </w:r>
      <w:r>
        <w:t xml:space="preserve"> dokumen (akta tanah, sertifikat tanah, dokumen pelengkap), sistem tanda tangan digital, notifikasi </w:t>
      </w:r>
      <w:r w:rsidRPr="00FC592C">
        <w:rPr>
          <w:i/>
          <w:iCs/>
        </w:rPr>
        <w:t>real-time</w:t>
      </w:r>
      <w:r>
        <w:t xml:space="preserve"> antar divisi, dan sistem kuotasi untuk manajemen beban kerja pegawai.</w:t>
      </w:r>
    </w:p>
    <w:p w14:paraId="19665C6D" w14:textId="3CC20B8B" w:rsidR="00CF2A58" w:rsidRPr="000130F5" w:rsidRDefault="00CF2A58" w:rsidP="00FC592C">
      <w:pPr>
        <w:pStyle w:val="Paragraf"/>
      </w:pPr>
      <w:r>
        <w:t xml:space="preserve">Pengembangan sistem dilakukan menggunakan teknologi </w:t>
      </w:r>
      <w:r w:rsidRPr="00FC592C">
        <w:rPr>
          <w:i/>
          <w:iCs/>
        </w:rPr>
        <w:t>Node.js</w:t>
      </w:r>
      <w:r>
        <w:t xml:space="preserve"> dan </w:t>
      </w:r>
      <w:r w:rsidRPr="00FC592C">
        <w:rPr>
          <w:i/>
          <w:iCs/>
        </w:rPr>
        <w:t>Express.js</w:t>
      </w:r>
      <w:r>
        <w:t xml:space="preserve"> untuk </w:t>
      </w:r>
      <w:r w:rsidRPr="00FC592C">
        <w:rPr>
          <w:i/>
          <w:iCs/>
        </w:rPr>
        <w:t>backend, HTML, CSS, JavaScript</w:t>
      </w:r>
      <w:r>
        <w:t xml:space="preserve">, dan </w:t>
      </w:r>
      <w:r w:rsidRPr="00FC592C">
        <w:rPr>
          <w:i/>
          <w:iCs/>
        </w:rPr>
        <w:t>Vite.js</w:t>
      </w:r>
      <w:r>
        <w:t xml:space="preserve"> untuk </w:t>
      </w:r>
      <w:r w:rsidRPr="00FC592C">
        <w:rPr>
          <w:i/>
          <w:iCs/>
        </w:rPr>
        <w:t>frontend</w:t>
      </w:r>
      <w:r>
        <w:t xml:space="preserve">, serta </w:t>
      </w:r>
      <w:r w:rsidRPr="00FC592C">
        <w:rPr>
          <w:i/>
          <w:iCs/>
        </w:rPr>
        <w:t>PostgreSQL</w:t>
      </w:r>
      <w:r>
        <w:t xml:space="preserve"> sebagai </w:t>
      </w:r>
      <w:r w:rsidR="002E4F11">
        <w:rPr>
          <w:i/>
          <w:iCs/>
        </w:rPr>
        <w:t>d</w:t>
      </w:r>
      <w:r w:rsidR="002E4F11" w:rsidRPr="002E4F11">
        <w:rPr>
          <w:i/>
          <w:iCs/>
        </w:rPr>
        <w:t>atabase</w:t>
      </w:r>
      <w:r>
        <w:t xml:space="preserve">. Sistem juga mengintegrasikan fitur keamanan dokumen melalui sertifikat digital, </w:t>
      </w:r>
      <w:r w:rsidRPr="00FC592C">
        <w:rPr>
          <w:i/>
          <w:iCs/>
        </w:rPr>
        <w:t>QR Code</w:t>
      </w:r>
      <w:r>
        <w:t xml:space="preserve"> untuk validasi, dan </w:t>
      </w:r>
      <w:r w:rsidR="00FC592C">
        <w:t xml:space="preserve">enkripsi </w:t>
      </w:r>
      <w:r w:rsidR="00FC592C" w:rsidRPr="00FC592C">
        <w:rPr>
          <w:i/>
          <w:iCs/>
        </w:rPr>
        <w:t>AES-256</w:t>
      </w:r>
      <w:r>
        <w:t xml:space="preserve">. Pengujian sistem dilakukan melalui tiga iterasi </w:t>
      </w:r>
      <w:r w:rsidRPr="00FC592C">
        <w:rPr>
          <w:i/>
          <w:iCs/>
        </w:rPr>
        <w:t>prototyping</w:t>
      </w:r>
      <w:r>
        <w:t xml:space="preserve"> dengan melibatkan pegawai BAPPENDA dari berbagai divisi, tanpa melibatkan pengujian langsung dengan masyarakat luas dalam skala besar.</w:t>
      </w:r>
      <w:r w:rsidR="00FC592C">
        <w:t xml:space="preserve"> </w:t>
      </w:r>
      <w:r w:rsidR="00FC592C">
        <w:t xml:space="preserve">Pengembangan dilakukan dengan bimbingan Kasubbid PSI (Hendri Aji Sulistiyanto, ST) sebagai mentor dan validator teknis, dengan review kode dan validasi alur sistem setiap minggu </w:t>
      </w:r>
      <w:r w:rsidR="00EE6722" w:rsidRPr="00EE6722">
        <w:t>selama periode pengembangan sekitar 10 bulan (November 2024 - September 2025)</w:t>
      </w:r>
      <w:r w:rsidR="00FC592C">
        <w:t>.</w:t>
      </w:r>
    </w:p>
    <w:p w14:paraId="2C902357" w14:textId="7762D98D" w:rsidR="00EF53A3" w:rsidRDefault="00F04EFD" w:rsidP="00545F7B">
      <w:pPr>
        <w:pStyle w:val="Judul1"/>
      </w:pPr>
      <w:bookmarkStart w:id="38" w:name="_Toc187783085"/>
      <w:bookmarkStart w:id="39" w:name="_Toc187783227"/>
      <w:bookmarkStart w:id="40" w:name="_Toc212632984"/>
      <w:r>
        <w:lastRenderedPageBreak/>
        <w:t>T</w:t>
      </w:r>
      <w:r w:rsidR="00351288">
        <w:t>INJAUAN PUSTAKA</w:t>
      </w:r>
      <w:bookmarkEnd w:id="37"/>
      <w:bookmarkEnd w:id="38"/>
      <w:bookmarkEnd w:id="39"/>
      <w:bookmarkEnd w:id="40"/>
    </w:p>
    <w:p w14:paraId="60A6567A" w14:textId="4A85812A" w:rsidR="007B3B33" w:rsidRPr="007B3B33" w:rsidRDefault="00D4611D" w:rsidP="00545F7B">
      <w:pPr>
        <w:pStyle w:val="JudulSubbab"/>
      </w:pPr>
      <w:bookmarkStart w:id="41" w:name="_Toc187783086"/>
      <w:bookmarkStart w:id="42" w:name="_Toc212632985"/>
      <w:bookmarkStart w:id="43" w:name="_Toc330535267"/>
      <w:bookmarkStart w:id="44" w:name="_Toc330535329"/>
      <w:bookmarkStart w:id="45" w:name="_Toc330535355"/>
      <w:bookmarkStart w:id="46" w:name="_Toc330964708"/>
      <w:r>
        <w:t>Elektronik BPHTB</w:t>
      </w:r>
      <w:bookmarkEnd w:id="41"/>
      <w:bookmarkEnd w:id="42"/>
    </w:p>
    <w:p w14:paraId="5C026FC3" w14:textId="2A8CD821" w:rsidR="00EF2A83" w:rsidRDefault="007B3B33" w:rsidP="00545F7B">
      <w:pPr>
        <w:pStyle w:val="Paragraf"/>
        <w:rPr>
          <w:lang w:val="en-US"/>
        </w:rPr>
      </w:pPr>
      <w:r w:rsidRPr="007B3B33">
        <w:rPr>
          <w:lang w:val="en-ID"/>
        </w:rPr>
        <w:t>Elektronik</w:t>
      </w:r>
      <w:r w:rsidR="007B3B6A">
        <w:rPr>
          <w:lang w:val="en-ID"/>
        </w:rPr>
        <w:t xml:space="preserve"> </w:t>
      </w:r>
      <w:r w:rsidR="007B3B6A" w:rsidRPr="007B3B6A">
        <w:rPr>
          <w:lang w:val="en-US"/>
        </w:rPr>
        <w:t>Bea Perolehan Hak atas Tanah dan Bangunan (</w:t>
      </w:r>
      <w:r w:rsidR="00D85EF7" w:rsidRPr="00D85EF7">
        <w:rPr>
          <w:i/>
          <w:iCs/>
          <w:lang w:val="en-US"/>
        </w:rPr>
        <w:t>E-BPHTB</w:t>
      </w:r>
      <w:r w:rsidR="007B3B6A" w:rsidRPr="007B3B6A">
        <w:rPr>
          <w:lang w:val="en-US"/>
        </w:rPr>
        <w:t xml:space="preserve">) merupakan </w:t>
      </w:r>
      <w:r w:rsidR="00EF2A83" w:rsidRPr="00EF2A83">
        <w:rPr>
          <w:lang w:val="en-US"/>
        </w:rPr>
        <w:t xml:space="preserve">sistem digital berbasis web yang dirancang untuk membantu proses administrasi pajak daerah secara lebih efektif dan efisien. Sistem ini meliputi tahapan pendaftaran, pemeriksaan, perhitungan, hingga pelaporan transaksi BPHTB secara daring. Melalui </w:t>
      </w:r>
      <w:r w:rsidR="00D85EF7" w:rsidRPr="00D85EF7">
        <w:rPr>
          <w:i/>
          <w:iCs/>
          <w:lang w:val="en-US"/>
        </w:rPr>
        <w:t>E-BPHTB</w:t>
      </w:r>
      <w:r w:rsidR="00EF2A83" w:rsidRPr="00EF2A83">
        <w:rPr>
          <w:lang w:val="en-US"/>
        </w:rPr>
        <w:t>, proses pengelolaan pajak dapat dilakukan secara otomatis dan terintegrasi antara wajib pajak, notaris, lembaga keuangan, dan instansi pemerintah.</w:t>
      </w:r>
      <w:r w:rsidR="00EF2A83">
        <w:t xml:space="preserve"> </w:t>
      </w:r>
      <w:r w:rsidR="007B3B6A" w:rsidRPr="007B3B6A">
        <w:rPr>
          <w:lang w:val="en-US"/>
        </w:rPr>
        <w:t>Menurut</w:t>
      </w:r>
      <w:r w:rsidR="00B67222">
        <w:t xml:space="preserve"> </w:t>
      </w:r>
      <w:r w:rsidR="00B67222" w:rsidRPr="00B67222">
        <w:rPr>
          <w:noProof/>
          <w:lang w:val="en-US"/>
        </w:rPr>
        <w:t>Fachri, A</w:t>
      </w:r>
      <w:r w:rsidR="007B3B6A" w:rsidRPr="007B3B6A">
        <w:rPr>
          <w:lang w:val="en-US"/>
        </w:rPr>
        <w:t xml:space="preserve"> </w:t>
      </w:r>
      <w:r w:rsidR="00B67222">
        <w:rPr>
          <w:lang w:val="en-US"/>
        </w:rPr>
        <w:fldChar w:fldCharType="begin" w:fldLock="1"/>
      </w:r>
      <w:r w:rsidR="00EF2A83">
        <w:rPr>
          <w:lang w:val="en-US"/>
        </w:rPr>
        <w:instrText>ADDIN CSL_CITATION {"citationItems":[{"id":"ITEM-1","itemData":{"author":[{"dropping-particle":"","family":"Fachri, A","given":"M &amp; Yulanda A","non-dropping-particle":"","parse-names":false,"suffix":""}],"container-title":"Jurnal Ilmu Sosial Dan Humaniora","id":"ITEM-1","issue":"3","issued":{"date-parts":[["2023"]]},"page":"47-61","title":"Transformasi Digital dalam Penyelenggaraan Pelayanan Publik: Perspektif Kebijakan dan Implementasi","type":"article-journal","volume":"1"},"uris":["http://www.mendeley.com/documents/?uuid=b39be7bb-56f1-4eec-b621-48ed2304d0a5"]}],"mendeley":{"formattedCitation":"(Fachri, A 2023)","manualFormatting":"(2023)","plainTextFormattedCitation":"(Fachri, A 2023)","previouslyFormattedCitation":"(Fachri, A 2023)"},"properties":{"noteIndex":0},"schema":"https://github.com/citation-style-language/schema/raw/master/csl-citation.json"}</w:instrText>
      </w:r>
      <w:r w:rsidR="00B67222">
        <w:rPr>
          <w:lang w:val="en-US"/>
        </w:rPr>
        <w:fldChar w:fldCharType="separate"/>
      </w:r>
      <w:r w:rsidR="00B67222" w:rsidRPr="00B67222">
        <w:rPr>
          <w:noProof/>
          <w:lang w:val="en-US"/>
        </w:rPr>
        <w:t>(2023)</w:t>
      </w:r>
      <w:r w:rsidR="00B67222">
        <w:rPr>
          <w:lang w:val="en-US"/>
        </w:rPr>
        <w:fldChar w:fldCharType="end"/>
      </w:r>
      <w:r w:rsidR="00B67222">
        <w:t xml:space="preserve"> </w:t>
      </w:r>
      <w:r w:rsidR="00EF2A83" w:rsidRPr="00EF2A83">
        <w:rPr>
          <w:lang w:val="en-US"/>
        </w:rPr>
        <w:t xml:space="preserve">menyatakan bahwa penerapan layanan elektronik di sektor publik berperan besar dalam meningkatkan efisiensi, transparansi, serta akuntabilitas pengelolaan keuangan daerah. Sistem digital memungkinkan akses data yang cepat, akurat, dan dapat diverifikasi secara </w:t>
      </w:r>
      <w:r w:rsidR="001128DD" w:rsidRPr="001128DD">
        <w:rPr>
          <w:i/>
          <w:iCs/>
          <w:lang w:val="en-US"/>
        </w:rPr>
        <w:t>real-time</w:t>
      </w:r>
      <w:r w:rsidR="00EF2A83" w:rsidRPr="00EF2A83">
        <w:rPr>
          <w:lang w:val="en-US"/>
        </w:rPr>
        <w:t>, sehingga mendukung peningkatan kepercayaan publik terhadap pelayanan pemerintah.</w:t>
      </w:r>
    </w:p>
    <w:p w14:paraId="0664410E" w14:textId="2009B6BE" w:rsidR="00EF2A83" w:rsidRPr="00EF2A83" w:rsidRDefault="007B3B6A" w:rsidP="00545F7B">
      <w:pPr>
        <w:pStyle w:val="Paragraf"/>
      </w:pPr>
      <w:r w:rsidRPr="007B3B6A">
        <w:rPr>
          <w:lang w:val="en-US"/>
        </w:rPr>
        <w:t>Hasil penelitian</w:t>
      </w:r>
      <w:r w:rsidR="00EF2A83">
        <w:t xml:space="preserve"> lain oleh</w:t>
      </w:r>
      <w:r w:rsidRPr="007B3B6A">
        <w:rPr>
          <w:lang w:val="en-US"/>
        </w:rPr>
        <w:t xml:space="preserve"> Sari (2022) menunjukkan bahwa </w:t>
      </w:r>
      <w:r w:rsidR="00EF2A83" w:rsidRPr="00EF2A83">
        <w:rPr>
          <w:lang w:val="en-ID"/>
        </w:rPr>
        <w:t xml:space="preserve">digitalisasi pelayanan pajak mampu mempercepat proses administrasi hingga 40% dibandingkan sistem manual, sekaligus menurunkan potensi kesalahan pencatatan. Implementasi </w:t>
      </w:r>
      <w:r w:rsidR="00D85EF7" w:rsidRPr="00D85EF7">
        <w:rPr>
          <w:i/>
          <w:iCs/>
          <w:lang w:val="en-ID"/>
        </w:rPr>
        <w:t>E-BPHTB</w:t>
      </w:r>
      <w:r w:rsidR="00EF2A83" w:rsidRPr="00EF2A83">
        <w:rPr>
          <w:lang w:val="en-ID"/>
        </w:rPr>
        <w:t xml:space="preserve"> di berbagai daerah di Indonesia merupakan bagian dari kebijakan </w:t>
      </w:r>
      <w:r w:rsidR="001128DD" w:rsidRPr="001128DD">
        <w:rPr>
          <w:i/>
          <w:iCs/>
          <w:lang w:val="en-ID"/>
        </w:rPr>
        <w:t>e-government</w:t>
      </w:r>
      <w:r w:rsidR="00EF2A83" w:rsidRPr="00EF2A83">
        <w:rPr>
          <w:lang w:val="en-ID"/>
        </w:rPr>
        <w:t xml:space="preserve"> nasional yang bertujuan mewujudkan birokrasi modern menuju Indonesia Maju 2045. Namun demikian, tantangan seperti keterbatasan jaringan internet dan adaptasi pengguna terhadap teknologi baru masih menjadi kendala dalam penerapan sistem ini.</w:t>
      </w:r>
      <w:r w:rsidR="00EF2A83">
        <w:t xml:space="preserve"> </w:t>
      </w:r>
      <w:r w:rsidR="00EF2A83" w:rsidRPr="00EF2A83">
        <w:t xml:space="preserve">Studi di Provinsi Jawa Barat menunjukkan bahwa penerapan </w:t>
      </w:r>
      <w:r w:rsidR="00D85EF7" w:rsidRPr="00D85EF7">
        <w:rPr>
          <w:i/>
          <w:iCs/>
        </w:rPr>
        <w:t>E-BPHTB</w:t>
      </w:r>
      <w:r w:rsidR="00EF2A83" w:rsidRPr="00EF2A83">
        <w:t xml:space="preserve"> berhasil memperpendek waktu pengurusan berkas dari 2–3 hari menjadi kurang dari 24 jam serta meningkatkan pendapatan daerah sebesar 15%. Oleh karena itu, </w:t>
      </w:r>
      <w:r w:rsidR="00D85EF7" w:rsidRPr="00D85EF7">
        <w:rPr>
          <w:i/>
          <w:iCs/>
        </w:rPr>
        <w:t>E-BPHTB</w:t>
      </w:r>
      <w:r w:rsidR="00EF2A83" w:rsidRPr="00EF2A83">
        <w:t xml:space="preserve"> dapat dianggap sebagai inovasi penting dalam mendukung transformasi digital dan peningkatan kualitas pelayanan publik di bidang perpajakan daerah.</w:t>
      </w:r>
      <w:r w:rsidR="00EF2A83">
        <w:t xml:space="preserve"> </w:t>
      </w:r>
    </w:p>
    <w:p w14:paraId="49BB7198" w14:textId="6176BBC7" w:rsidR="003479E1" w:rsidRPr="00D96AF7" w:rsidRDefault="00D4611D" w:rsidP="00545F7B">
      <w:pPr>
        <w:pStyle w:val="JudulSubbab"/>
      </w:pPr>
      <w:bookmarkStart w:id="47" w:name="_Toc187783087"/>
      <w:bookmarkStart w:id="48" w:name="_Toc212632986"/>
      <w:r w:rsidRPr="00D96AF7">
        <w:t xml:space="preserve">Metode </w:t>
      </w:r>
      <w:r w:rsidRPr="00D96AF7">
        <w:rPr>
          <w:i/>
          <w:iCs/>
        </w:rPr>
        <w:t>Prototype</w:t>
      </w:r>
      <w:bookmarkEnd w:id="47"/>
      <w:bookmarkEnd w:id="48"/>
    </w:p>
    <w:p w14:paraId="0885BC3C" w14:textId="491B9C84" w:rsidR="001F24CE" w:rsidRDefault="007B3B6A" w:rsidP="00545F7B">
      <w:pPr>
        <w:pStyle w:val="Paragraf"/>
        <w:rPr>
          <w:lang w:val="en-US"/>
        </w:rPr>
      </w:pPr>
      <w:r w:rsidRPr="007B3B6A">
        <w:rPr>
          <w:lang w:val="en-US"/>
        </w:rPr>
        <w:t xml:space="preserve">Metode </w:t>
      </w:r>
      <w:r w:rsidR="001128DD" w:rsidRPr="001128DD">
        <w:rPr>
          <w:i/>
          <w:iCs/>
          <w:lang w:val="en-US"/>
        </w:rPr>
        <w:t>prototyping</w:t>
      </w:r>
      <w:r w:rsidRPr="007B3B6A">
        <w:rPr>
          <w:lang w:val="en-US"/>
        </w:rPr>
        <w:t xml:space="preserve"> merupakan pendekatan iteratif dalam rekayasa perangkat lunak yang menitikberatkan pada pengembangan model awal untuk diuji oleh pengguna sebelum sistem akhir dibuat. Menurut</w:t>
      </w:r>
      <w:r w:rsidR="00EF2A83">
        <w:t xml:space="preserve"> </w:t>
      </w:r>
      <w:r w:rsidR="00EF2A83" w:rsidRPr="00EF2A83">
        <w:rPr>
          <w:noProof/>
        </w:rPr>
        <w:t xml:space="preserve">Siswidiyanto </w:t>
      </w:r>
      <w:r w:rsidR="00EF2A83" w:rsidRPr="00EF2A83">
        <w:rPr>
          <w:i/>
          <w:noProof/>
        </w:rPr>
        <w:t>et al.</w:t>
      </w:r>
      <w:r w:rsidR="00EF2A83" w:rsidRPr="00EF2A83">
        <w:rPr>
          <w:noProof/>
        </w:rPr>
        <w:t xml:space="preserve"> </w:t>
      </w:r>
      <w:r w:rsidR="00EF2A83">
        <w:t xml:space="preserve"> </w:t>
      </w:r>
      <w:r w:rsidR="00EF2A83">
        <w:fldChar w:fldCharType="begin" w:fldLock="1"/>
      </w:r>
      <w:r w:rsidR="00D96AF7">
        <w:instrText>ADDIN CSL_CITATION {"citationItems":[{"id":"ITEM-1","itemData":{"DOI":"10.35969/interkom.v15i1.84","ISSN":"1907-8420","abstract":"Abstraksi\r Penyewaan rumah kontrakan membutuhkan sekali adanya suatu sistem informasi, karena prosespenyewaan kontrakan saat ini masih menggunakan cara manual, yaitu dengan mencari kontrakansecara langsung dan pemilik kontrakan hanya memasang selebaran kertas di jalan terdekat dengankontrakan yang dimiliki, dengan cara tersebut kurang efektif dan efisien. Sistem informasipenyewaan kontrakan berbasis web diharapkan dapat meminimalisir waktu yang dibutukan untukmendapatkan informasi tentang hal tersebut. Dimana penyewaan kontrakan akan sangat lebih hematdan calon penyewa dapat mencari yang sesuai dengan keinginan, mulai dari lokasi, harga, danfasilitas kontrakan, Selain itu penyewa kontrakan juga dipermudah dalam hal pemesanan danmekanisme pembayarannya. Metode yang digunakan dalam pembuatan sistem informasi ini adalahdengan menggunakan model prototype, dimana alur dan tahapan yang digunakan meliputimengidentifikasi pengguna dan mengembangkan prototype. Hasil dari penelitian ini adalah berupasistem informasi penyewaan rumah kontrakan berbasis web yang diharapkan dapat memudahkanproses pengolahan data penyewa.","author":[{"dropping-particle":"","family":"Siswidiyanto","given":"Siswidiyanto","non-dropping-particle":"","parse-names":false,"suffix":""},{"dropping-particle":"","family":"Munif","given":"Ahmad","non-dropping-particle":"","parse-names":false,"suffix":""},{"dropping-particle":"","family":"Wijayanti","given":"Diah","non-dropping-particle":"","parse-names":false,"suffix":""},{"dropping-particle":"","family":"Haryadi","given":"Eko","non-dropping-particle":"","parse-names":false,"suffix":""}],"container-title":"Jurnal Interkom: Jurnal Publikasi Ilmiah Bidang Teknologi Informasi dan Komunikasi","id":"ITEM-1","issue":"1","issued":{"date-parts":[["2021"]]},"page":"18-25","title":"Sistem Informasi Penyewaan Rumah Kontrakan Berbasis Web Dengan Menggunakan Metode Prototype","type":"article-journal","volume":"15"},"uris":["http://www.mendeley.com/documents/?uuid=0b25f251-7e5e-4746-b6fe-736146a03e99"]}],"mendeley":{"formattedCitation":"(Siswidiyanto &lt;i&gt;et al.&lt;/i&gt; 2021)","manualFormatting":"(2021)","plainTextFormattedCitation":"(Siswidiyanto et al. 2021)","previouslyFormattedCitation":"(Siswidiyanto &lt;i&gt;et al.&lt;/i&gt; 2021)"},"properties":{"noteIndex":0},"schema":"https://github.com/citation-style-language/schema/raw/master/csl-citation.json"}</w:instrText>
      </w:r>
      <w:r w:rsidR="00EF2A83">
        <w:fldChar w:fldCharType="separate"/>
      </w:r>
      <w:r w:rsidR="00EF2A83" w:rsidRPr="00EF2A83">
        <w:rPr>
          <w:noProof/>
        </w:rPr>
        <w:t>(2021)</w:t>
      </w:r>
      <w:r w:rsidR="00EF2A83">
        <w:fldChar w:fldCharType="end"/>
      </w:r>
      <w:r w:rsidRPr="007B3B6A">
        <w:rPr>
          <w:lang w:val="en-US"/>
        </w:rPr>
        <w:t xml:space="preserve">, metode ini efektif digunakan ketika kebutuhan pengguna belum terdefinisi secara lengkap karena memungkinkan pengembang melakukan perbaikan berulang berdasarkan umpan balik pengguna. Pendekatan ini juga dinilai efisien dalam pengembangan antarmuka pengguna dan sistem berbasis web karena hasil visual dapat segera divalidasi. </w:t>
      </w:r>
    </w:p>
    <w:p w14:paraId="55F77303" w14:textId="098E201C" w:rsidR="00516DD9" w:rsidRPr="00EF2A83" w:rsidRDefault="007B3B6A" w:rsidP="00545F7B">
      <w:pPr>
        <w:pStyle w:val="Paragraf"/>
      </w:pPr>
      <w:r w:rsidRPr="007B3B6A">
        <w:rPr>
          <w:lang w:val="en-US"/>
        </w:rPr>
        <w:t xml:space="preserve">Dewi dan Prasetyo (2023) </w:t>
      </w:r>
      <w:r w:rsidR="00EF2A83" w:rsidRPr="00EF2A83">
        <w:rPr>
          <w:lang w:val="en-US"/>
        </w:rPr>
        <w:t xml:space="preserve">menambahkan bahwa pendekatan </w:t>
      </w:r>
      <w:r w:rsidR="00EF2A83" w:rsidRPr="00EF2A83">
        <w:rPr>
          <w:i/>
          <w:iCs/>
          <w:lang w:val="en-US"/>
        </w:rPr>
        <w:t>prototype</w:t>
      </w:r>
      <w:r w:rsidR="00EF2A83" w:rsidRPr="00EF2A83">
        <w:rPr>
          <w:lang w:val="en-US"/>
        </w:rPr>
        <w:t xml:space="preserve"> mampu meningkatkan komunikasi antara pengembang dan pengguna, serta mempercepat penyesuaian sistem terhadap kebutuhan aktual di lapangan. Terdapat dua jenis utama </w:t>
      </w:r>
      <w:r w:rsidR="00EF2A83" w:rsidRPr="00EF2A83">
        <w:rPr>
          <w:i/>
          <w:iCs/>
          <w:lang w:val="en-US"/>
        </w:rPr>
        <w:t>prototype</w:t>
      </w:r>
      <w:r w:rsidR="00EF2A83" w:rsidRPr="00EF2A83">
        <w:rPr>
          <w:lang w:val="en-US"/>
        </w:rPr>
        <w:t xml:space="preserve">, </w:t>
      </w:r>
      <w:r w:rsidR="00EF2A83" w:rsidRPr="00EF2A83">
        <w:rPr>
          <w:i/>
          <w:iCs/>
          <w:lang w:val="en-US"/>
        </w:rPr>
        <w:t xml:space="preserve">yaitu throwaway </w:t>
      </w:r>
      <w:r w:rsidR="001128DD" w:rsidRPr="001128DD">
        <w:rPr>
          <w:i/>
          <w:iCs/>
          <w:lang w:val="en-US"/>
        </w:rPr>
        <w:t>prototyping</w:t>
      </w:r>
      <w:r w:rsidR="00EF2A83" w:rsidRPr="00EF2A83">
        <w:rPr>
          <w:lang w:val="en-US"/>
        </w:rPr>
        <w:t xml:space="preserve"> yang digunakan untuk eksplorasi awal, dan </w:t>
      </w:r>
      <w:r w:rsidR="00EF2A83" w:rsidRPr="00EF2A83">
        <w:rPr>
          <w:i/>
          <w:iCs/>
          <w:lang w:val="en-US"/>
        </w:rPr>
        <w:t xml:space="preserve">evolutionary </w:t>
      </w:r>
      <w:r w:rsidR="001128DD" w:rsidRPr="001128DD">
        <w:rPr>
          <w:i/>
          <w:iCs/>
          <w:lang w:val="en-US"/>
        </w:rPr>
        <w:t>prototyping</w:t>
      </w:r>
      <w:r w:rsidR="00EF2A83" w:rsidRPr="00EF2A83">
        <w:rPr>
          <w:lang w:val="en-US"/>
        </w:rPr>
        <w:t xml:space="preserve"> yang dikembangkan secara bertahap hingga mencapai sistem akhir.</w:t>
      </w:r>
      <w:r w:rsidR="00EF2A83">
        <w:t xml:space="preserve"> </w:t>
      </w:r>
      <w:r w:rsidR="00EF2A83" w:rsidRPr="00EF2A83">
        <w:t xml:space="preserve">Dalam konteks penelitian ini, metode prototype digunakan untuk merancang fitur </w:t>
      </w:r>
      <w:r w:rsidR="002E4F11" w:rsidRPr="002E4F11">
        <w:rPr>
          <w:i/>
          <w:iCs/>
        </w:rPr>
        <w:t>booking</w:t>
      </w:r>
      <w:r w:rsidR="001128DD" w:rsidRPr="001128DD">
        <w:rPr>
          <w:i/>
          <w:iCs/>
        </w:rPr>
        <w:t xml:space="preserve"> online</w:t>
      </w:r>
      <w:r w:rsidR="00EF2A83" w:rsidRPr="00EF2A83">
        <w:t xml:space="preserve"> pada sistem </w:t>
      </w:r>
      <w:r w:rsidR="00D85EF7" w:rsidRPr="00D85EF7">
        <w:rPr>
          <w:i/>
          <w:iCs/>
        </w:rPr>
        <w:t>E-BPHTB</w:t>
      </w:r>
      <w:r w:rsidR="00EF2A83" w:rsidRPr="00EF2A83">
        <w:t>, agar hasil akhir tidak hanya memenuhi aspek teknis, tetapi juga selaras dengan kebutuhan dan ekspektasi pengguna.</w:t>
      </w:r>
    </w:p>
    <w:p w14:paraId="10701F96" w14:textId="424FAE07" w:rsidR="00516DD9" w:rsidRDefault="002E4F11" w:rsidP="00545F7B">
      <w:pPr>
        <w:pStyle w:val="JudulSubbab"/>
      </w:pPr>
      <w:bookmarkStart w:id="49" w:name="_Toc212632987"/>
      <w:r w:rsidRPr="002E4F11">
        <w:rPr>
          <w:i/>
          <w:iCs/>
        </w:rPr>
        <w:lastRenderedPageBreak/>
        <w:t>Booking</w:t>
      </w:r>
      <w:r w:rsidR="001128DD" w:rsidRPr="001128DD">
        <w:rPr>
          <w:i/>
          <w:iCs/>
        </w:rPr>
        <w:t xml:space="preserve"> online</w:t>
      </w:r>
      <w:bookmarkEnd w:id="49"/>
    </w:p>
    <w:p w14:paraId="491C748A" w14:textId="3F7ECBA4" w:rsidR="001F24CE" w:rsidRDefault="007B3B6A" w:rsidP="00545F7B">
      <w:pPr>
        <w:pStyle w:val="Paragraf"/>
        <w:rPr>
          <w:lang w:val="en-US"/>
        </w:rPr>
      </w:pPr>
      <w:r w:rsidRPr="007B3B6A">
        <w:rPr>
          <w:lang w:val="en-US"/>
        </w:rPr>
        <w:t xml:space="preserve">Fitur </w:t>
      </w:r>
      <w:r w:rsidR="002E4F11" w:rsidRPr="002E4F11">
        <w:rPr>
          <w:i/>
          <w:iCs/>
          <w:lang w:val="en-US"/>
        </w:rPr>
        <w:t>booking</w:t>
      </w:r>
      <w:r w:rsidR="001128DD" w:rsidRPr="001128DD">
        <w:rPr>
          <w:i/>
          <w:iCs/>
          <w:lang w:val="en-US"/>
        </w:rPr>
        <w:t xml:space="preserve"> online</w:t>
      </w:r>
      <w:r w:rsidRPr="007B3B6A">
        <w:rPr>
          <w:lang w:val="en-US"/>
        </w:rPr>
        <w:t xml:space="preserve"> adalah komponen digital yang memungkinkan pengguna melakukan pemesanan layanan secara daring berdasarkan jadwal yang tersedia tanpa perlu hadir langsung di lokasi</w:t>
      </w:r>
      <w:r w:rsidR="001F24CE">
        <w:t xml:space="preserve"> atau dengan kata lain </w:t>
      </w:r>
      <w:r w:rsidR="002E4F11" w:rsidRPr="002E4F11">
        <w:rPr>
          <w:i/>
          <w:iCs/>
        </w:rPr>
        <w:t>booking</w:t>
      </w:r>
      <w:r w:rsidR="001128DD" w:rsidRPr="001128DD">
        <w:rPr>
          <w:i/>
          <w:iCs/>
        </w:rPr>
        <w:t xml:space="preserve"> online</w:t>
      </w:r>
      <w:r w:rsidR="001F24CE">
        <w:rPr>
          <w:i/>
          <w:iCs/>
        </w:rPr>
        <w:t xml:space="preserve"> </w:t>
      </w:r>
      <w:r w:rsidR="001F24CE" w:rsidRPr="001F24CE">
        <w:t xml:space="preserve">merupakan </w:t>
      </w:r>
      <w:r w:rsidR="001F24CE" w:rsidRPr="001F24CE">
        <w:rPr>
          <w:i/>
          <w:iCs/>
        </w:rPr>
        <w:t>fitur digital</w:t>
      </w:r>
      <w:r w:rsidR="001F24CE" w:rsidRPr="001F24CE">
        <w:t xml:space="preserve"> yang memungkinkan pengguna untuk melakukan pemesanan layanan secara daring berdasarkan waktu atau jadwal yang tersedia. Sistem ini memberikan kemudahan bagi masyarakat untuk mengatur jadwal pelayanan tanpa harus datang langsung ke lokasi, sehingga mampu menghemat waktu dan meningkatkan efisiensi pelayanan publik</w:t>
      </w:r>
      <w:r w:rsidR="001F24CE">
        <w:t>.</w:t>
      </w:r>
      <w:r w:rsidRPr="007B3B6A">
        <w:rPr>
          <w:lang w:val="en-US"/>
        </w:rPr>
        <w:t xml:space="preserve"> Menurut Pratama (2021), penerapan sistem </w:t>
      </w:r>
      <w:r w:rsidR="002E4F11" w:rsidRPr="002E4F11">
        <w:rPr>
          <w:i/>
          <w:iCs/>
          <w:lang w:val="en-US"/>
        </w:rPr>
        <w:t>booking</w:t>
      </w:r>
      <w:r w:rsidR="001128DD" w:rsidRPr="001128DD">
        <w:rPr>
          <w:i/>
          <w:iCs/>
          <w:lang w:val="en-US"/>
        </w:rPr>
        <w:t xml:space="preserve"> online</w:t>
      </w:r>
      <w:r w:rsidRPr="007B3B6A">
        <w:rPr>
          <w:lang w:val="en-US"/>
        </w:rPr>
        <w:t xml:space="preserve"> dalam layanan publik mampu meningkatkan kepuasan pengguna karena mengurangi waktu tunggu dan memperjelas antrian layanan. Dalam konteks pemerintahan daerah, fitur ini juga mendukung konsep </w:t>
      </w:r>
      <w:r w:rsidRPr="007B3B6A">
        <w:rPr>
          <w:i/>
          <w:iCs/>
          <w:lang w:val="en-US"/>
        </w:rPr>
        <w:t>smart government</w:t>
      </w:r>
      <w:r w:rsidRPr="007B3B6A">
        <w:rPr>
          <w:lang w:val="en-US"/>
        </w:rPr>
        <w:t xml:space="preserve"> dengan memberikan kemudahan akses dan efisiensi pelayanan.</w:t>
      </w:r>
    </w:p>
    <w:p w14:paraId="4BE7DE2E" w14:textId="7163F5A3" w:rsidR="00817DF9" w:rsidRPr="001F24CE" w:rsidRDefault="007B3B6A" w:rsidP="00545F7B">
      <w:pPr>
        <w:pStyle w:val="Paragraf"/>
        <w:rPr>
          <w:lang w:val="en-US"/>
        </w:rPr>
      </w:pPr>
      <w:r w:rsidRPr="007B3B6A">
        <w:rPr>
          <w:lang w:val="en-US"/>
        </w:rPr>
        <w:t xml:space="preserve">Penelitian oleh Fitriani dan Hidayat (2022) </w:t>
      </w:r>
      <w:r w:rsidR="001F24CE" w:rsidRPr="001F24CE">
        <w:rPr>
          <w:lang w:val="en-US"/>
        </w:rPr>
        <w:t xml:space="preserve">menjelaskan bahwa sistem online </w:t>
      </w:r>
      <w:r w:rsidR="001F24CE" w:rsidRPr="001F24CE">
        <w:rPr>
          <w:i/>
          <w:iCs/>
          <w:lang w:val="en-US"/>
        </w:rPr>
        <w:t>reservation</w:t>
      </w:r>
      <w:r w:rsidR="001F24CE" w:rsidRPr="001F24CE">
        <w:rPr>
          <w:lang w:val="en-US"/>
        </w:rPr>
        <w:t xml:space="preserve"> dapat meningkatkan efisiensi waktu hingga 60% serta meminimalisasi interaksi tatap muka yang berlebihan, terutama pada masa pandemi. Teknologi yang digunakan dalam sistem ini antara lain </w:t>
      </w:r>
      <w:r w:rsidR="001F24CE" w:rsidRPr="001F24CE">
        <w:rPr>
          <w:i/>
          <w:iCs/>
          <w:lang w:val="en-US"/>
        </w:rPr>
        <w:t>Application Programming Interface</w:t>
      </w:r>
      <w:r w:rsidR="001F24CE" w:rsidRPr="001F24CE">
        <w:rPr>
          <w:lang w:val="en-US"/>
        </w:rPr>
        <w:t xml:space="preserve"> (API) untuk integrasi data, algoritma scheduling untuk pengaturan waktu, serta sistem notifikasi otomatis.</w:t>
      </w:r>
      <w:r w:rsidR="001F24CE">
        <w:t xml:space="preserve"> </w:t>
      </w:r>
      <w:r w:rsidR="001F24CE" w:rsidRPr="001F24CE">
        <w:rPr>
          <w:lang w:val="en-US"/>
        </w:rPr>
        <w:t xml:space="preserve">Dalam konteks </w:t>
      </w:r>
      <w:r w:rsidR="00D85EF7" w:rsidRPr="00D85EF7">
        <w:rPr>
          <w:i/>
          <w:iCs/>
          <w:lang w:val="en-US"/>
        </w:rPr>
        <w:t>E-BPHTB</w:t>
      </w:r>
      <w:r w:rsidR="001F24CE" w:rsidRPr="001F24CE">
        <w:rPr>
          <w:lang w:val="en-US"/>
        </w:rPr>
        <w:t xml:space="preserve">, fitur </w:t>
      </w:r>
      <w:r w:rsidR="002E4F11" w:rsidRPr="002E4F11">
        <w:rPr>
          <w:i/>
          <w:iCs/>
          <w:lang w:val="en-US"/>
        </w:rPr>
        <w:t>booking</w:t>
      </w:r>
      <w:r w:rsidR="001128DD" w:rsidRPr="001128DD">
        <w:rPr>
          <w:i/>
          <w:iCs/>
          <w:lang w:val="en-US"/>
        </w:rPr>
        <w:t xml:space="preserve"> online</w:t>
      </w:r>
      <w:r w:rsidR="001F24CE" w:rsidRPr="001F24CE">
        <w:rPr>
          <w:lang w:val="en-US"/>
        </w:rPr>
        <w:t xml:space="preserve"> diimplementasikan untuk membantu wajib pajak memesan jadwal pemeriksaan dokumen secara mudah dan </w:t>
      </w:r>
      <w:r w:rsidR="001F24CE" w:rsidRPr="001F24CE">
        <w:rPr>
          <w:i/>
          <w:iCs/>
          <w:lang w:val="en-US"/>
        </w:rPr>
        <w:t>fleksibel</w:t>
      </w:r>
      <w:r w:rsidR="001F24CE" w:rsidRPr="001F24CE">
        <w:rPr>
          <w:lang w:val="en-US"/>
        </w:rPr>
        <w:t>. Fitur ini diharapkan mampu mendukung peningkatan pelayanan publik berbasis teknologi serta memperkuat komitmen pemerintah dalam modernisasi sistem administrasi pajak daerah.</w:t>
      </w:r>
    </w:p>
    <w:p w14:paraId="7C3E2E5B" w14:textId="4910CAA9" w:rsidR="00817DF9" w:rsidRPr="001F24CE" w:rsidRDefault="001128DD" w:rsidP="00545F7B">
      <w:pPr>
        <w:pStyle w:val="JudulSubbab"/>
      </w:pPr>
      <w:bookmarkStart w:id="50" w:name="_Toc212632988"/>
      <w:r w:rsidRPr="001128DD">
        <w:rPr>
          <w:i/>
          <w:iCs/>
        </w:rPr>
        <w:t>Website</w:t>
      </w:r>
      <w:r w:rsidR="00817DF9" w:rsidRPr="001F24CE">
        <w:t xml:space="preserve"> </w:t>
      </w:r>
      <w:r w:rsidR="00817DF9" w:rsidRPr="00D96AF7">
        <w:rPr>
          <w:i/>
          <w:iCs/>
        </w:rPr>
        <w:t>Development</w:t>
      </w:r>
      <w:bookmarkEnd w:id="50"/>
    </w:p>
    <w:p w14:paraId="02AEB46F" w14:textId="1FDEC30F" w:rsidR="00817DF9" w:rsidRPr="001F24CE" w:rsidRDefault="001128DD" w:rsidP="00545F7B">
      <w:pPr>
        <w:pStyle w:val="Paragraf"/>
      </w:pPr>
      <w:r w:rsidRPr="001128DD">
        <w:rPr>
          <w:i/>
          <w:iCs/>
          <w:lang w:val="en-US"/>
        </w:rPr>
        <w:t>Website</w:t>
      </w:r>
      <w:r w:rsidR="00853192" w:rsidRPr="00853192">
        <w:rPr>
          <w:lang w:val="en-US"/>
        </w:rPr>
        <w:t xml:space="preserve"> merupakan media interaktif berbasis jaringan yang memungkinkan pertukaran informasi antara pengguna dan sistem melalui </w:t>
      </w:r>
      <w:r w:rsidRPr="001128DD">
        <w:rPr>
          <w:i/>
          <w:iCs/>
          <w:lang w:val="en-US"/>
        </w:rPr>
        <w:t>browser</w:t>
      </w:r>
      <w:r w:rsidR="001F24CE">
        <w:t xml:space="preserve"> atau jaringan internet</w:t>
      </w:r>
      <w:r w:rsidR="00853192" w:rsidRPr="00853192">
        <w:rPr>
          <w:lang w:val="en-US"/>
        </w:rPr>
        <w:t xml:space="preserve">. </w:t>
      </w:r>
      <w:r w:rsidR="001F24CE" w:rsidRPr="001F24CE">
        <w:rPr>
          <w:lang w:val="en-US"/>
        </w:rPr>
        <w:t xml:space="preserve">Pengembangan </w:t>
      </w:r>
      <w:r w:rsidRPr="001128DD">
        <w:rPr>
          <w:i/>
          <w:iCs/>
          <w:lang w:val="en-US"/>
        </w:rPr>
        <w:t>website</w:t>
      </w:r>
      <w:r w:rsidR="001F24CE" w:rsidRPr="001F24CE">
        <w:rPr>
          <w:i/>
          <w:iCs/>
          <w:lang w:val="en-US"/>
        </w:rPr>
        <w:t xml:space="preserve"> modern</w:t>
      </w:r>
      <w:r w:rsidR="001F24CE" w:rsidRPr="001F24CE">
        <w:rPr>
          <w:lang w:val="en-US"/>
        </w:rPr>
        <w:t xml:space="preserve"> memerlukan kombinasi </w:t>
      </w:r>
      <w:r w:rsidR="001F24CE" w:rsidRPr="001F24CE">
        <w:rPr>
          <w:i/>
          <w:iCs/>
          <w:lang w:val="en-US"/>
        </w:rPr>
        <w:t xml:space="preserve">teknologi front-end </w:t>
      </w:r>
      <w:r w:rsidR="001F24CE" w:rsidRPr="001F24CE">
        <w:rPr>
          <w:lang w:val="en-US"/>
        </w:rPr>
        <w:t>dan</w:t>
      </w:r>
      <w:r w:rsidR="001F24CE" w:rsidRPr="001F24CE">
        <w:rPr>
          <w:i/>
          <w:iCs/>
          <w:lang w:val="en-US"/>
        </w:rPr>
        <w:t xml:space="preserve"> back-end</w:t>
      </w:r>
      <w:r w:rsidR="001F24CE" w:rsidRPr="001F24CE">
        <w:rPr>
          <w:lang w:val="en-US"/>
        </w:rPr>
        <w:t xml:space="preserve"> untuk menciptakan tampilan yang menarik, responsif, dan aman digunakan.</w:t>
      </w:r>
      <w:r w:rsidR="001F24CE">
        <w:t xml:space="preserve"> </w:t>
      </w:r>
      <w:r w:rsidR="00853192" w:rsidRPr="00853192">
        <w:rPr>
          <w:lang w:val="en-US"/>
        </w:rPr>
        <w:t>Menurut Nugroho (20</w:t>
      </w:r>
      <w:r w:rsidR="001F24CE">
        <w:t>20</w:t>
      </w:r>
      <w:r w:rsidR="00853192" w:rsidRPr="00853192">
        <w:rPr>
          <w:lang w:val="en-US"/>
        </w:rPr>
        <w:t xml:space="preserve">), pengembangan </w:t>
      </w:r>
      <w:r w:rsidRPr="001128DD">
        <w:rPr>
          <w:i/>
          <w:iCs/>
          <w:lang w:val="en-US"/>
        </w:rPr>
        <w:t>website</w:t>
      </w:r>
      <w:r w:rsidR="00853192" w:rsidRPr="00853192">
        <w:rPr>
          <w:lang w:val="en-US"/>
        </w:rPr>
        <w:t xml:space="preserve"> modern umumnya menggunakan teknologi seperti HTML, CSS, dan JavaScript untuk tampilan antarmuka, serta Node.js dan Express.js untuk logika server dan integrasi data. Selain itu, PostgreSQL digunakan sebagai basis data relasional yang mendukung skalabilitas dan keamanan sistem. Dalam penelitian Setiawan (2020), penggunaan kombinasi teknologi tersebut terbukti mempercepat proses pengembangan dan memudahkan integrasi dengan layanan </w:t>
      </w:r>
      <w:r w:rsidR="00853192" w:rsidRPr="00853192">
        <w:rPr>
          <w:i/>
          <w:iCs/>
          <w:lang w:val="en-US"/>
        </w:rPr>
        <w:t>cloud</w:t>
      </w:r>
      <w:r w:rsidR="00853192" w:rsidRPr="00853192">
        <w:rPr>
          <w:lang w:val="en-US"/>
        </w:rPr>
        <w:t xml:space="preserve"> seperti Railway.</w:t>
      </w:r>
      <w:r w:rsidR="001F24CE">
        <w:t xml:space="preserve"> </w:t>
      </w:r>
      <w:r w:rsidR="001F24CE" w:rsidRPr="001F24CE">
        <w:t xml:space="preserve">Dalam pengembangan </w:t>
      </w:r>
      <w:r w:rsidR="00D85EF7" w:rsidRPr="00D85EF7">
        <w:rPr>
          <w:i/>
          <w:iCs/>
        </w:rPr>
        <w:t>E-BPHTB</w:t>
      </w:r>
      <w:r w:rsidR="001F24CE" w:rsidRPr="001F24CE">
        <w:t xml:space="preserve">, </w:t>
      </w:r>
      <w:r w:rsidRPr="001128DD">
        <w:rPr>
          <w:i/>
          <w:iCs/>
        </w:rPr>
        <w:t>website</w:t>
      </w:r>
      <w:r w:rsidR="001F24CE" w:rsidRPr="001F24CE">
        <w:t xml:space="preserve"> dirancang agar mampu menangani ribuan transaksi setiap hari dengan kecepatan tinggi dan tingkat keamanan optimal. Sistem ini juga akan diintegrasikan dengan fitur </w:t>
      </w:r>
      <w:r w:rsidR="002E4F11" w:rsidRPr="002E4F11">
        <w:rPr>
          <w:i/>
          <w:iCs/>
        </w:rPr>
        <w:t>booking</w:t>
      </w:r>
      <w:r w:rsidRPr="001128DD">
        <w:rPr>
          <w:i/>
          <w:iCs/>
        </w:rPr>
        <w:t xml:space="preserve"> online</w:t>
      </w:r>
      <w:r w:rsidR="001F24CE" w:rsidRPr="001F24CE">
        <w:t xml:space="preserve"> untuk memastikan pelayanan dapat diakses kapan saja dan di mana saja secara efisien.</w:t>
      </w:r>
    </w:p>
    <w:p w14:paraId="2F6CF713" w14:textId="10EF5C89" w:rsidR="00817DF9" w:rsidRPr="00817DF9" w:rsidRDefault="00817DF9" w:rsidP="00545F7B">
      <w:pPr>
        <w:pStyle w:val="JudulSubbab"/>
      </w:pPr>
      <w:bookmarkStart w:id="51" w:name="_Toc212632989"/>
      <w:r>
        <w:t xml:space="preserve">UI/UX </w:t>
      </w:r>
      <w:r w:rsidRPr="001F24CE">
        <w:rPr>
          <w:i/>
          <w:iCs/>
        </w:rPr>
        <w:t>Tools</w:t>
      </w:r>
      <w:bookmarkEnd w:id="51"/>
    </w:p>
    <w:p w14:paraId="2C33E036" w14:textId="3DB4C7E3" w:rsidR="00FF70EC" w:rsidRDefault="00853192" w:rsidP="00545F7B">
      <w:r w:rsidRPr="00853192">
        <w:t xml:space="preserve">Desain antarmuka pengguna (UI) dan pengalaman pengguna (UX) merupakan elemen penting dalam pengembangan sistem berbasis web. </w:t>
      </w:r>
      <w:r w:rsidR="00FF70EC" w:rsidRPr="00FF70EC">
        <w:t>Desain yang baik harus memperhatikan prinsip kejelasan, konsistensi, kemudahan navigasi, serta tampilan yang responsif pada berbagai perangkat.</w:t>
      </w:r>
      <w:r w:rsidR="00FF70EC">
        <w:rPr>
          <w:lang w:val="id-ID"/>
        </w:rPr>
        <w:t xml:space="preserve"> </w:t>
      </w:r>
      <w:r w:rsidRPr="00853192">
        <w:t>Menurut Nielsen (20</w:t>
      </w:r>
      <w:r w:rsidR="00FF70EC">
        <w:rPr>
          <w:lang w:val="id-ID"/>
        </w:rPr>
        <w:t>2</w:t>
      </w:r>
      <w:r w:rsidRPr="00853192">
        <w:t>2), prinsip utama desain UI/UX adalah kemudahan penggunaan, kejelasan navigasi, dan kesesuaian sistem dengan kebutuhan pengguna. Dalam proses perancangan,</w:t>
      </w:r>
      <w:r w:rsidR="00FF70EC">
        <w:rPr>
          <w:lang w:val="id-ID"/>
        </w:rPr>
        <w:t xml:space="preserve"> </w:t>
      </w:r>
      <w:r w:rsidRPr="00853192">
        <w:lastRenderedPageBreak/>
        <w:t xml:space="preserve">Figma digunakan untuk membuat </w:t>
      </w:r>
      <w:r w:rsidRPr="00853192">
        <w:rPr>
          <w:i/>
          <w:iCs/>
        </w:rPr>
        <w:t>wireframe</w:t>
      </w:r>
      <w:r w:rsidRPr="00853192">
        <w:t xml:space="preserve"> dan </w:t>
      </w:r>
      <w:r w:rsidRPr="00853192">
        <w:rPr>
          <w:i/>
          <w:iCs/>
        </w:rPr>
        <w:t>prototype</w:t>
      </w:r>
      <w:r w:rsidRPr="00853192">
        <w:t xml:space="preserve"> visual secara kolaboratif antara desainer dan pengembang. Selain itu, dbdiagram digunakan untuk merancang skema basis data, sementara Railway dimanfaatkan untuk proses </w:t>
      </w:r>
      <w:r w:rsidRPr="00853192">
        <w:rPr>
          <w:i/>
          <w:iCs/>
        </w:rPr>
        <w:t>deployment</w:t>
      </w:r>
      <w:r w:rsidRPr="00853192">
        <w:t xml:space="preserve"> sistem. Integrasi alat bantu tersebut memungkinkan pengembang bekerja secara efisien dan menghasilkan sistem yang konsisten dari tahap desain hingga implementasi.</w:t>
      </w:r>
    </w:p>
    <w:p w14:paraId="75E61860" w14:textId="2EA90217" w:rsidR="00FF70EC" w:rsidRPr="00FF70EC" w:rsidRDefault="00FF70EC" w:rsidP="00545F7B">
      <w:pPr>
        <w:rPr>
          <w:lang w:val="id-ID"/>
        </w:rPr>
      </w:pPr>
      <w:r w:rsidRPr="00FF70EC">
        <w:t>Selain itu, d</w:t>
      </w:r>
      <w:r>
        <w:rPr>
          <w:lang w:val="id-ID"/>
        </w:rPr>
        <w:t>i</w:t>
      </w:r>
      <w:r w:rsidRPr="00FF70EC">
        <w:t>diagram digunakan untuk merancang struktur basis data, sementara Railway dimanfaatkan sebagai platform deployment agar sistem dapat dijalankan secara daring. Kombinasi alat bantu tersebut memudahkan proses pengembangan dari tahap desain hingga implementasi.</w:t>
      </w:r>
      <w:r>
        <w:rPr>
          <w:lang w:val="id-ID"/>
        </w:rPr>
        <w:t xml:space="preserve"> </w:t>
      </w:r>
      <w:r w:rsidRPr="00FF70EC">
        <w:rPr>
          <w:lang w:val="id-ID"/>
        </w:rPr>
        <w:t xml:space="preserve">Penelitian oleh Dewi dan Prasetyo (2023) juga menegaskan bahwa penerapan desain berbasis UI/UX dapat meningkatkan keterlibatan pengguna serta menurunkan tingkat kesalahan penggunaan sistem. Dalam penelitian ini, UI/UX </w:t>
      </w:r>
      <w:r w:rsidRPr="00FF70EC">
        <w:rPr>
          <w:i/>
          <w:iCs/>
          <w:lang w:val="id-ID"/>
        </w:rPr>
        <w:t>tools</w:t>
      </w:r>
      <w:r w:rsidRPr="00FF70EC">
        <w:rPr>
          <w:lang w:val="id-ID"/>
        </w:rPr>
        <w:t xml:space="preserve"> diterapkan untuk merancang antarmuka </w:t>
      </w:r>
      <w:r w:rsidR="00D85EF7" w:rsidRPr="00D85EF7">
        <w:rPr>
          <w:i/>
          <w:iCs/>
          <w:lang w:val="id-ID"/>
        </w:rPr>
        <w:t>E-BPHTB</w:t>
      </w:r>
      <w:r w:rsidRPr="00FF70EC">
        <w:rPr>
          <w:lang w:val="id-ID"/>
        </w:rPr>
        <w:t xml:space="preserve"> yang ramah pengguna (</w:t>
      </w:r>
      <w:r w:rsidRPr="00FF70EC">
        <w:rPr>
          <w:i/>
          <w:iCs/>
          <w:lang w:val="id-ID"/>
        </w:rPr>
        <w:t>user-friendly</w:t>
      </w:r>
      <w:r w:rsidRPr="00FF70EC">
        <w:rPr>
          <w:lang w:val="id-ID"/>
        </w:rPr>
        <w:t>), mudah dipahami, serta dapat diakses oleh masyarakat dengan berbagai tingkat literasi digital.</w:t>
      </w:r>
    </w:p>
    <w:p w14:paraId="51255B92" w14:textId="17421BE8" w:rsidR="00FF70EC" w:rsidRPr="00FF70EC" w:rsidRDefault="00FF70EC" w:rsidP="00545F7B">
      <w:pPr>
        <w:rPr>
          <w:lang w:val="id-ID"/>
        </w:rPr>
      </w:pPr>
    </w:p>
    <w:p w14:paraId="5B651D64" w14:textId="77777777" w:rsidR="00FF70EC" w:rsidRDefault="00FF70EC" w:rsidP="00545F7B"/>
    <w:p w14:paraId="654B1ABE" w14:textId="5E353EAA" w:rsidR="00ED0E64" w:rsidRPr="00FF70EC" w:rsidRDefault="00853192" w:rsidP="00545F7B">
      <w:r>
        <w:br w:type="page"/>
      </w:r>
    </w:p>
    <w:p w14:paraId="7495954E" w14:textId="6B63278E" w:rsidR="00C40F1D" w:rsidRDefault="00F62ADA" w:rsidP="00545F7B">
      <w:pPr>
        <w:pStyle w:val="Judul1"/>
      </w:pPr>
      <w:bookmarkStart w:id="52" w:name="_Toc187783091"/>
      <w:bookmarkStart w:id="53" w:name="_Toc187783228"/>
      <w:bookmarkStart w:id="54" w:name="_Toc212632990"/>
      <w:r>
        <w:lastRenderedPageBreak/>
        <w:t>METODE</w:t>
      </w:r>
      <w:bookmarkEnd w:id="43"/>
      <w:bookmarkEnd w:id="44"/>
      <w:bookmarkEnd w:id="45"/>
      <w:bookmarkEnd w:id="46"/>
      <w:bookmarkEnd w:id="52"/>
      <w:bookmarkEnd w:id="53"/>
      <w:bookmarkEnd w:id="54"/>
    </w:p>
    <w:p w14:paraId="3D67F270" w14:textId="2A16CDFB" w:rsidR="004C5BD7" w:rsidRPr="00D96AF7" w:rsidRDefault="00186708" w:rsidP="00545F7B">
      <w:pPr>
        <w:pStyle w:val="JudulSubbab"/>
      </w:pPr>
      <w:bookmarkStart w:id="55" w:name="_Toc187783092"/>
      <w:bookmarkStart w:id="56" w:name="_Toc212632991"/>
      <w:r w:rsidRPr="00D96AF7">
        <w:t xml:space="preserve">Lokasi dan </w:t>
      </w:r>
      <w:r w:rsidR="00585050" w:rsidRPr="00D96AF7">
        <w:t>Waktu</w:t>
      </w:r>
      <w:bookmarkEnd w:id="55"/>
      <w:bookmarkEnd w:id="56"/>
    </w:p>
    <w:p w14:paraId="459D090A" w14:textId="1CC16FE6" w:rsidR="001F7367" w:rsidRDefault="00170F5E" w:rsidP="00545F7B">
      <w:pPr>
        <w:pStyle w:val="Paragraf"/>
        <w:rPr>
          <w:lang w:val="en-US"/>
        </w:rPr>
      </w:pPr>
      <w:r w:rsidRPr="00170F5E">
        <w:rPr>
          <w:lang w:val="en-US"/>
        </w:rPr>
        <w:t>Penelitian ini dilaksanakan di Badan Pengelolaan Pendapatan Daerah (BAPPENDA) Kabupaten Bogor, beralamat di Jl. Tegar Beriman, Cibinong, Kabupaten Bogor, Jawa Barat. Penelitian dilakukan selama masa Praktik Kerja Lapangan (PKL) yang berlangsung dari 22 Juli 2024 hingga 20 Desember 2024, di Bidang Perencanaan dan Pengembangan Pendapatan Daerah, Sub</w:t>
      </w:r>
      <w:r>
        <w:rPr>
          <w:lang w:val="en-US"/>
        </w:rPr>
        <w:t>-bidang</w:t>
      </w:r>
      <w:r w:rsidRPr="00170F5E">
        <w:rPr>
          <w:lang w:val="en-US"/>
        </w:rPr>
        <w:t xml:space="preserve"> Pengelolaan Sistem Informasi</w:t>
      </w:r>
      <w:r>
        <w:rPr>
          <w:lang w:val="en-US"/>
        </w:rPr>
        <w:t xml:space="preserve"> (PSI)</w:t>
      </w:r>
      <w:r w:rsidRPr="00170F5E">
        <w:rPr>
          <w:lang w:val="en-US"/>
        </w:rPr>
        <w:t>. Setelah kegiatan PKL berakhir, tahap pengembangan, penyempurnaan, dan pengujian sistem dilanjutkan kembali di kantor BAPPENDA Kabupaten Bogor hingga bulan Juli 2025, sebelum tahap finalisasi laporan dan evaluasi dilakukan di Sekolah Vokasi IPB University</w:t>
      </w:r>
      <w:r w:rsidR="00570E04" w:rsidRPr="00570E04">
        <w:rPr>
          <w:lang w:val="en-US"/>
        </w:rPr>
        <w:t>.</w:t>
      </w:r>
    </w:p>
    <w:p w14:paraId="4775EF8C" w14:textId="793CE18A" w:rsidR="00533F1F" w:rsidRDefault="00F31213" w:rsidP="00A1679B">
      <w:pPr>
        <w:pStyle w:val="Paragraf"/>
        <w:rPr>
          <w:lang w:val="en-US"/>
        </w:rPr>
      </w:pPr>
      <w:r w:rsidRPr="00F31213">
        <w:rPr>
          <w:lang w:val="en-US"/>
        </w:rPr>
        <w:t>Penelitian dimulai di Sekolah Vokasi IPB University, Jl. Kumbang No.14, Kelurahan Babakan, Kecamatan Bogor Tengah, Kota Bogor, Jawa Barat 16128, untuk tahap perencanaan dan analisis kebutuhan. Setelah tahap perencanaan selesai, penelitian dilanjutkan dengan implementasi dan pengujian sistem di BAPPENDA Kabupaten Bogor.</w:t>
      </w:r>
    </w:p>
    <w:p w14:paraId="168A5559" w14:textId="77777777" w:rsidR="00533F1F" w:rsidRDefault="00533F1F" w:rsidP="00533F1F">
      <w:pPr>
        <w:pStyle w:val="JudulSubbab"/>
      </w:pPr>
      <w:r>
        <w:t>Daftar Teknologi yang Digunakan</w:t>
      </w:r>
    </w:p>
    <w:p w14:paraId="0F26DAF2" w14:textId="77777777" w:rsidR="00533F1F" w:rsidRDefault="00533F1F" w:rsidP="00533F1F">
      <w:pPr>
        <w:pStyle w:val="NormalWeb"/>
      </w:pPr>
      <w:r w:rsidRPr="00215195">
        <w:t xml:space="preserve">Dalam pengembangan fitur </w:t>
      </w:r>
      <w:r w:rsidRPr="002E4F11">
        <w:rPr>
          <w:rStyle w:val="Kuat"/>
          <w:b w:val="0"/>
          <w:bCs w:val="0"/>
          <w:i/>
          <w:iCs/>
        </w:rPr>
        <w:t>Booking</w:t>
      </w:r>
      <w:r w:rsidRPr="001128DD">
        <w:rPr>
          <w:rStyle w:val="Kuat"/>
          <w:b w:val="0"/>
          <w:bCs w:val="0"/>
          <w:i/>
          <w:iCs/>
        </w:rPr>
        <w:t xml:space="preserve"> online</w:t>
      </w:r>
      <w:r w:rsidRPr="00215195">
        <w:rPr>
          <w:rStyle w:val="Kuat"/>
          <w:b w:val="0"/>
          <w:bCs w:val="0"/>
        </w:rPr>
        <w:t xml:space="preserve"> pada </w:t>
      </w:r>
      <w:r w:rsidRPr="001128DD">
        <w:rPr>
          <w:rStyle w:val="Kuat"/>
          <w:b w:val="0"/>
          <w:bCs w:val="0"/>
          <w:i/>
          <w:iCs/>
        </w:rPr>
        <w:t>Website</w:t>
      </w:r>
      <w:r w:rsidRPr="00194A17">
        <w:rPr>
          <w:rStyle w:val="Kuat"/>
          <w:b w:val="0"/>
          <w:bCs w:val="0"/>
          <w:i/>
          <w:iCs/>
        </w:rPr>
        <w:t xml:space="preserve"> </w:t>
      </w:r>
      <w:r w:rsidRPr="00D85EF7">
        <w:rPr>
          <w:rStyle w:val="Kuat"/>
          <w:b w:val="0"/>
          <w:bCs w:val="0"/>
          <w:i/>
          <w:iCs/>
        </w:rPr>
        <w:t>E-BPHTB</w:t>
      </w:r>
      <w:r w:rsidRPr="00215195">
        <w:rPr>
          <w:rStyle w:val="Kuat"/>
          <w:b w:val="0"/>
          <w:bCs w:val="0"/>
        </w:rPr>
        <w:t xml:space="preserve"> di Badan Pengelolaan Pendapatan Daerah Kabupaten Bogor</w:t>
      </w:r>
      <w:r w:rsidRPr="00215195">
        <w:t>, digunakan beberapa perangkat lunak dan alat bantu sebagai berikut:</w:t>
      </w:r>
    </w:p>
    <w:p w14:paraId="60AA1E26" w14:textId="77777777" w:rsidR="00533F1F" w:rsidRDefault="00533F1F" w:rsidP="00533F1F">
      <w:pPr>
        <w:pStyle w:val="NormalWeb"/>
      </w:pPr>
    </w:p>
    <w:p w14:paraId="47041C73" w14:textId="040386C1" w:rsidR="00533F1F" w:rsidRDefault="00533F1F" w:rsidP="00533F1F">
      <w:pPr>
        <w:pStyle w:val="JuduluntukTabel"/>
      </w:pPr>
      <w:r>
        <w:t>Tabel 1 Perangkat Keras</w:t>
      </w:r>
    </w:p>
    <w:tbl>
      <w:tblPr>
        <w:tblStyle w:val="KisiTabel"/>
        <w:tblW w:w="8647" w:type="dxa"/>
        <w:tblInd w:w="-56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5670"/>
      </w:tblGrid>
      <w:tr w:rsidR="00533F1F" w14:paraId="088B2C38" w14:textId="77777777" w:rsidTr="00A1679B">
        <w:tc>
          <w:tcPr>
            <w:tcW w:w="2977" w:type="dxa"/>
            <w:tcBorders>
              <w:top w:val="single" w:sz="4" w:space="0" w:color="auto"/>
              <w:bottom w:val="single" w:sz="4" w:space="0" w:color="auto"/>
            </w:tcBorders>
          </w:tcPr>
          <w:p w14:paraId="79538665" w14:textId="77777777" w:rsidR="00533F1F" w:rsidRPr="006515D0" w:rsidRDefault="00533F1F" w:rsidP="00F028C7">
            <w:pPr>
              <w:pStyle w:val="Paragraf"/>
              <w:ind w:firstLine="0"/>
              <w:jc w:val="center"/>
              <w:rPr>
                <w:b/>
                <w:bCs/>
              </w:rPr>
            </w:pPr>
            <w:r w:rsidRPr="006515D0">
              <w:rPr>
                <w:b/>
                <w:bCs/>
              </w:rPr>
              <w:t>Nama</w:t>
            </w:r>
          </w:p>
        </w:tc>
        <w:tc>
          <w:tcPr>
            <w:tcW w:w="5670" w:type="dxa"/>
            <w:tcBorders>
              <w:top w:val="single" w:sz="4" w:space="0" w:color="auto"/>
              <w:bottom w:val="single" w:sz="4" w:space="0" w:color="auto"/>
            </w:tcBorders>
          </w:tcPr>
          <w:p w14:paraId="1457D4CB" w14:textId="77777777" w:rsidR="00533F1F" w:rsidRPr="006515D0" w:rsidRDefault="00533F1F" w:rsidP="00F028C7">
            <w:pPr>
              <w:pStyle w:val="Paragraf"/>
              <w:ind w:firstLine="0"/>
              <w:jc w:val="center"/>
              <w:rPr>
                <w:b/>
                <w:bCs/>
              </w:rPr>
            </w:pPr>
            <w:r w:rsidRPr="006515D0">
              <w:rPr>
                <w:b/>
                <w:bCs/>
              </w:rPr>
              <w:t>Keterangan</w:t>
            </w:r>
          </w:p>
        </w:tc>
      </w:tr>
      <w:tr w:rsidR="00533F1F" w14:paraId="742A0C0B" w14:textId="77777777" w:rsidTr="00A1679B">
        <w:tc>
          <w:tcPr>
            <w:tcW w:w="2977" w:type="dxa"/>
            <w:tcBorders>
              <w:top w:val="single" w:sz="4" w:space="0" w:color="auto"/>
            </w:tcBorders>
          </w:tcPr>
          <w:p w14:paraId="5E2C03DC" w14:textId="77777777" w:rsidR="00533F1F" w:rsidRPr="005E3328" w:rsidRDefault="00533F1F" w:rsidP="00F028C7">
            <w:pPr>
              <w:pStyle w:val="Paragraf"/>
              <w:ind w:firstLine="0"/>
              <w:rPr>
                <w:i/>
                <w:iCs/>
              </w:rPr>
            </w:pPr>
            <w:r w:rsidRPr="005E3328">
              <w:rPr>
                <w:i/>
                <w:iCs/>
              </w:rPr>
              <w:t>Device</w:t>
            </w:r>
          </w:p>
        </w:tc>
        <w:tc>
          <w:tcPr>
            <w:tcW w:w="5670" w:type="dxa"/>
            <w:tcBorders>
              <w:top w:val="single" w:sz="4" w:space="0" w:color="auto"/>
            </w:tcBorders>
          </w:tcPr>
          <w:p w14:paraId="599CEC82" w14:textId="77777777" w:rsidR="00533F1F" w:rsidRDefault="00533F1F" w:rsidP="00F028C7">
            <w:pPr>
              <w:pStyle w:val="Paragraf"/>
              <w:ind w:firstLine="0"/>
            </w:pPr>
            <w:r w:rsidRPr="00ED0E64">
              <w:rPr>
                <w:lang w:val="en-US"/>
              </w:rPr>
              <w:t>Laptop Lenovo IdeaPad Gaming 3</w:t>
            </w:r>
          </w:p>
        </w:tc>
      </w:tr>
      <w:tr w:rsidR="00533F1F" w14:paraId="7861BB37" w14:textId="77777777" w:rsidTr="00A1679B">
        <w:tc>
          <w:tcPr>
            <w:tcW w:w="2977" w:type="dxa"/>
          </w:tcPr>
          <w:p w14:paraId="0C1CF384" w14:textId="77777777" w:rsidR="00533F1F" w:rsidRPr="005E3328" w:rsidRDefault="00533F1F" w:rsidP="00F028C7">
            <w:pPr>
              <w:pStyle w:val="Paragraf"/>
              <w:ind w:firstLine="0"/>
              <w:rPr>
                <w:i/>
                <w:iCs/>
              </w:rPr>
            </w:pPr>
            <w:r w:rsidRPr="005E3328">
              <w:rPr>
                <w:i/>
                <w:iCs/>
              </w:rPr>
              <w:t>OS</w:t>
            </w:r>
          </w:p>
        </w:tc>
        <w:tc>
          <w:tcPr>
            <w:tcW w:w="5670" w:type="dxa"/>
            <w:vAlign w:val="center"/>
          </w:tcPr>
          <w:p w14:paraId="4DB6C99F" w14:textId="77777777" w:rsidR="00533F1F" w:rsidRPr="005E3328" w:rsidRDefault="00533F1F" w:rsidP="00F028C7">
            <w:pPr>
              <w:pStyle w:val="Paragraf"/>
              <w:ind w:firstLine="0"/>
              <w:rPr>
                <w:i/>
                <w:iCs/>
              </w:rPr>
            </w:pPr>
            <w:r w:rsidRPr="005E3328">
              <w:rPr>
                <w:i/>
                <w:iCs/>
              </w:rPr>
              <w:t>Windows 11 Home</w:t>
            </w:r>
          </w:p>
        </w:tc>
      </w:tr>
      <w:tr w:rsidR="00533F1F" w14:paraId="6BD6EFCB" w14:textId="77777777" w:rsidTr="00A1679B">
        <w:tc>
          <w:tcPr>
            <w:tcW w:w="2977" w:type="dxa"/>
          </w:tcPr>
          <w:p w14:paraId="585820BE" w14:textId="77777777" w:rsidR="00533F1F" w:rsidRPr="005E3328" w:rsidRDefault="00533F1F" w:rsidP="00F028C7">
            <w:pPr>
              <w:pStyle w:val="Paragraf"/>
              <w:ind w:firstLine="0"/>
              <w:rPr>
                <w:i/>
                <w:iCs/>
              </w:rPr>
            </w:pPr>
            <w:r w:rsidRPr="005E3328">
              <w:rPr>
                <w:i/>
                <w:iCs/>
              </w:rPr>
              <w:t>Processor</w:t>
            </w:r>
          </w:p>
        </w:tc>
        <w:tc>
          <w:tcPr>
            <w:tcW w:w="5670" w:type="dxa"/>
          </w:tcPr>
          <w:p w14:paraId="47ED0B4A" w14:textId="77777777" w:rsidR="00533F1F" w:rsidRPr="00ED0E64" w:rsidRDefault="00533F1F" w:rsidP="00F028C7">
            <w:pPr>
              <w:pStyle w:val="Paragraf"/>
              <w:ind w:firstLine="0"/>
              <w:rPr>
                <w:lang w:val="en-US"/>
              </w:rPr>
            </w:pPr>
            <w:r>
              <w:t xml:space="preserve">AMD Ryzen™ 5 5600H (6 Cores, 12 Threads, hingga 4.2 GHz) </w:t>
            </w:r>
            <w:r w:rsidRPr="005B086D">
              <w:rPr>
                <w:lang w:val="en-US"/>
              </w:rPr>
              <w:t>Cache, up to 2.7 GHz, 4 cores)</w:t>
            </w:r>
          </w:p>
        </w:tc>
      </w:tr>
      <w:tr w:rsidR="00533F1F" w14:paraId="2172A24A" w14:textId="77777777" w:rsidTr="00A1679B">
        <w:tc>
          <w:tcPr>
            <w:tcW w:w="2977" w:type="dxa"/>
          </w:tcPr>
          <w:p w14:paraId="2FBA3DC0" w14:textId="77777777" w:rsidR="00533F1F" w:rsidRPr="005E3328" w:rsidRDefault="00533F1F" w:rsidP="00F028C7">
            <w:pPr>
              <w:pStyle w:val="Paragraf"/>
              <w:ind w:firstLine="0"/>
              <w:rPr>
                <w:i/>
                <w:iCs/>
              </w:rPr>
            </w:pPr>
            <w:r w:rsidRPr="005E3328">
              <w:rPr>
                <w:i/>
                <w:iCs/>
              </w:rPr>
              <w:t>GPU</w:t>
            </w:r>
          </w:p>
        </w:tc>
        <w:tc>
          <w:tcPr>
            <w:tcW w:w="5670" w:type="dxa"/>
            <w:vAlign w:val="center"/>
          </w:tcPr>
          <w:p w14:paraId="16DFC419" w14:textId="77777777" w:rsidR="00533F1F" w:rsidRDefault="00533F1F" w:rsidP="00F028C7">
            <w:pPr>
              <w:pStyle w:val="Paragraf"/>
              <w:ind w:firstLine="0"/>
            </w:pPr>
            <w:r>
              <w:t>AMD Radeon™ Graphics (Integrated) + NVIDIA GeForce GTX/RTX (opsional tergantung varian)</w:t>
            </w:r>
          </w:p>
        </w:tc>
      </w:tr>
      <w:tr w:rsidR="00533F1F" w14:paraId="4F6958D6" w14:textId="77777777" w:rsidTr="00A1679B">
        <w:tc>
          <w:tcPr>
            <w:tcW w:w="2977" w:type="dxa"/>
          </w:tcPr>
          <w:p w14:paraId="45C8B4FE" w14:textId="77777777" w:rsidR="00533F1F" w:rsidRPr="005E3328" w:rsidRDefault="00533F1F" w:rsidP="00F028C7">
            <w:pPr>
              <w:pStyle w:val="Paragraf"/>
              <w:ind w:firstLine="0"/>
              <w:rPr>
                <w:i/>
                <w:iCs/>
              </w:rPr>
            </w:pPr>
            <w:r w:rsidRPr="005E3328">
              <w:rPr>
                <w:i/>
                <w:iCs/>
              </w:rPr>
              <w:t>RAM</w:t>
            </w:r>
          </w:p>
        </w:tc>
        <w:tc>
          <w:tcPr>
            <w:tcW w:w="5670" w:type="dxa"/>
          </w:tcPr>
          <w:p w14:paraId="3FD45262" w14:textId="77777777" w:rsidR="00533F1F" w:rsidRDefault="00533F1F" w:rsidP="00F028C7">
            <w:pPr>
              <w:pStyle w:val="Paragraf"/>
              <w:ind w:firstLine="0"/>
            </w:pPr>
            <w:r>
              <w:t>8 GB DDR4 (dapat ditingkatkan hingga 16 GB)</w:t>
            </w:r>
          </w:p>
        </w:tc>
      </w:tr>
      <w:tr w:rsidR="00533F1F" w14:paraId="2C05B368" w14:textId="77777777" w:rsidTr="00A1679B">
        <w:tc>
          <w:tcPr>
            <w:tcW w:w="2977" w:type="dxa"/>
          </w:tcPr>
          <w:p w14:paraId="1781DE6A" w14:textId="77777777" w:rsidR="00533F1F" w:rsidRPr="005E3328" w:rsidRDefault="00533F1F" w:rsidP="00F028C7">
            <w:pPr>
              <w:pStyle w:val="Paragraf"/>
              <w:ind w:firstLine="0"/>
              <w:rPr>
                <w:i/>
                <w:iCs/>
              </w:rPr>
            </w:pPr>
            <w:r w:rsidRPr="005E3328">
              <w:rPr>
                <w:i/>
                <w:iCs/>
              </w:rPr>
              <w:t>Storage</w:t>
            </w:r>
          </w:p>
        </w:tc>
        <w:tc>
          <w:tcPr>
            <w:tcW w:w="5670" w:type="dxa"/>
          </w:tcPr>
          <w:p w14:paraId="6C3E45B9" w14:textId="77777777" w:rsidR="00533F1F" w:rsidRDefault="00533F1F" w:rsidP="00F028C7">
            <w:pPr>
              <w:pStyle w:val="Paragraf"/>
              <w:ind w:firstLine="0"/>
            </w:pPr>
            <w:r>
              <w:t>512 GB SSD NVMe M.2</w:t>
            </w:r>
          </w:p>
        </w:tc>
      </w:tr>
    </w:tbl>
    <w:p w14:paraId="71C07784" w14:textId="77777777" w:rsidR="00533F1F" w:rsidRDefault="00533F1F" w:rsidP="00533F1F">
      <w:pPr>
        <w:pStyle w:val="NormalWeb"/>
      </w:pPr>
    </w:p>
    <w:p w14:paraId="7FB601E1" w14:textId="61C51771" w:rsidR="00533F1F" w:rsidRPr="00215195" w:rsidRDefault="00533F1F" w:rsidP="00A1679B">
      <w:pPr>
        <w:pStyle w:val="JuduluntukTabel"/>
      </w:pPr>
      <w:bookmarkStart w:id="57" w:name="_Toc212634232"/>
      <w:r>
        <w:t>Tabel 2 Daftar Teknologi yang digunakan</w:t>
      </w:r>
      <w:bookmarkEnd w:id="57"/>
    </w:p>
    <w:tbl>
      <w:tblPr>
        <w:tblStyle w:val="KisiTabel"/>
        <w:tblW w:w="8642" w:type="dxa"/>
        <w:tblInd w:w="-567" w:type="dxa"/>
        <w:tblLook w:val="04A0" w:firstRow="1" w:lastRow="0" w:firstColumn="1" w:lastColumn="0" w:noHBand="0" w:noVBand="1"/>
      </w:tblPr>
      <w:tblGrid>
        <w:gridCol w:w="1883"/>
        <w:gridCol w:w="3779"/>
        <w:gridCol w:w="2980"/>
      </w:tblGrid>
      <w:tr w:rsidR="00533F1F" w14:paraId="5C62B760" w14:textId="77777777" w:rsidTr="00A1679B">
        <w:tc>
          <w:tcPr>
            <w:tcW w:w="1883" w:type="dxa"/>
            <w:tcBorders>
              <w:top w:val="single" w:sz="4" w:space="0" w:color="auto"/>
              <w:left w:val="nil"/>
              <w:bottom w:val="single" w:sz="4" w:space="0" w:color="auto"/>
              <w:right w:val="nil"/>
            </w:tcBorders>
            <w:vAlign w:val="center"/>
          </w:tcPr>
          <w:p w14:paraId="0473098E" w14:textId="77777777" w:rsidR="00533F1F" w:rsidRDefault="00533F1F" w:rsidP="00F028C7">
            <w:pPr>
              <w:spacing w:before="100" w:beforeAutospacing="1" w:after="100" w:afterAutospacing="1"/>
              <w:ind w:firstLine="0"/>
              <w:jc w:val="center"/>
              <w:rPr>
                <w:szCs w:val="24"/>
                <w:lang w:val="en-ID" w:eastAsia="en-ID"/>
              </w:rPr>
            </w:pPr>
            <w:r w:rsidRPr="00215195">
              <w:rPr>
                <w:b/>
                <w:bCs/>
                <w:szCs w:val="24"/>
                <w:lang w:val="en-ID" w:eastAsia="en-ID"/>
              </w:rPr>
              <w:t>Komponen</w:t>
            </w:r>
          </w:p>
        </w:tc>
        <w:tc>
          <w:tcPr>
            <w:tcW w:w="3779" w:type="dxa"/>
            <w:tcBorders>
              <w:top w:val="single" w:sz="4" w:space="0" w:color="auto"/>
              <w:left w:val="nil"/>
              <w:bottom w:val="single" w:sz="4" w:space="0" w:color="auto"/>
              <w:right w:val="nil"/>
            </w:tcBorders>
            <w:vAlign w:val="center"/>
          </w:tcPr>
          <w:p w14:paraId="4C4246F4" w14:textId="77777777" w:rsidR="00533F1F" w:rsidRDefault="00533F1F" w:rsidP="00F028C7">
            <w:pPr>
              <w:spacing w:before="100" w:beforeAutospacing="1" w:after="100" w:afterAutospacing="1"/>
              <w:ind w:firstLine="0"/>
              <w:jc w:val="center"/>
              <w:rPr>
                <w:szCs w:val="24"/>
                <w:lang w:val="en-ID" w:eastAsia="en-ID"/>
              </w:rPr>
            </w:pPr>
            <w:r w:rsidRPr="00215195">
              <w:rPr>
                <w:b/>
                <w:bCs/>
                <w:szCs w:val="24"/>
                <w:lang w:val="en-ID" w:eastAsia="en-ID"/>
              </w:rPr>
              <w:t>Teknologi yang Digunakan</w:t>
            </w:r>
          </w:p>
        </w:tc>
        <w:tc>
          <w:tcPr>
            <w:tcW w:w="2980" w:type="dxa"/>
            <w:tcBorders>
              <w:top w:val="single" w:sz="4" w:space="0" w:color="auto"/>
              <w:left w:val="nil"/>
              <w:bottom w:val="single" w:sz="4" w:space="0" w:color="auto"/>
              <w:right w:val="nil"/>
            </w:tcBorders>
            <w:vAlign w:val="center"/>
          </w:tcPr>
          <w:p w14:paraId="25A8EB97" w14:textId="77777777" w:rsidR="00533F1F" w:rsidRDefault="00533F1F" w:rsidP="00F028C7">
            <w:pPr>
              <w:spacing w:before="100" w:beforeAutospacing="1" w:after="100" w:afterAutospacing="1"/>
              <w:ind w:firstLine="0"/>
              <w:jc w:val="center"/>
              <w:rPr>
                <w:szCs w:val="24"/>
                <w:lang w:val="en-ID" w:eastAsia="en-ID"/>
              </w:rPr>
            </w:pPr>
            <w:r w:rsidRPr="00215195">
              <w:rPr>
                <w:b/>
                <w:bCs/>
                <w:szCs w:val="24"/>
                <w:lang w:val="en-ID" w:eastAsia="en-ID"/>
              </w:rPr>
              <w:t>Fungsi</w:t>
            </w:r>
          </w:p>
        </w:tc>
      </w:tr>
      <w:tr w:rsidR="00533F1F" w14:paraId="361D582B" w14:textId="77777777" w:rsidTr="00A1679B">
        <w:tc>
          <w:tcPr>
            <w:tcW w:w="1883" w:type="dxa"/>
            <w:tcBorders>
              <w:top w:val="single" w:sz="4" w:space="0" w:color="auto"/>
              <w:left w:val="nil"/>
              <w:bottom w:val="nil"/>
              <w:right w:val="nil"/>
            </w:tcBorders>
            <w:vAlign w:val="center"/>
          </w:tcPr>
          <w:p w14:paraId="5221CE91" w14:textId="77777777" w:rsidR="00533F1F" w:rsidRPr="005E3328" w:rsidRDefault="00533F1F" w:rsidP="00F028C7">
            <w:pPr>
              <w:spacing w:before="100" w:beforeAutospacing="1" w:after="100" w:afterAutospacing="1"/>
              <w:ind w:firstLine="0"/>
              <w:jc w:val="left"/>
              <w:rPr>
                <w:i/>
                <w:iCs/>
                <w:szCs w:val="24"/>
                <w:lang w:val="en-ID" w:eastAsia="en-ID"/>
              </w:rPr>
            </w:pPr>
            <w:r w:rsidRPr="005E3328">
              <w:rPr>
                <w:i/>
                <w:iCs/>
                <w:szCs w:val="24"/>
                <w:lang w:val="en-ID" w:eastAsia="en-ID"/>
              </w:rPr>
              <w:t>Frontend</w:t>
            </w:r>
          </w:p>
        </w:tc>
        <w:tc>
          <w:tcPr>
            <w:tcW w:w="3779" w:type="dxa"/>
            <w:tcBorders>
              <w:top w:val="single" w:sz="4" w:space="0" w:color="auto"/>
              <w:left w:val="nil"/>
              <w:bottom w:val="nil"/>
              <w:right w:val="nil"/>
            </w:tcBorders>
            <w:vAlign w:val="center"/>
          </w:tcPr>
          <w:p w14:paraId="75FE71B4" w14:textId="77777777" w:rsidR="00533F1F" w:rsidRDefault="00533F1F" w:rsidP="00F028C7">
            <w:pPr>
              <w:spacing w:before="100" w:beforeAutospacing="1" w:after="100" w:afterAutospacing="1"/>
              <w:ind w:firstLine="0"/>
              <w:jc w:val="left"/>
              <w:rPr>
                <w:szCs w:val="24"/>
                <w:lang w:val="en-ID" w:eastAsia="en-ID"/>
              </w:rPr>
            </w:pPr>
            <w:r w:rsidRPr="00215195">
              <w:rPr>
                <w:szCs w:val="24"/>
                <w:lang w:val="en-ID" w:eastAsia="en-ID"/>
              </w:rPr>
              <w:t>Vite.js, HTML, CSS, JavaScript</w:t>
            </w:r>
          </w:p>
        </w:tc>
        <w:tc>
          <w:tcPr>
            <w:tcW w:w="2980" w:type="dxa"/>
            <w:tcBorders>
              <w:top w:val="single" w:sz="4" w:space="0" w:color="auto"/>
              <w:left w:val="nil"/>
              <w:bottom w:val="nil"/>
              <w:right w:val="nil"/>
            </w:tcBorders>
            <w:vAlign w:val="center"/>
          </w:tcPr>
          <w:p w14:paraId="3D5D0F36" w14:textId="77777777" w:rsidR="00533F1F" w:rsidRDefault="00533F1F" w:rsidP="00F028C7">
            <w:pPr>
              <w:spacing w:before="100" w:beforeAutospacing="1" w:after="100" w:afterAutospacing="1"/>
              <w:ind w:firstLine="0"/>
              <w:jc w:val="left"/>
              <w:rPr>
                <w:szCs w:val="24"/>
                <w:lang w:val="en-ID" w:eastAsia="en-ID"/>
              </w:rPr>
            </w:pPr>
            <w:r w:rsidRPr="00215195">
              <w:rPr>
                <w:szCs w:val="24"/>
                <w:lang w:val="en-ID" w:eastAsia="en-ID"/>
              </w:rPr>
              <w:t>Membangun antarmuka pengguna yang responsif dan interaktif.</w:t>
            </w:r>
          </w:p>
        </w:tc>
      </w:tr>
      <w:tr w:rsidR="00533F1F" w14:paraId="23D46CB4" w14:textId="77777777" w:rsidTr="00A1679B">
        <w:tc>
          <w:tcPr>
            <w:tcW w:w="1883" w:type="dxa"/>
            <w:tcBorders>
              <w:top w:val="nil"/>
              <w:left w:val="nil"/>
              <w:bottom w:val="nil"/>
              <w:right w:val="nil"/>
            </w:tcBorders>
            <w:vAlign w:val="center"/>
          </w:tcPr>
          <w:p w14:paraId="1ECC4363" w14:textId="77777777" w:rsidR="00533F1F" w:rsidRPr="005E3328" w:rsidRDefault="00533F1F" w:rsidP="00F028C7">
            <w:pPr>
              <w:spacing w:before="100" w:beforeAutospacing="1" w:after="100" w:afterAutospacing="1"/>
              <w:ind w:firstLine="0"/>
              <w:jc w:val="left"/>
              <w:rPr>
                <w:i/>
                <w:iCs/>
                <w:szCs w:val="24"/>
                <w:lang w:val="en-ID" w:eastAsia="en-ID"/>
              </w:rPr>
            </w:pPr>
            <w:r w:rsidRPr="005E3328">
              <w:rPr>
                <w:i/>
                <w:iCs/>
                <w:szCs w:val="24"/>
                <w:lang w:val="en-ID" w:eastAsia="en-ID"/>
              </w:rPr>
              <w:t>Backend</w:t>
            </w:r>
          </w:p>
        </w:tc>
        <w:tc>
          <w:tcPr>
            <w:tcW w:w="3779" w:type="dxa"/>
            <w:tcBorders>
              <w:top w:val="nil"/>
              <w:left w:val="nil"/>
              <w:bottom w:val="nil"/>
              <w:right w:val="nil"/>
            </w:tcBorders>
            <w:vAlign w:val="center"/>
          </w:tcPr>
          <w:p w14:paraId="1D41F7AC" w14:textId="77777777" w:rsidR="00533F1F" w:rsidRDefault="00533F1F" w:rsidP="00F028C7">
            <w:pPr>
              <w:spacing w:before="100" w:beforeAutospacing="1" w:after="100" w:afterAutospacing="1"/>
              <w:ind w:firstLine="0"/>
              <w:jc w:val="left"/>
              <w:rPr>
                <w:szCs w:val="24"/>
                <w:lang w:val="en-ID" w:eastAsia="en-ID"/>
              </w:rPr>
            </w:pPr>
            <w:r w:rsidRPr="00215195">
              <w:rPr>
                <w:szCs w:val="24"/>
                <w:lang w:val="en-ID" w:eastAsia="en-ID"/>
              </w:rPr>
              <w:t>Node.js, Express.js</w:t>
            </w:r>
          </w:p>
        </w:tc>
        <w:tc>
          <w:tcPr>
            <w:tcW w:w="2980" w:type="dxa"/>
            <w:tcBorders>
              <w:top w:val="nil"/>
              <w:left w:val="nil"/>
              <w:bottom w:val="nil"/>
              <w:right w:val="nil"/>
            </w:tcBorders>
            <w:vAlign w:val="center"/>
          </w:tcPr>
          <w:p w14:paraId="06C738A3" w14:textId="77777777" w:rsidR="00533F1F" w:rsidRDefault="00533F1F" w:rsidP="00F028C7">
            <w:pPr>
              <w:spacing w:before="100" w:beforeAutospacing="1" w:after="100" w:afterAutospacing="1"/>
              <w:ind w:firstLine="0"/>
              <w:jc w:val="left"/>
              <w:rPr>
                <w:szCs w:val="24"/>
                <w:lang w:val="en-ID" w:eastAsia="en-ID"/>
              </w:rPr>
            </w:pPr>
            <w:r w:rsidRPr="00215195">
              <w:rPr>
                <w:szCs w:val="24"/>
                <w:lang w:val="en-ID" w:eastAsia="en-ID"/>
              </w:rPr>
              <w:t xml:space="preserve">Mengelola logika sistem dan komunikasi antara frontend dengan </w:t>
            </w:r>
            <w:r>
              <w:rPr>
                <w:szCs w:val="24"/>
                <w:lang w:val="id-ID" w:eastAsia="en-ID"/>
              </w:rPr>
              <w:t>d</w:t>
            </w:r>
            <w:r w:rsidRPr="002E4F11">
              <w:rPr>
                <w:i/>
                <w:iCs/>
                <w:szCs w:val="24"/>
                <w:lang w:val="en-ID" w:eastAsia="en-ID"/>
              </w:rPr>
              <w:t>atabase</w:t>
            </w:r>
            <w:r w:rsidRPr="00215195">
              <w:rPr>
                <w:szCs w:val="24"/>
                <w:lang w:val="en-ID" w:eastAsia="en-ID"/>
              </w:rPr>
              <w:t>.</w:t>
            </w:r>
          </w:p>
        </w:tc>
      </w:tr>
      <w:tr w:rsidR="00533F1F" w14:paraId="3F73732A" w14:textId="77777777" w:rsidTr="00A1679B">
        <w:tc>
          <w:tcPr>
            <w:tcW w:w="1883" w:type="dxa"/>
            <w:tcBorders>
              <w:top w:val="nil"/>
              <w:left w:val="nil"/>
              <w:bottom w:val="nil"/>
              <w:right w:val="nil"/>
            </w:tcBorders>
            <w:vAlign w:val="center"/>
          </w:tcPr>
          <w:p w14:paraId="275B04AB" w14:textId="77777777" w:rsidR="00533F1F" w:rsidRPr="005E3328" w:rsidRDefault="00533F1F" w:rsidP="00F028C7">
            <w:pPr>
              <w:spacing w:before="100" w:beforeAutospacing="1" w:after="100" w:afterAutospacing="1"/>
              <w:ind w:firstLine="0"/>
              <w:jc w:val="left"/>
              <w:rPr>
                <w:i/>
                <w:iCs/>
                <w:szCs w:val="24"/>
                <w:lang w:val="en-ID" w:eastAsia="en-ID"/>
              </w:rPr>
            </w:pPr>
            <w:r w:rsidRPr="005E3328">
              <w:rPr>
                <w:i/>
                <w:iCs/>
                <w:szCs w:val="24"/>
                <w:lang w:val="en-ID" w:eastAsia="en-ID"/>
              </w:rPr>
              <w:t>Database</w:t>
            </w:r>
          </w:p>
        </w:tc>
        <w:tc>
          <w:tcPr>
            <w:tcW w:w="3779" w:type="dxa"/>
            <w:tcBorders>
              <w:top w:val="nil"/>
              <w:left w:val="nil"/>
              <w:bottom w:val="nil"/>
              <w:right w:val="nil"/>
            </w:tcBorders>
            <w:vAlign w:val="center"/>
          </w:tcPr>
          <w:p w14:paraId="69CECE57" w14:textId="77777777" w:rsidR="00533F1F" w:rsidRDefault="00533F1F" w:rsidP="00F028C7">
            <w:pPr>
              <w:spacing w:before="100" w:beforeAutospacing="1" w:after="100" w:afterAutospacing="1"/>
              <w:ind w:firstLine="0"/>
              <w:jc w:val="left"/>
              <w:rPr>
                <w:szCs w:val="24"/>
                <w:lang w:val="en-ID" w:eastAsia="en-ID"/>
              </w:rPr>
            </w:pPr>
            <w:r w:rsidRPr="00215195">
              <w:rPr>
                <w:szCs w:val="24"/>
                <w:lang w:val="en-ID" w:eastAsia="en-ID"/>
              </w:rPr>
              <w:t>PostgreSQL</w:t>
            </w:r>
          </w:p>
        </w:tc>
        <w:tc>
          <w:tcPr>
            <w:tcW w:w="2980" w:type="dxa"/>
            <w:tcBorders>
              <w:top w:val="nil"/>
              <w:left w:val="nil"/>
              <w:bottom w:val="nil"/>
              <w:right w:val="nil"/>
            </w:tcBorders>
            <w:vAlign w:val="center"/>
          </w:tcPr>
          <w:p w14:paraId="3DCEBE9D" w14:textId="77777777" w:rsidR="00533F1F" w:rsidRDefault="00533F1F" w:rsidP="00F028C7">
            <w:pPr>
              <w:spacing w:before="100" w:beforeAutospacing="1" w:after="100" w:afterAutospacing="1"/>
              <w:ind w:firstLine="0"/>
              <w:jc w:val="left"/>
              <w:rPr>
                <w:szCs w:val="24"/>
                <w:lang w:val="en-ID" w:eastAsia="en-ID"/>
              </w:rPr>
            </w:pPr>
            <w:r w:rsidRPr="00215195">
              <w:rPr>
                <w:szCs w:val="24"/>
                <w:lang w:val="en-ID" w:eastAsia="en-ID"/>
              </w:rPr>
              <w:t>Menyimpan data pengguna, jadwal, dan riwayat reservasi.</w:t>
            </w:r>
          </w:p>
        </w:tc>
      </w:tr>
      <w:tr w:rsidR="00A1679B" w14:paraId="66F96416" w14:textId="77777777" w:rsidTr="00A1679B">
        <w:tc>
          <w:tcPr>
            <w:tcW w:w="1883" w:type="dxa"/>
            <w:tcBorders>
              <w:top w:val="nil"/>
              <w:left w:val="nil"/>
              <w:bottom w:val="single" w:sz="4" w:space="0" w:color="auto"/>
              <w:right w:val="nil"/>
            </w:tcBorders>
            <w:vAlign w:val="center"/>
          </w:tcPr>
          <w:p w14:paraId="4B15DBD6" w14:textId="71A87F66" w:rsidR="00A1679B" w:rsidRPr="005E3328" w:rsidRDefault="00A1679B" w:rsidP="00A1679B">
            <w:pPr>
              <w:spacing w:before="100" w:beforeAutospacing="1" w:after="100" w:afterAutospacing="1"/>
              <w:ind w:firstLine="0"/>
              <w:jc w:val="left"/>
              <w:rPr>
                <w:i/>
                <w:iCs/>
                <w:szCs w:val="24"/>
                <w:lang w:val="en-ID" w:eastAsia="en-ID"/>
              </w:rPr>
            </w:pPr>
            <w:r w:rsidRPr="005E3328">
              <w:rPr>
                <w:i/>
                <w:iCs/>
                <w:szCs w:val="24"/>
                <w:lang w:val="en-ID" w:eastAsia="en-ID"/>
              </w:rPr>
              <w:t>Desain UI/UX</w:t>
            </w:r>
          </w:p>
        </w:tc>
        <w:tc>
          <w:tcPr>
            <w:tcW w:w="3779" w:type="dxa"/>
            <w:tcBorders>
              <w:top w:val="nil"/>
              <w:left w:val="nil"/>
              <w:bottom w:val="single" w:sz="4" w:space="0" w:color="auto"/>
              <w:right w:val="nil"/>
            </w:tcBorders>
            <w:vAlign w:val="center"/>
          </w:tcPr>
          <w:p w14:paraId="209F88D2" w14:textId="682C4F68" w:rsidR="00A1679B" w:rsidRDefault="00A1679B" w:rsidP="00A1679B">
            <w:pPr>
              <w:spacing w:before="100" w:beforeAutospacing="1" w:after="100" w:afterAutospacing="1"/>
              <w:ind w:firstLine="0"/>
              <w:jc w:val="left"/>
              <w:rPr>
                <w:szCs w:val="24"/>
                <w:lang w:val="en-ID" w:eastAsia="en-ID"/>
              </w:rPr>
            </w:pPr>
            <w:r w:rsidRPr="00215195">
              <w:rPr>
                <w:szCs w:val="24"/>
                <w:lang w:val="en-ID" w:eastAsia="en-ID"/>
              </w:rPr>
              <w:t>Figma</w:t>
            </w:r>
          </w:p>
        </w:tc>
        <w:tc>
          <w:tcPr>
            <w:tcW w:w="2980" w:type="dxa"/>
            <w:tcBorders>
              <w:top w:val="nil"/>
              <w:left w:val="nil"/>
              <w:bottom w:val="single" w:sz="4" w:space="0" w:color="auto"/>
              <w:right w:val="nil"/>
            </w:tcBorders>
            <w:vAlign w:val="center"/>
          </w:tcPr>
          <w:p w14:paraId="23509F3B" w14:textId="06EF4398" w:rsidR="00A1679B" w:rsidRDefault="00A1679B" w:rsidP="00A1679B">
            <w:pPr>
              <w:spacing w:before="100" w:beforeAutospacing="1" w:after="100" w:afterAutospacing="1"/>
              <w:ind w:firstLine="0"/>
              <w:jc w:val="left"/>
              <w:rPr>
                <w:szCs w:val="24"/>
                <w:lang w:val="en-ID" w:eastAsia="en-ID"/>
              </w:rPr>
            </w:pPr>
            <w:r w:rsidRPr="00215195">
              <w:rPr>
                <w:szCs w:val="24"/>
                <w:lang w:val="en-ID" w:eastAsia="en-ID"/>
              </w:rPr>
              <w:t>Membuat desain tampilan dan prototype sistem.</w:t>
            </w:r>
          </w:p>
        </w:tc>
      </w:tr>
      <w:tr w:rsidR="00A1679B" w14:paraId="33CEAE25" w14:textId="77777777" w:rsidTr="00A1679B">
        <w:tc>
          <w:tcPr>
            <w:tcW w:w="1883" w:type="dxa"/>
            <w:tcBorders>
              <w:top w:val="single" w:sz="4" w:space="0" w:color="auto"/>
              <w:left w:val="nil"/>
              <w:bottom w:val="single" w:sz="4" w:space="0" w:color="auto"/>
              <w:right w:val="nil"/>
            </w:tcBorders>
            <w:vAlign w:val="center"/>
          </w:tcPr>
          <w:p w14:paraId="08818F0A" w14:textId="60E6D678" w:rsidR="00A1679B" w:rsidRPr="005E3328" w:rsidRDefault="00A1679B" w:rsidP="00A1679B">
            <w:pPr>
              <w:spacing w:before="100" w:beforeAutospacing="1" w:after="100" w:afterAutospacing="1"/>
              <w:ind w:firstLine="0"/>
              <w:jc w:val="center"/>
              <w:rPr>
                <w:i/>
                <w:iCs/>
                <w:szCs w:val="24"/>
                <w:lang w:val="en-ID" w:eastAsia="en-ID"/>
              </w:rPr>
            </w:pPr>
            <w:r w:rsidRPr="00215195">
              <w:rPr>
                <w:b/>
                <w:bCs/>
                <w:szCs w:val="24"/>
                <w:lang w:val="en-ID" w:eastAsia="en-ID"/>
              </w:rPr>
              <w:lastRenderedPageBreak/>
              <w:t>Komponen</w:t>
            </w:r>
          </w:p>
        </w:tc>
        <w:tc>
          <w:tcPr>
            <w:tcW w:w="3779" w:type="dxa"/>
            <w:tcBorders>
              <w:top w:val="single" w:sz="4" w:space="0" w:color="auto"/>
              <w:left w:val="nil"/>
              <w:bottom w:val="single" w:sz="4" w:space="0" w:color="auto"/>
              <w:right w:val="nil"/>
            </w:tcBorders>
            <w:vAlign w:val="center"/>
          </w:tcPr>
          <w:p w14:paraId="6D592D73" w14:textId="12BEA352" w:rsidR="00A1679B" w:rsidRDefault="00A1679B" w:rsidP="00A1679B">
            <w:pPr>
              <w:spacing w:before="100" w:beforeAutospacing="1" w:after="100" w:afterAutospacing="1"/>
              <w:ind w:firstLine="0"/>
              <w:jc w:val="center"/>
              <w:rPr>
                <w:szCs w:val="24"/>
                <w:lang w:val="en-ID" w:eastAsia="en-ID"/>
              </w:rPr>
            </w:pPr>
            <w:r w:rsidRPr="00215195">
              <w:rPr>
                <w:b/>
                <w:bCs/>
                <w:szCs w:val="24"/>
                <w:lang w:val="en-ID" w:eastAsia="en-ID"/>
              </w:rPr>
              <w:t>Teknologi yang Digunakan</w:t>
            </w:r>
          </w:p>
        </w:tc>
        <w:tc>
          <w:tcPr>
            <w:tcW w:w="2980" w:type="dxa"/>
            <w:tcBorders>
              <w:top w:val="single" w:sz="4" w:space="0" w:color="auto"/>
              <w:left w:val="nil"/>
              <w:bottom w:val="single" w:sz="4" w:space="0" w:color="auto"/>
              <w:right w:val="nil"/>
            </w:tcBorders>
            <w:vAlign w:val="center"/>
          </w:tcPr>
          <w:p w14:paraId="1131852C" w14:textId="368C3F94" w:rsidR="00A1679B" w:rsidRDefault="00A1679B" w:rsidP="00A1679B">
            <w:pPr>
              <w:spacing w:before="100" w:beforeAutospacing="1" w:after="100" w:afterAutospacing="1"/>
              <w:ind w:firstLine="0"/>
              <w:jc w:val="center"/>
              <w:rPr>
                <w:szCs w:val="24"/>
                <w:lang w:val="en-ID" w:eastAsia="en-ID"/>
              </w:rPr>
            </w:pPr>
            <w:r w:rsidRPr="00215195">
              <w:rPr>
                <w:b/>
                <w:bCs/>
                <w:szCs w:val="24"/>
                <w:lang w:val="en-ID" w:eastAsia="en-ID"/>
              </w:rPr>
              <w:t>Fungsi</w:t>
            </w:r>
          </w:p>
        </w:tc>
      </w:tr>
      <w:tr w:rsidR="00A1679B" w14:paraId="4667E024" w14:textId="77777777" w:rsidTr="00A1679B">
        <w:tc>
          <w:tcPr>
            <w:tcW w:w="1883" w:type="dxa"/>
            <w:tcBorders>
              <w:top w:val="single" w:sz="4" w:space="0" w:color="auto"/>
              <w:left w:val="nil"/>
              <w:bottom w:val="nil"/>
              <w:right w:val="nil"/>
            </w:tcBorders>
            <w:vAlign w:val="center"/>
          </w:tcPr>
          <w:p w14:paraId="0EF2AA2F" w14:textId="51EDDDAB" w:rsidR="00A1679B" w:rsidRPr="005E3328" w:rsidRDefault="00A1679B" w:rsidP="00A1679B">
            <w:pPr>
              <w:spacing w:before="100" w:beforeAutospacing="1" w:after="100" w:afterAutospacing="1"/>
              <w:ind w:firstLine="0"/>
              <w:jc w:val="left"/>
              <w:rPr>
                <w:i/>
                <w:iCs/>
                <w:szCs w:val="24"/>
                <w:lang w:val="en-ID" w:eastAsia="en-ID"/>
              </w:rPr>
            </w:pPr>
            <w:r w:rsidRPr="005E3328">
              <w:rPr>
                <w:i/>
                <w:iCs/>
                <w:szCs w:val="24"/>
                <w:lang w:val="en-ID" w:eastAsia="en-ID"/>
              </w:rPr>
              <w:t>Data Format</w:t>
            </w:r>
          </w:p>
        </w:tc>
        <w:tc>
          <w:tcPr>
            <w:tcW w:w="3779" w:type="dxa"/>
            <w:tcBorders>
              <w:top w:val="single" w:sz="4" w:space="0" w:color="auto"/>
              <w:left w:val="nil"/>
              <w:bottom w:val="nil"/>
              <w:right w:val="nil"/>
            </w:tcBorders>
            <w:vAlign w:val="center"/>
          </w:tcPr>
          <w:p w14:paraId="0E779828" w14:textId="2D5DCE47" w:rsidR="00A1679B" w:rsidRPr="00215195" w:rsidRDefault="00A1679B" w:rsidP="00A1679B">
            <w:pPr>
              <w:spacing w:before="100" w:beforeAutospacing="1" w:after="100" w:afterAutospacing="1"/>
              <w:ind w:firstLine="0"/>
              <w:jc w:val="left"/>
              <w:rPr>
                <w:szCs w:val="24"/>
                <w:lang w:val="en-ID" w:eastAsia="en-ID"/>
              </w:rPr>
            </w:pPr>
            <w:r w:rsidRPr="00215195">
              <w:rPr>
                <w:szCs w:val="24"/>
                <w:lang w:val="en-ID" w:eastAsia="en-ID"/>
              </w:rPr>
              <w:t>JSON</w:t>
            </w:r>
          </w:p>
        </w:tc>
        <w:tc>
          <w:tcPr>
            <w:tcW w:w="2980" w:type="dxa"/>
            <w:tcBorders>
              <w:top w:val="single" w:sz="4" w:space="0" w:color="auto"/>
              <w:left w:val="nil"/>
              <w:bottom w:val="nil"/>
              <w:right w:val="nil"/>
            </w:tcBorders>
            <w:vAlign w:val="center"/>
          </w:tcPr>
          <w:p w14:paraId="1D14EA29" w14:textId="02BF3584" w:rsidR="00A1679B" w:rsidRPr="00215195" w:rsidRDefault="00A1679B" w:rsidP="00A1679B">
            <w:pPr>
              <w:spacing w:before="100" w:beforeAutospacing="1" w:after="100" w:afterAutospacing="1"/>
              <w:ind w:firstLine="0"/>
              <w:jc w:val="left"/>
              <w:rPr>
                <w:szCs w:val="24"/>
                <w:lang w:val="en-ID" w:eastAsia="en-ID"/>
              </w:rPr>
            </w:pPr>
            <w:r w:rsidRPr="00215195">
              <w:rPr>
                <w:szCs w:val="24"/>
                <w:lang w:val="en-ID" w:eastAsia="en-ID"/>
              </w:rPr>
              <w:t>Format pertukaran data antara frontend dan backend.</w:t>
            </w:r>
          </w:p>
        </w:tc>
      </w:tr>
      <w:tr w:rsidR="00533F1F" w14:paraId="02FC101F" w14:textId="77777777" w:rsidTr="00A1679B">
        <w:tc>
          <w:tcPr>
            <w:tcW w:w="1883" w:type="dxa"/>
            <w:tcBorders>
              <w:top w:val="nil"/>
              <w:left w:val="nil"/>
              <w:bottom w:val="single" w:sz="4" w:space="0" w:color="auto"/>
              <w:right w:val="nil"/>
            </w:tcBorders>
            <w:vAlign w:val="center"/>
          </w:tcPr>
          <w:p w14:paraId="1AFB8E05" w14:textId="77777777" w:rsidR="00533F1F" w:rsidRPr="005E3328" w:rsidRDefault="00533F1F" w:rsidP="00F028C7">
            <w:pPr>
              <w:spacing w:before="100" w:beforeAutospacing="1" w:after="100" w:afterAutospacing="1"/>
              <w:ind w:firstLine="0"/>
              <w:jc w:val="left"/>
              <w:rPr>
                <w:i/>
                <w:iCs/>
                <w:szCs w:val="24"/>
                <w:lang w:val="en-ID" w:eastAsia="en-ID"/>
              </w:rPr>
            </w:pPr>
            <w:r w:rsidRPr="005E3328">
              <w:rPr>
                <w:i/>
                <w:iCs/>
                <w:szCs w:val="24"/>
                <w:lang w:val="en-ID" w:eastAsia="en-ID"/>
              </w:rPr>
              <w:t>Editor &amp; Tools</w:t>
            </w:r>
          </w:p>
        </w:tc>
        <w:tc>
          <w:tcPr>
            <w:tcW w:w="3779" w:type="dxa"/>
            <w:tcBorders>
              <w:top w:val="nil"/>
              <w:left w:val="nil"/>
              <w:bottom w:val="single" w:sz="4" w:space="0" w:color="auto"/>
              <w:right w:val="nil"/>
            </w:tcBorders>
            <w:vAlign w:val="center"/>
          </w:tcPr>
          <w:p w14:paraId="3F8421B8" w14:textId="77777777" w:rsidR="00533F1F" w:rsidRDefault="00533F1F" w:rsidP="00F028C7">
            <w:pPr>
              <w:spacing w:before="100" w:beforeAutospacing="1" w:after="100" w:afterAutospacing="1"/>
              <w:ind w:firstLine="0"/>
              <w:jc w:val="left"/>
              <w:rPr>
                <w:szCs w:val="24"/>
                <w:lang w:val="en-ID" w:eastAsia="en-ID"/>
              </w:rPr>
            </w:pPr>
            <w:r w:rsidRPr="00215195">
              <w:rPr>
                <w:szCs w:val="24"/>
                <w:lang w:val="en-ID" w:eastAsia="en-ID"/>
              </w:rPr>
              <w:t>Visual Studio Code, d</w:t>
            </w:r>
            <w:r>
              <w:rPr>
                <w:szCs w:val="24"/>
                <w:lang w:val="en-ID" w:eastAsia="en-ID"/>
              </w:rPr>
              <w:t>raw</w:t>
            </w:r>
            <w:r w:rsidRPr="00215195">
              <w:rPr>
                <w:szCs w:val="24"/>
                <w:lang w:val="en-ID" w:eastAsia="en-ID"/>
              </w:rPr>
              <w:t>.io, Railway</w:t>
            </w:r>
          </w:p>
        </w:tc>
        <w:tc>
          <w:tcPr>
            <w:tcW w:w="2980" w:type="dxa"/>
            <w:tcBorders>
              <w:top w:val="nil"/>
              <w:left w:val="nil"/>
              <w:bottom w:val="single" w:sz="4" w:space="0" w:color="auto"/>
              <w:right w:val="nil"/>
            </w:tcBorders>
            <w:vAlign w:val="center"/>
          </w:tcPr>
          <w:p w14:paraId="4B0E69C2" w14:textId="77777777" w:rsidR="00533F1F" w:rsidRDefault="00533F1F" w:rsidP="00F028C7">
            <w:pPr>
              <w:spacing w:before="100" w:beforeAutospacing="1" w:after="100" w:afterAutospacing="1"/>
              <w:ind w:firstLine="0"/>
              <w:jc w:val="left"/>
              <w:rPr>
                <w:szCs w:val="24"/>
                <w:lang w:val="en-ID" w:eastAsia="en-ID"/>
              </w:rPr>
            </w:pPr>
            <w:r w:rsidRPr="00215195">
              <w:rPr>
                <w:szCs w:val="24"/>
                <w:lang w:val="en-ID" w:eastAsia="en-ID"/>
              </w:rPr>
              <w:t>Pengembangan kode, perancangan basis data, dan deployment sistem.</w:t>
            </w:r>
          </w:p>
        </w:tc>
      </w:tr>
    </w:tbl>
    <w:p w14:paraId="7BB5BB85" w14:textId="57ED37DC" w:rsidR="00533F1F" w:rsidRPr="00533F1F" w:rsidRDefault="00A1679B" w:rsidP="00A1679B">
      <w:pPr>
        <w:spacing w:before="100" w:beforeAutospacing="1" w:after="100" w:afterAutospacing="1"/>
        <w:ind w:firstLine="360"/>
        <w:rPr>
          <w:rFonts w:eastAsia="Times New Roman" w:cs="Times New Roman"/>
          <w:szCs w:val="24"/>
          <w:lang w:eastAsia="en-ID"/>
        </w:rPr>
      </w:pPr>
      <w:r>
        <w:rPr>
          <w:rFonts w:eastAsia="Times New Roman" w:cs="Times New Roman"/>
          <w:szCs w:val="24"/>
          <w:lang w:eastAsia="en-ID"/>
        </w:rPr>
        <w:t xml:space="preserve">  </w:t>
      </w:r>
      <w:r w:rsidR="00533F1F" w:rsidRPr="00ED0E64">
        <w:rPr>
          <w:rFonts w:eastAsia="Times New Roman" w:cs="Times New Roman"/>
          <w:szCs w:val="24"/>
          <w:lang w:eastAsia="en-ID"/>
        </w:rPr>
        <w:t>Teknologi tersebut dipilih karena memiliki dukungan ekosistem yang luas, performa yang baik, serta sesuai untuk pengembangan aplikasi web berbasis JavaScript full stack yang efisien dan mudah dikembangkan secara berkelanjutan.</w:t>
      </w:r>
      <w:r w:rsidR="00533F1F">
        <w:tab/>
      </w:r>
    </w:p>
    <w:p w14:paraId="08EF45CC" w14:textId="67917533" w:rsidR="00170F5E" w:rsidRPr="00170F5E" w:rsidRDefault="00186708" w:rsidP="00545F7B">
      <w:pPr>
        <w:pStyle w:val="JudulSubbab"/>
      </w:pPr>
      <w:bookmarkStart w:id="58" w:name="_Toc187783093"/>
      <w:bookmarkStart w:id="59" w:name="_Toc212632992"/>
      <w:r>
        <w:t>Teknik Pengumpulan Data dan Analisis Data</w:t>
      </w:r>
      <w:bookmarkEnd w:id="58"/>
      <w:bookmarkEnd w:id="59"/>
    </w:p>
    <w:p w14:paraId="2F1EE9E1" w14:textId="13CDCCF5" w:rsidR="00170F5E" w:rsidRPr="001100B3" w:rsidRDefault="001100B3" w:rsidP="00545F7B">
      <w:pPr>
        <w:pStyle w:val="Paragraf"/>
        <w:spacing w:after="240"/>
      </w:pPr>
      <w:r>
        <w:t xml:space="preserve">Dalam upaya mengumpulkan informasi yang dapat dipertanggungjawabkan dan memperoleh data yang relevan untuk mendukung keberhasilan pengembangan sistem yang diteliti, penelitian ini menggunakan dua teknik </w:t>
      </w:r>
      <w:r w:rsidR="00170F5E" w:rsidRPr="00170F5E">
        <w:rPr>
          <w:lang w:val="en-US"/>
        </w:rPr>
        <w:t xml:space="preserve">pengumpulan data </w:t>
      </w:r>
      <w:r w:rsidR="00EA5282">
        <w:rPr>
          <w:lang w:val="en-US"/>
        </w:rPr>
        <w:t xml:space="preserve">yang </w:t>
      </w:r>
      <w:r>
        <w:t>yang terdiri dari</w:t>
      </w:r>
      <w:r w:rsidR="00F40323">
        <w:rPr>
          <w:lang w:val="en-US"/>
        </w:rPr>
        <w:t xml:space="preserve"> metode wawancara serta observasi.</w:t>
      </w:r>
      <w:r>
        <w:t xml:space="preserve"> Adapun penjabaran dari kedua teknik tersebut adalah sebagai berikut:</w:t>
      </w:r>
    </w:p>
    <w:p w14:paraId="02388E43" w14:textId="5C3CF3DB" w:rsidR="001100B3" w:rsidRDefault="004329BA" w:rsidP="00545F7B">
      <w:pPr>
        <w:pStyle w:val="JudulSub-subbab"/>
        <w:spacing w:before="0"/>
        <w:jc w:val="both"/>
      </w:pPr>
      <w:bookmarkStart w:id="60" w:name="_Toc212632993"/>
      <w:r>
        <w:t>Wawancara</w:t>
      </w:r>
      <w:bookmarkEnd w:id="60"/>
    </w:p>
    <w:p w14:paraId="2C213DF6" w14:textId="7C8E4286" w:rsidR="00F31213" w:rsidRDefault="001100B3" w:rsidP="00545F7B">
      <w:pPr>
        <w:pStyle w:val="JudulSub-subbab"/>
        <w:numPr>
          <w:ilvl w:val="0"/>
          <w:numId w:val="0"/>
        </w:numPr>
        <w:spacing w:before="0"/>
        <w:ind w:left="360"/>
        <w:jc w:val="both"/>
      </w:pPr>
      <w:r>
        <w:tab/>
      </w:r>
      <w:bookmarkStart w:id="61" w:name="_Toc212632994"/>
      <w:r w:rsidR="00170F5E" w:rsidRPr="001100B3">
        <w:t xml:space="preserve">Wawancara dilakukan dengan pengelola sistem informasi (PSI) dan pegawai bagian loket BAPPENDA untuk memahami kebutuhan fungsional fitur </w:t>
      </w:r>
      <w:r w:rsidR="002E4F11" w:rsidRPr="002E4F11">
        <w:rPr>
          <w:i/>
          <w:iCs/>
        </w:rPr>
        <w:t>booking</w:t>
      </w:r>
      <w:r w:rsidR="001128DD" w:rsidRPr="001128DD">
        <w:rPr>
          <w:i/>
          <w:iCs/>
        </w:rPr>
        <w:t xml:space="preserve"> online</w:t>
      </w:r>
      <w:r w:rsidR="00170F5E" w:rsidRPr="001100B3">
        <w:t>, kendala dalam proses pelayanan, serta harapan pengguna terhadap sistem baru. Menurut Fauzi (20</w:t>
      </w:r>
      <w:r>
        <w:t>20</w:t>
      </w:r>
      <w:r w:rsidR="00170F5E" w:rsidRPr="001100B3">
        <w:t>), wawancara terstruktur efektif untuk menggali kebutuhan teknis dan mendefinisikan masalah dalam sistem berbasis teknologi informasi</w:t>
      </w:r>
      <w:r w:rsidR="004329BA" w:rsidRPr="001100B3">
        <w:t>.</w:t>
      </w:r>
      <w:bookmarkEnd w:id="61"/>
    </w:p>
    <w:p w14:paraId="4E302A30" w14:textId="706CDD07" w:rsidR="00F31213" w:rsidRPr="00F31213" w:rsidRDefault="00F31213" w:rsidP="00545F7B">
      <w:pPr>
        <w:rPr>
          <w:lang w:val="id-ID"/>
        </w:rPr>
      </w:pPr>
      <w:r w:rsidRPr="00F31213">
        <w:rPr>
          <w:lang w:val="id-ID"/>
        </w:rPr>
        <w:t xml:space="preserve">Wawancara dilakukan dengan </w:t>
      </w:r>
      <w:r>
        <w:rPr>
          <w:lang w:val="id-ID"/>
        </w:rPr>
        <w:t>5</w:t>
      </w:r>
      <w:r w:rsidRPr="00F31213">
        <w:rPr>
          <w:lang w:val="id-ID"/>
        </w:rPr>
        <w:t xml:space="preserve"> responden yang terdiri dari:</w:t>
      </w:r>
    </w:p>
    <w:p w14:paraId="354A1DA7" w14:textId="3A5755F3" w:rsidR="00F31213" w:rsidRPr="00F31213" w:rsidRDefault="00F31213" w:rsidP="00545F7B">
      <w:pPr>
        <w:rPr>
          <w:lang w:val="id-ID"/>
        </w:rPr>
      </w:pPr>
      <w:r w:rsidRPr="00F31213">
        <w:rPr>
          <w:lang w:val="id-ID"/>
        </w:rPr>
        <w:t>- 3 pegawai PSI (Pengelola Sistem Informasi</w:t>
      </w:r>
      <w:r>
        <w:rPr>
          <w:lang w:val="id-ID"/>
        </w:rPr>
        <w:t>/Admin Sistem</w:t>
      </w:r>
      <w:r w:rsidRPr="00F31213">
        <w:rPr>
          <w:lang w:val="id-ID"/>
        </w:rPr>
        <w:t xml:space="preserve">)  </w:t>
      </w:r>
    </w:p>
    <w:p w14:paraId="77606A67" w14:textId="001119B0" w:rsidR="00F31213" w:rsidRPr="00F31213" w:rsidRDefault="00F31213" w:rsidP="00545F7B">
      <w:pPr>
        <w:rPr>
          <w:lang w:val="id-ID"/>
        </w:rPr>
      </w:pPr>
      <w:r w:rsidRPr="00F31213">
        <w:rPr>
          <w:lang w:val="id-ID"/>
        </w:rPr>
        <w:t xml:space="preserve">- </w:t>
      </w:r>
      <w:r>
        <w:rPr>
          <w:lang w:val="id-ID"/>
        </w:rPr>
        <w:t>1</w:t>
      </w:r>
      <w:r w:rsidRPr="00F31213">
        <w:rPr>
          <w:lang w:val="id-ID"/>
        </w:rPr>
        <w:t xml:space="preserve"> pegawai Peneliti</w:t>
      </w:r>
    </w:p>
    <w:p w14:paraId="15097CD2" w14:textId="2D97CF65" w:rsidR="00632155" w:rsidRDefault="00F31213" w:rsidP="00545F7B">
      <w:pPr>
        <w:rPr>
          <w:lang w:val="id-ID"/>
        </w:rPr>
      </w:pPr>
      <w:r w:rsidRPr="00F31213">
        <w:rPr>
          <w:lang w:val="id-ID"/>
        </w:rPr>
        <w:t xml:space="preserve">- </w:t>
      </w:r>
      <w:r>
        <w:rPr>
          <w:lang w:val="id-ID"/>
        </w:rPr>
        <w:t>1</w:t>
      </w:r>
      <w:r w:rsidRPr="00F31213">
        <w:rPr>
          <w:lang w:val="id-ID"/>
        </w:rPr>
        <w:t xml:space="preserve"> PPAT</w:t>
      </w:r>
      <w:r>
        <w:rPr>
          <w:lang w:val="id-ID"/>
        </w:rPr>
        <w:t>S</w:t>
      </w:r>
      <w:r w:rsidRPr="00F31213">
        <w:rPr>
          <w:lang w:val="id-ID"/>
        </w:rPr>
        <w:t xml:space="preserve"> </w:t>
      </w:r>
      <w:r>
        <w:rPr>
          <w:lang w:val="id-ID"/>
        </w:rPr>
        <w:t>in</w:t>
      </w:r>
      <w:r w:rsidRPr="00F31213">
        <w:rPr>
          <w:lang w:val="id-ID"/>
        </w:rPr>
        <w:t>ternal</w:t>
      </w:r>
    </w:p>
    <w:p w14:paraId="33FC1A07" w14:textId="77777777" w:rsidR="00632155" w:rsidRPr="00F31213" w:rsidRDefault="00632155" w:rsidP="00545F7B">
      <w:pPr>
        <w:rPr>
          <w:lang w:val="id-ID"/>
        </w:rPr>
      </w:pPr>
    </w:p>
    <w:p w14:paraId="1D82EF7C" w14:textId="64C85797" w:rsidR="001100B3" w:rsidRDefault="008E5279" w:rsidP="00545F7B">
      <w:pPr>
        <w:pStyle w:val="JudulSub-subbab"/>
        <w:spacing w:before="0"/>
        <w:jc w:val="both"/>
      </w:pPr>
      <w:bookmarkStart w:id="62" w:name="_Toc212632995"/>
      <w:r w:rsidRPr="008E5279">
        <w:t>O</w:t>
      </w:r>
      <w:r w:rsidR="009719B4">
        <w:t>bservasi</w:t>
      </w:r>
      <w:bookmarkEnd w:id="62"/>
    </w:p>
    <w:p w14:paraId="60F40E01" w14:textId="4284DCCC" w:rsidR="00632155" w:rsidRDefault="001100B3" w:rsidP="00A1679B">
      <w:pPr>
        <w:pStyle w:val="JudulSub-subbab"/>
        <w:numPr>
          <w:ilvl w:val="0"/>
          <w:numId w:val="0"/>
        </w:numPr>
        <w:spacing w:before="0"/>
        <w:ind w:left="360"/>
        <w:jc w:val="both"/>
      </w:pPr>
      <w:r>
        <w:tab/>
      </w:r>
      <w:bookmarkStart w:id="63" w:name="_Toc212632996"/>
      <w:r w:rsidR="00170F5E" w:rsidRPr="001100B3">
        <w:t xml:space="preserve">Observasi dilakukan dengan mengamati langsung proses pengelolaan pelayanan BPHTB, khususnya pada bagian penjadwalan pemeriksaan berkas wajib pajak. Menurut Hendrawan (2020), observasi langsung memberikan pemahaman mendalam terhadap alur kerja dan memungkinkan peneliti mengidentifikasi titik-titik inefisiensi yang dapat diotomatisasi melalui sistem digital. Hasil observasi digunakan untuk menyusun rancangan alur fitur </w:t>
      </w:r>
      <w:r w:rsidR="002E4F11" w:rsidRPr="002E4F11">
        <w:rPr>
          <w:i/>
          <w:iCs/>
        </w:rPr>
        <w:t>booking</w:t>
      </w:r>
      <w:r w:rsidR="001128DD" w:rsidRPr="001128DD">
        <w:rPr>
          <w:i/>
          <w:iCs/>
        </w:rPr>
        <w:t xml:space="preserve"> online</w:t>
      </w:r>
      <w:r w:rsidR="00170F5E" w:rsidRPr="001100B3">
        <w:t xml:space="preserve"> agar sesuai dengan kondisi operasional di lapangan.</w:t>
      </w:r>
      <w:bookmarkEnd w:id="63"/>
    </w:p>
    <w:p w14:paraId="1D9D10BC" w14:textId="77777777" w:rsidR="00632155" w:rsidRPr="00632155" w:rsidRDefault="00632155" w:rsidP="00545F7B">
      <w:pPr>
        <w:rPr>
          <w:lang w:val="id-ID"/>
        </w:rPr>
      </w:pPr>
    </w:p>
    <w:p w14:paraId="09D402D6" w14:textId="769750FB" w:rsidR="003573E4" w:rsidRDefault="00F31213" w:rsidP="00545F7B">
      <w:pPr>
        <w:pStyle w:val="JudulSub-subbab"/>
        <w:spacing w:before="0"/>
        <w:jc w:val="both"/>
      </w:pPr>
      <w:bookmarkStart w:id="64" w:name="_Toc212632997"/>
      <w:r>
        <w:t>Analisis Data</w:t>
      </w:r>
      <w:bookmarkEnd w:id="64"/>
    </w:p>
    <w:p w14:paraId="25499EAF" w14:textId="6709F651" w:rsidR="00632155" w:rsidRPr="003573E4" w:rsidRDefault="003573E4" w:rsidP="00545F7B">
      <w:pPr>
        <w:pStyle w:val="JudulSub-subbab"/>
        <w:numPr>
          <w:ilvl w:val="0"/>
          <w:numId w:val="0"/>
        </w:numPr>
        <w:spacing w:before="0"/>
        <w:ind w:left="360"/>
        <w:jc w:val="both"/>
      </w:pPr>
      <w:r>
        <w:tab/>
      </w:r>
      <w:bookmarkStart w:id="65" w:name="_Toc212632998"/>
      <w:r w:rsidR="00F31213" w:rsidRPr="003573E4">
        <w:t>Analisis data dilakukan dengan pendekatan kualitatif dan kuantitatif berdasarkan data yang tersedia:</w:t>
      </w:r>
      <w:bookmarkEnd w:id="65"/>
    </w:p>
    <w:p w14:paraId="36E4C321" w14:textId="07DEED94" w:rsidR="00F31213" w:rsidRPr="00632155" w:rsidRDefault="00F31213" w:rsidP="00545F7B">
      <w:pPr>
        <w:pStyle w:val="DaftarParagraf"/>
        <w:numPr>
          <w:ilvl w:val="1"/>
          <w:numId w:val="8"/>
        </w:numPr>
        <w:rPr>
          <w:lang w:val="id-ID"/>
        </w:rPr>
      </w:pPr>
      <w:r w:rsidRPr="00632155">
        <w:rPr>
          <w:lang w:val="id-ID"/>
        </w:rPr>
        <w:t>Analisis Kualitatif</w:t>
      </w:r>
    </w:p>
    <w:p w14:paraId="011E9678" w14:textId="160DDDD7" w:rsidR="00F31213" w:rsidRPr="00374A24" w:rsidRDefault="00F31213" w:rsidP="00A1679B">
      <w:pPr>
        <w:pStyle w:val="DaftarParagraf"/>
        <w:numPr>
          <w:ilvl w:val="0"/>
          <w:numId w:val="20"/>
        </w:numPr>
        <w:ind w:left="851" w:hanging="284"/>
        <w:rPr>
          <w:lang w:val="id-ID"/>
        </w:rPr>
      </w:pPr>
      <w:r w:rsidRPr="00374A24">
        <w:rPr>
          <w:lang w:val="id-ID"/>
        </w:rPr>
        <w:t>Analisis Diskusi Rapat: Identifikasi kebutuhan fungsional dari diskusi dengan PSI, LTB, dan Peneliti</w:t>
      </w:r>
    </w:p>
    <w:p w14:paraId="0D7F2608" w14:textId="186B571C" w:rsidR="00F31213" w:rsidRPr="00374A24" w:rsidRDefault="00F31213" w:rsidP="00A1679B">
      <w:pPr>
        <w:pStyle w:val="DaftarParagraf"/>
        <w:numPr>
          <w:ilvl w:val="0"/>
          <w:numId w:val="20"/>
        </w:numPr>
        <w:ind w:left="851" w:hanging="284"/>
        <w:rPr>
          <w:lang w:val="id-ID"/>
        </w:rPr>
      </w:pPr>
      <w:r w:rsidRPr="00374A24">
        <w:rPr>
          <w:lang w:val="id-ID"/>
        </w:rPr>
        <w:t>Observasi Lapangan: Dokumentasi pola kerja dan titik inefisiensi dari pengamatan langsung</w:t>
      </w:r>
    </w:p>
    <w:p w14:paraId="61E2A95E" w14:textId="3DB1A64F" w:rsidR="00F31213" w:rsidRPr="00374A24" w:rsidRDefault="00F31213" w:rsidP="00A1679B">
      <w:pPr>
        <w:pStyle w:val="DaftarParagraf"/>
        <w:numPr>
          <w:ilvl w:val="0"/>
          <w:numId w:val="20"/>
        </w:numPr>
        <w:ind w:left="851" w:hanging="284"/>
        <w:rPr>
          <w:lang w:val="id-ID"/>
        </w:rPr>
      </w:pPr>
      <w:r w:rsidRPr="00374A24">
        <w:rPr>
          <w:lang w:val="id-ID"/>
        </w:rPr>
        <w:lastRenderedPageBreak/>
        <w:t>Kategorisasi Kebutuhan: Pengelompokan kebutuhan berdasarkan prioritas dan urgensi</w:t>
      </w:r>
    </w:p>
    <w:p w14:paraId="3E68F614" w14:textId="60E20022" w:rsidR="00F31213" w:rsidRPr="00632155" w:rsidRDefault="00F31213" w:rsidP="00A1679B">
      <w:pPr>
        <w:pStyle w:val="DaftarParagraf"/>
        <w:numPr>
          <w:ilvl w:val="0"/>
          <w:numId w:val="20"/>
        </w:numPr>
        <w:ind w:left="851" w:hanging="284"/>
        <w:rPr>
          <w:lang w:val="id-ID"/>
        </w:rPr>
      </w:pPr>
      <w:r w:rsidRPr="00374A24">
        <w:rPr>
          <w:lang w:val="id-ID"/>
        </w:rPr>
        <w:t>Identifikasi Masalah: Dokumentasi kendala yang ditemukan dalam proses manual</w:t>
      </w:r>
    </w:p>
    <w:p w14:paraId="5BB531DC" w14:textId="61A63952" w:rsidR="00F31213" w:rsidRPr="00632155" w:rsidRDefault="00F31213" w:rsidP="00545F7B">
      <w:pPr>
        <w:pStyle w:val="DaftarParagraf"/>
        <w:numPr>
          <w:ilvl w:val="1"/>
          <w:numId w:val="8"/>
        </w:numPr>
        <w:rPr>
          <w:lang w:val="id-ID"/>
        </w:rPr>
      </w:pPr>
      <w:r w:rsidRPr="00632155">
        <w:rPr>
          <w:lang w:val="id-ID"/>
        </w:rPr>
        <w:t>Analisis Kuantitatif</w:t>
      </w:r>
    </w:p>
    <w:p w14:paraId="5146A188" w14:textId="41D24796" w:rsidR="00F31213" w:rsidRPr="00374A24" w:rsidRDefault="00F31213" w:rsidP="00A1679B">
      <w:pPr>
        <w:pStyle w:val="DaftarParagraf"/>
        <w:numPr>
          <w:ilvl w:val="0"/>
          <w:numId w:val="20"/>
        </w:numPr>
        <w:ind w:left="851" w:hanging="284"/>
        <w:rPr>
          <w:lang w:val="id-ID"/>
        </w:rPr>
      </w:pPr>
      <w:r w:rsidRPr="00374A24">
        <w:rPr>
          <w:lang w:val="id-ID"/>
        </w:rPr>
        <w:t>Pengukuran Performa Sistem: Waktu respons, throughput, dan efisiensi sistem</w:t>
      </w:r>
    </w:p>
    <w:p w14:paraId="1DAFCBBB" w14:textId="100BBE45" w:rsidR="00F31213" w:rsidRPr="00374A24" w:rsidRDefault="00F31213" w:rsidP="00A1679B">
      <w:pPr>
        <w:pStyle w:val="DaftarParagraf"/>
        <w:numPr>
          <w:ilvl w:val="0"/>
          <w:numId w:val="20"/>
        </w:numPr>
        <w:ind w:left="851" w:hanging="284"/>
        <w:rPr>
          <w:lang w:val="id-ID"/>
        </w:rPr>
      </w:pPr>
      <w:r w:rsidRPr="00374A24">
        <w:rPr>
          <w:lang w:val="id-ID"/>
        </w:rPr>
        <w:t>Analisis Statistik Kepuasan: Survey kepuasan pengguna setelah implementasi</w:t>
      </w:r>
    </w:p>
    <w:p w14:paraId="7C2778EE" w14:textId="202E65CC" w:rsidR="00F31213" w:rsidRPr="00374A24" w:rsidRDefault="00374A24" w:rsidP="00A1679B">
      <w:pPr>
        <w:pStyle w:val="DaftarParagraf"/>
        <w:numPr>
          <w:ilvl w:val="0"/>
          <w:numId w:val="20"/>
        </w:numPr>
        <w:ind w:left="851" w:hanging="284"/>
        <w:rPr>
          <w:lang w:val="id-ID"/>
        </w:rPr>
      </w:pPr>
      <w:r w:rsidRPr="00374A24">
        <w:rPr>
          <w:lang w:val="id-ID"/>
        </w:rPr>
        <w:t>P</w:t>
      </w:r>
      <w:r w:rsidR="00F31213" w:rsidRPr="00374A24">
        <w:rPr>
          <w:lang w:val="id-ID"/>
        </w:rPr>
        <w:t>engukuran Efisiensi: Perbandingan waktu proses sebelum dan sesudah implementasi</w:t>
      </w:r>
    </w:p>
    <w:p w14:paraId="01A943A3" w14:textId="0050C4D7" w:rsidR="00F31213" w:rsidRDefault="00F31213" w:rsidP="00A1679B">
      <w:pPr>
        <w:pStyle w:val="DaftarParagraf"/>
        <w:numPr>
          <w:ilvl w:val="0"/>
          <w:numId w:val="20"/>
        </w:numPr>
        <w:ind w:left="851" w:hanging="284"/>
        <w:rPr>
          <w:lang w:val="id-ID"/>
        </w:rPr>
      </w:pPr>
      <w:r w:rsidRPr="00374A24">
        <w:rPr>
          <w:lang w:val="id-ID"/>
        </w:rPr>
        <w:t>Metrik Tekni</w:t>
      </w:r>
      <w:r w:rsidR="00374A24" w:rsidRPr="00374A24">
        <w:rPr>
          <w:lang w:val="id-ID"/>
        </w:rPr>
        <w:t>s</w:t>
      </w:r>
      <w:r w:rsidRPr="00374A24">
        <w:rPr>
          <w:lang w:val="id-ID"/>
        </w:rPr>
        <w:t>: Uptime sistem, akurasi validasi, dan stabilitas aplikasi</w:t>
      </w:r>
    </w:p>
    <w:p w14:paraId="3F728953" w14:textId="77777777" w:rsidR="00632155" w:rsidRDefault="00374A24" w:rsidP="00545F7B">
      <w:pPr>
        <w:pStyle w:val="DaftarParagraf"/>
        <w:numPr>
          <w:ilvl w:val="1"/>
          <w:numId w:val="8"/>
        </w:numPr>
        <w:rPr>
          <w:lang w:val="id-ID"/>
        </w:rPr>
      </w:pPr>
      <w:r w:rsidRPr="00632155">
        <w:rPr>
          <w:lang w:val="id-ID"/>
        </w:rPr>
        <w:t>Catatan Metodologi</w:t>
      </w:r>
    </w:p>
    <w:p w14:paraId="3020E51D" w14:textId="280B1570" w:rsidR="00374A24" w:rsidRPr="00632155" w:rsidRDefault="00632155" w:rsidP="00545F7B">
      <w:pPr>
        <w:pStyle w:val="DaftarParagraf"/>
        <w:ind w:left="360" w:firstLine="0"/>
        <w:rPr>
          <w:lang w:val="id-ID"/>
        </w:rPr>
      </w:pPr>
      <w:r>
        <w:rPr>
          <w:lang w:val="id-ID"/>
        </w:rPr>
        <w:tab/>
      </w:r>
      <w:r w:rsidR="00374A24" w:rsidRPr="00632155">
        <w:rPr>
          <w:lang w:val="id-ID"/>
        </w:rPr>
        <w:t>Karena tugas akhir ini merupakan hasil magang dan fokus pada implementasi praktis, analisis kebutuhan dilakukan melalui:</w:t>
      </w:r>
    </w:p>
    <w:p w14:paraId="79026026" w14:textId="4467D76F" w:rsidR="00374A24" w:rsidRPr="00374A24" w:rsidRDefault="00374A24" w:rsidP="00A1679B">
      <w:pPr>
        <w:pStyle w:val="DaftarParagraf"/>
        <w:numPr>
          <w:ilvl w:val="0"/>
          <w:numId w:val="20"/>
        </w:numPr>
        <w:ind w:left="851" w:hanging="284"/>
        <w:rPr>
          <w:lang w:val="id-ID"/>
        </w:rPr>
      </w:pPr>
      <w:r w:rsidRPr="006B6375">
        <w:rPr>
          <w:i/>
          <w:iCs/>
          <w:lang w:val="id-ID"/>
        </w:rPr>
        <w:t>Learning by Doing</w:t>
      </w:r>
      <w:r w:rsidRPr="00374A24">
        <w:rPr>
          <w:lang w:val="id-ID"/>
        </w:rPr>
        <w:t>: Pemahaman kebutuhan melalui proses pengembangan sistem</w:t>
      </w:r>
    </w:p>
    <w:p w14:paraId="6B2F911B" w14:textId="39C8D518" w:rsidR="00374A24" w:rsidRPr="00374A24" w:rsidRDefault="00374A24" w:rsidP="00A1679B">
      <w:pPr>
        <w:pStyle w:val="DaftarParagraf"/>
        <w:numPr>
          <w:ilvl w:val="0"/>
          <w:numId w:val="20"/>
        </w:numPr>
        <w:ind w:left="851" w:hanging="284"/>
        <w:rPr>
          <w:lang w:val="id-ID"/>
        </w:rPr>
      </w:pPr>
      <w:r w:rsidRPr="006B6375">
        <w:rPr>
          <w:i/>
          <w:iCs/>
          <w:lang w:val="id-ID"/>
        </w:rPr>
        <w:t>User Feedback</w:t>
      </w:r>
      <w:r w:rsidRPr="00374A24">
        <w:rPr>
          <w:lang w:val="id-ID"/>
        </w:rPr>
        <w:t>: Validasi sistem melalui pengujian langsung dengan pengguna</w:t>
      </w:r>
    </w:p>
    <w:p w14:paraId="1ADEAA07" w14:textId="1607116C" w:rsidR="00374A24" w:rsidRPr="00374A24" w:rsidRDefault="00374A24" w:rsidP="00A1679B">
      <w:pPr>
        <w:pStyle w:val="DaftarParagraf"/>
        <w:numPr>
          <w:ilvl w:val="0"/>
          <w:numId w:val="20"/>
        </w:numPr>
        <w:ind w:left="851" w:hanging="284"/>
        <w:rPr>
          <w:lang w:val="id-ID"/>
        </w:rPr>
      </w:pPr>
      <w:r w:rsidRPr="006B6375">
        <w:rPr>
          <w:i/>
          <w:iCs/>
          <w:lang w:val="id-ID"/>
        </w:rPr>
        <w:t>Iterative Improvement</w:t>
      </w:r>
      <w:r w:rsidRPr="00374A24">
        <w:rPr>
          <w:lang w:val="id-ID"/>
        </w:rPr>
        <w:t>: Perbaikan sistem berdasarkan pengalaman implementasi</w:t>
      </w:r>
    </w:p>
    <w:p w14:paraId="5AD71F43" w14:textId="48AED3F1" w:rsidR="00374A24" w:rsidRPr="00374A24" w:rsidRDefault="00374A24" w:rsidP="00A1679B">
      <w:pPr>
        <w:pStyle w:val="DaftarParagraf"/>
        <w:numPr>
          <w:ilvl w:val="0"/>
          <w:numId w:val="20"/>
        </w:numPr>
        <w:ind w:left="851" w:hanging="284"/>
        <w:rPr>
          <w:lang w:val="id-ID"/>
        </w:rPr>
      </w:pPr>
      <w:r w:rsidRPr="006B6375">
        <w:rPr>
          <w:i/>
          <w:iCs/>
          <w:lang w:val="id-ID"/>
        </w:rPr>
        <w:t>Practical Validation</w:t>
      </w:r>
      <w:r w:rsidRPr="00374A24">
        <w:rPr>
          <w:lang w:val="id-ID"/>
        </w:rPr>
        <w:t>: Pengujian sistem dalam lingkungan kerja yang sesungguhnya</w:t>
      </w:r>
    </w:p>
    <w:p w14:paraId="5EA4F84A" w14:textId="392E3125" w:rsidR="003B634A" w:rsidRDefault="004C5BD7" w:rsidP="00545F7B">
      <w:pPr>
        <w:pStyle w:val="JudulSubbab"/>
      </w:pPr>
      <w:bookmarkStart w:id="66" w:name="_Toc187783094"/>
      <w:bookmarkStart w:id="67" w:name="_Toc212632999"/>
      <w:r>
        <w:t>Prosedur Kerja</w:t>
      </w:r>
      <w:bookmarkEnd w:id="66"/>
      <w:bookmarkEnd w:id="67"/>
    </w:p>
    <w:p w14:paraId="40B96AF5" w14:textId="4C422CD3" w:rsidR="00475B13" w:rsidRDefault="00CF3170" w:rsidP="00545F7B">
      <w:pPr>
        <w:pStyle w:val="Paragraf"/>
      </w:pPr>
      <w:r w:rsidRPr="00CF3170">
        <w:rPr>
          <w:lang w:val="en-US"/>
        </w:rPr>
        <w:t>Penelitian menggunakan pendekatan pengembangan berbasis</w:t>
      </w:r>
      <w:r>
        <w:rPr>
          <w:lang w:val="en-US"/>
        </w:rPr>
        <w:t xml:space="preserve"> </w:t>
      </w:r>
      <w:r w:rsidRPr="00CF3170">
        <w:rPr>
          <w:lang w:val="en-US"/>
        </w:rPr>
        <w:t xml:space="preserve">metode </w:t>
      </w:r>
      <w:r w:rsidRPr="00CF3170">
        <w:rPr>
          <w:i/>
          <w:iCs/>
          <w:lang w:val="en-US"/>
        </w:rPr>
        <w:t>prototyping</w:t>
      </w:r>
      <w:r w:rsidRPr="00CF3170">
        <w:rPr>
          <w:lang w:val="en-US"/>
        </w:rPr>
        <w:t>. Metode ini dipilih karena bersifat iteratif dan fleksibel, memungkinkan pengguna memberikan umpan balik langsung pada setiap tahap pengembangan sistem. Menurut Siswidiyanto et al. (2021), prototyping efektif diterapkan dalam pengembangan perangkat lunak yang menitikberatkan pada antarmuka pengguna dan interaksi langsung dengan sistem. Dalam konteks magang di BAPPENDA, metode ini memungkinkan peneliti mengumpulkan masukan secara langsung dari pengguna untuk menyesuaikan fitur sistem dengan ekspektasi dan kebutuhan aktual</w:t>
      </w:r>
    </w:p>
    <w:p w14:paraId="2117E800" w14:textId="5469A23D" w:rsidR="00632155" w:rsidRDefault="00FB29CF" w:rsidP="00545F7B">
      <w:pPr>
        <w:pStyle w:val="Paragraf"/>
        <w:ind w:left="360" w:firstLine="0"/>
        <w:jc w:val="center"/>
        <w:rPr>
          <w:lang w:val="en-ID"/>
        </w:rPr>
      </w:pPr>
      <w:r>
        <w:rPr>
          <w:noProof/>
          <w:color w:val="000000"/>
          <w:bdr w:val="none" w:sz="0" w:space="0" w:color="auto" w:frame="1"/>
        </w:rPr>
        <w:drawing>
          <wp:anchor distT="0" distB="0" distL="114300" distR="114300" simplePos="0" relativeHeight="251694080" behindDoc="0" locked="0" layoutInCell="1" allowOverlap="1" wp14:anchorId="2ADAA10F" wp14:editId="35DAD2D6">
            <wp:simplePos x="0" y="0"/>
            <wp:positionH relativeFrom="margin">
              <wp:align>center</wp:align>
            </wp:positionH>
            <wp:positionV relativeFrom="paragraph">
              <wp:posOffset>62865</wp:posOffset>
            </wp:positionV>
            <wp:extent cx="2183653" cy="1533525"/>
            <wp:effectExtent l="0" t="0" r="7620" b="0"/>
            <wp:wrapNone/>
            <wp:docPr id="4"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998" b="3065"/>
                    <a:stretch/>
                  </pic:blipFill>
                  <pic:spPr bwMode="auto">
                    <a:xfrm>
                      <a:off x="0" y="0"/>
                      <a:ext cx="2183653" cy="1533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FABA" w14:textId="34E1C5AF" w:rsidR="00FB29CF" w:rsidRDefault="00FB29CF" w:rsidP="00545F7B">
      <w:pPr>
        <w:pStyle w:val="Keterangan"/>
        <w:jc w:val="center"/>
        <w:rPr>
          <w:lang w:val="id-ID"/>
        </w:rPr>
      </w:pPr>
    </w:p>
    <w:p w14:paraId="501C25D6" w14:textId="77777777" w:rsidR="00FB29CF" w:rsidRDefault="00FB29CF" w:rsidP="00545F7B">
      <w:pPr>
        <w:pStyle w:val="Keterangan"/>
        <w:jc w:val="center"/>
        <w:rPr>
          <w:lang w:val="id-ID"/>
        </w:rPr>
      </w:pPr>
    </w:p>
    <w:p w14:paraId="6C3103C6" w14:textId="77777777" w:rsidR="00FB29CF" w:rsidRDefault="00FB29CF" w:rsidP="00545F7B">
      <w:pPr>
        <w:pStyle w:val="Keterangan"/>
        <w:jc w:val="center"/>
        <w:rPr>
          <w:lang w:val="id-ID"/>
        </w:rPr>
      </w:pPr>
    </w:p>
    <w:p w14:paraId="2D56E67A" w14:textId="797BDA75" w:rsidR="00FB29CF" w:rsidRDefault="00FB29CF" w:rsidP="00545F7B">
      <w:pPr>
        <w:pStyle w:val="Keterangan"/>
        <w:jc w:val="center"/>
        <w:rPr>
          <w:lang w:val="id-ID"/>
        </w:rPr>
      </w:pPr>
    </w:p>
    <w:p w14:paraId="1F78AB93" w14:textId="735ADD9F" w:rsidR="000905DE" w:rsidRDefault="000905DE" w:rsidP="00545F7B">
      <w:pPr>
        <w:rPr>
          <w:lang w:val="id-ID"/>
        </w:rPr>
      </w:pPr>
    </w:p>
    <w:p w14:paraId="7FF517F1" w14:textId="77777777" w:rsidR="000905DE" w:rsidRPr="000905DE" w:rsidRDefault="000905DE" w:rsidP="00545F7B">
      <w:pPr>
        <w:rPr>
          <w:lang w:val="id-ID"/>
        </w:rPr>
      </w:pPr>
    </w:p>
    <w:p w14:paraId="7D26BFF8" w14:textId="754A579B" w:rsidR="00D96AF7" w:rsidRPr="00475B13" w:rsidRDefault="00475B13" w:rsidP="00545F7B">
      <w:pPr>
        <w:pStyle w:val="Keterangan"/>
        <w:jc w:val="center"/>
        <w:rPr>
          <w:lang w:val="en-ID"/>
        </w:rPr>
      </w:pPr>
      <w:bookmarkStart w:id="68" w:name="_Toc212634060"/>
      <w:bookmarkStart w:id="69" w:name="_Toc212634154"/>
      <w:r>
        <w:rPr>
          <w:lang w:val="id-ID"/>
        </w:rPr>
        <w:t xml:space="preserve">Gambar </w:t>
      </w:r>
      <w:r>
        <w:rPr>
          <w:lang w:val="en-ID"/>
        </w:rPr>
        <w:fldChar w:fldCharType="begin"/>
      </w:r>
      <w:r>
        <w:rPr>
          <w:lang w:val="en-ID"/>
        </w:rPr>
        <w:instrText xml:space="preserve"> SEQ Gambar \* ARABIC </w:instrText>
      </w:r>
      <w:r>
        <w:rPr>
          <w:lang w:val="en-ID"/>
        </w:rPr>
        <w:fldChar w:fldCharType="separate"/>
      </w:r>
      <w:r w:rsidR="00A13CF3">
        <w:rPr>
          <w:noProof/>
          <w:lang w:val="en-ID"/>
        </w:rPr>
        <w:t>1</w:t>
      </w:r>
      <w:r>
        <w:rPr>
          <w:lang w:val="en-ID"/>
        </w:rPr>
        <w:fldChar w:fldCharType="end"/>
      </w:r>
      <w:r>
        <w:rPr>
          <w:lang w:val="id-ID"/>
        </w:rPr>
        <w:t xml:space="preserve"> </w:t>
      </w:r>
      <w:r w:rsidR="00D96AF7">
        <w:rPr>
          <w:lang w:val="en-ID"/>
        </w:rPr>
        <w:t xml:space="preserve">Proses </w:t>
      </w:r>
      <w:r>
        <w:rPr>
          <w:lang w:val="id-ID"/>
        </w:rPr>
        <w:t>T</w:t>
      </w:r>
      <w:r w:rsidR="00D96AF7">
        <w:rPr>
          <w:lang w:val="en-ID"/>
        </w:rPr>
        <w:t xml:space="preserve">ahapan </w:t>
      </w:r>
      <w:r>
        <w:rPr>
          <w:lang w:val="id-ID"/>
        </w:rPr>
        <w:t>M</w:t>
      </w:r>
      <w:r w:rsidR="00D96AF7">
        <w:rPr>
          <w:lang w:val="en-ID"/>
        </w:rPr>
        <w:t xml:space="preserve">etode </w:t>
      </w:r>
      <w:r>
        <w:rPr>
          <w:i/>
          <w:iCs/>
          <w:lang w:val="id-ID"/>
        </w:rPr>
        <w:t>P</w:t>
      </w:r>
      <w:r w:rsidR="00D96AF7" w:rsidRPr="005A4D5A">
        <w:rPr>
          <w:i/>
          <w:iCs/>
          <w:lang w:val="en-ID"/>
        </w:rPr>
        <w:t>rototype</w:t>
      </w:r>
      <w:bookmarkEnd w:id="68"/>
      <w:bookmarkEnd w:id="69"/>
    </w:p>
    <w:p w14:paraId="570A440A" w14:textId="4FAF68D5" w:rsidR="00023889" w:rsidRPr="00543F82" w:rsidRDefault="00023889" w:rsidP="00545F7B">
      <w:pPr>
        <w:pStyle w:val="Paragraf"/>
        <w:rPr>
          <w:lang w:val="en-ID"/>
        </w:rPr>
      </w:pPr>
      <w:r w:rsidRPr="00543F82">
        <w:rPr>
          <w:lang w:val="en-ID"/>
        </w:rPr>
        <w:t xml:space="preserve">Tahapan metode </w:t>
      </w:r>
      <w:r w:rsidR="001128DD" w:rsidRPr="001128DD">
        <w:rPr>
          <w:i/>
          <w:iCs/>
          <w:lang w:val="en-ID"/>
        </w:rPr>
        <w:t>prototyping</w:t>
      </w:r>
      <w:r w:rsidRPr="00543F82">
        <w:rPr>
          <w:lang w:val="en-ID"/>
        </w:rPr>
        <w:t xml:space="preserve"> dalam penelitian ini adalah sebagai berikut:</w:t>
      </w:r>
    </w:p>
    <w:p w14:paraId="3FE11783" w14:textId="1671DD6C" w:rsidR="00023889" w:rsidRPr="00543F82" w:rsidRDefault="009D7E63" w:rsidP="00545F7B">
      <w:pPr>
        <w:pStyle w:val="Paragraf"/>
        <w:numPr>
          <w:ilvl w:val="0"/>
          <w:numId w:val="6"/>
        </w:numPr>
        <w:rPr>
          <w:lang w:val="en-ID"/>
        </w:rPr>
      </w:pPr>
      <w:r w:rsidRPr="009D7E63">
        <w:rPr>
          <w:i/>
          <w:iCs/>
          <w:lang w:val="en-ID"/>
        </w:rPr>
        <w:t xml:space="preserve">Communication </w:t>
      </w:r>
      <w:r w:rsidR="00023889" w:rsidRPr="00543F82">
        <w:rPr>
          <w:lang w:val="en-ID"/>
        </w:rPr>
        <w:t xml:space="preserve"> – </w:t>
      </w:r>
      <w:r w:rsidR="00CF3170" w:rsidRPr="00CF3170">
        <w:rPr>
          <w:lang w:val="en-ID"/>
        </w:rPr>
        <w:t>Pengumpulan kebutuhan melalui diskusi dengan stakeholder dan observasi lapangan</w:t>
      </w:r>
      <w:r w:rsidR="00CF3170">
        <w:rPr>
          <w:lang w:val="en-ID"/>
        </w:rPr>
        <w:t>.</w:t>
      </w:r>
    </w:p>
    <w:p w14:paraId="394FDB4D" w14:textId="7C9F4629" w:rsidR="00023889" w:rsidRPr="00543F82" w:rsidRDefault="009D7E63" w:rsidP="00545F7B">
      <w:pPr>
        <w:pStyle w:val="Paragraf"/>
        <w:numPr>
          <w:ilvl w:val="0"/>
          <w:numId w:val="6"/>
        </w:numPr>
        <w:rPr>
          <w:lang w:val="en-ID"/>
        </w:rPr>
      </w:pPr>
      <w:r w:rsidRPr="009D7E63">
        <w:rPr>
          <w:i/>
          <w:iCs/>
          <w:lang w:val="en-ID"/>
        </w:rPr>
        <w:lastRenderedPageBreak/>
        <w:t>Quick Plan</w:t>
      </w:r>
      <w:r w:rsidR="00023889" w:rsidRPr="00543F82">
        <w:rPr>
          <w:lang w:val="en-ID"/>
        </w:rPr>
        <w:t xml:space="preserve">– </w:t>
      </w:r>
      <w:r w:rsidR="00CF3170" w:rsidRPr="00CF3170">
        <w:rPr>
          <w:lang w:val="en-ID"/>
        </w:rPr>
        <w:t>Perencanaan cepat untuk menetapkan lingkup, prioritas fungsionalitas, dan jadwal pengembangan</w:t>
      </w:r>
      <w:r w:rsidR="00CF3170">
        <w:rPr>
          <w:lang w:val="en-ID"/>
        </w:rPr>
        <w:t>.</w:t>
      </w:r>
    </w:p>
    <w:p w14:paraId="479CE33A" w14:textId="5B8A9CCB" w:rsidR="00023889" w:rsidRPr="00543F82" w:rsidRDefault="009D7E63" w:rsidP="00545F7B">
      <w:pPr>
        <w:pStyle w:val="Paragraf"/>
        <w:numPr>
          <w:ilvl w:val="0"/>
          <w:numId w:val="6"/>
        </w:numPr>
        <w:rPr>
          <w:lang w:val="en-ID"/>
        </w:rPr>
      </w:pPr>
      <w:r w:rsidRPr="009D7E63">
        <w:rPr>
          <w:i/>
          <w:iCs/>
          <w:lang w:val="en-ID"/>
        </w:rPr>
        <w:t xml:space="preserve">Quick Design </w:t>
      </w:r>
      <w:r w:rsidR="00023889" w:rsidRPr="00543F82">
        <w:rPr>
          <w:lang w:val="en-ID"/>
        </w:rPr>
        <w:t xml:space="preserve">– </w:t>
      </w:r>
      <w:r w:rsidR="00CF3170" w:rsidRPr="00CF3170">
        <w:rPr>
          <w:lang w:val="en-ID"/>
        </w:rPr>
        <w:t>Pembuatan desain awal (wireframe) dan diagram UML menggunakan Figma dan Draw.io</w:t>
      </w:r>
      <w:r w:rsidR="00CF3170">
        <w:rPr>
          <w:lang w:val="en-ID"/>
        </w:rPr>
        <w:t>.</w:t>
      </w:r>
    </w:p>
    <w:p w14:paraId="68C60222" w14:textId="28EEE9FC" w:rsidR="00023889" w:rsidRDefault="00023889" w:rsidP="00545F7B">
      <w:pPr>
        <w:pStyle w:val="Paragraf"/>
        <w:numPr>
          <w:ilvl w:val="0"/>
          <w:numId w:val="6"/>
        </w:numPr>
        <w:rPr>
          <w:lang w:val="en-ID"/>
        </w:rPr>
      </w:pPr>
      <w:r w:rsidRPr="00543F82">
        <w:rPr>
          <w:i/>
          <w:iCs/>
          <w:lang w:val="en-ID"/>
        </w:rPr>
        <w:t>Prototype Construction</w:t>
      </w:r>
      <w:r w:rsidRPr="00543F82">
        <w:rPr>
          <w:lang w:val="en-ID"/>
        </w:rPr>
        <w:t xml:space="preserve"> –</w:t>
      </w:r>
      <w:r w:rsidR="00CF3170" w:rsidRPr="00CF3170">
        <w:t xml:space="preserve"> </w:t>
      </w:r>
      <w:r w:rsidR="00CF3170" w:rsidRPr="00CF3170">
        <w:rPr>
          <w:lang w:val="en-ID"/>
        </w:rPr>
        <w:t>Pembangunan prototipe fungsional menggunakan Node.js, Express.js, dan PostgreSQL</w:t>
      </w:r>
      <w:r w:rsidR="00CF3170">
        <w:rPr>
          <w:lang w:val="en-ID"/>
        </w:rPr>
        <w:t>.</w:t>
      </w:r>
    </w:p>
    <w:p w14:paraId="5F101D3A" w14:textId="544FE607" w:rsidR="00023889" w:rsidRDefault="00023889" w:rsidP="00545F7B">
      <w:pPr>
        <w:pStyle w:val="Paragraf"/>
        <w:numPr>
          <w:ilvl w:val="0"/>
          <w:numId w:val="6"/>
        </w:numPr>
        <w:rPr>
          <w:lang w:val="en-ID"/>
        </w:rPr>
      </w:pPr>
      <w:r w:rsidRPr="008E5279">
        <w:rPr>
          <w:i/>
          <w:iCs/>
          <w:lang w:val="en-ID"/>
        </w:rPr>
        <w:t>Delivery and Feedback</w:t>
      </w:r>
      <w:r w:rsidRPr="008E5279">
        <w:rPr>
          <w:lang w:val="en-ID"/>
        </w:rPr>
        <w:t xml:space="preserve"> – </w:t>
      </w:r>
      <w:r w:rsidR="00CF3170" w:rsidRPr="00CF3170">
        <w:rPr>
          <w:lang w:val="en-ID"/>
        </w:rPr>
        <w:t>Pengujian prototipe dan perbaikan berdasarkan umpan balik dari pengguna</w:t>
      </w:r>
      <w:r w:rsidR="00240DC5" w:rsidRPr="00240DC5">
        <w:t>.</w:t>
      </w:r>
    </w:p>
    <w:p w14:paraId="219EE9AA" w14:textId="625802AB" w:rsidR="00D84921" w:rsidRDefault="00F55163" w:rsidP="00545F7B">
      <w:pPr>
        <w:pStyle w:val="JudulSubbab"/>
      </w:pPr>
      <w:bookmarkStart w:id="70" w:name="_Toc212633000"/>
      <w:r>
        <w:t>I</w:t>
      </w:r>
      <w:r w:rsidR="00D84921" w:rsidRPr="00D84921">
        <w:t xml:space="preserve">terasi 1: Pembuatan Fitur </w:t>
      </w:r>
      <w:r w:rsidR="002E4F11" w:rsidRPr="002E4F11">
        <w:rPr>
          <w:i/>
          <w:iCs/>
        </w:rPr>
        <w:t>Booking</w:t>
      </w:r>
      <w:r w:rsidR="00D84921" w:rsidRPr="00D84921">
        <w:t xml:space="preserve"> hingga Pengiriman (November 2024 – Januari 2025)</w:t>
      </w:r>
      <w:bookmarkEnd w:id="70"/>
    </w:p>
    <w:p w14:paraId="5E414E35" w14:textId="4F8D0C68" w:rsidR="00755CCC" w:rsidRPr="00755CCC" w:rsidRDefault="009D7E63" w:rsidP="00545F7B">
      <w:pPr>
        <w:pStyle w:val="JudulSub-subbab"/>
      </w:pPr>
      <w:bookmarkStart w:id="71" w:name="_Toc212633001"/>
      <w:r w:rsidRPr="009D7E63">
        <w:rPr>
          <w:i/>
          <w:iCs/>
        </w:rPr>
        <w:t xml:space="preserve">Communication </w:t>
      </w:r>
      <w:r w:rsidR="000D0ACB" w:rsidRPr="00D84921">
        <w:t xml:space="preserve"> (Komunikasi)</w:t>
      </w:r>
      <w:bookmarkEnd w:id="71"/>
    </w:p>
    <w:p w14:paraId="4E708926" w14:textId="60903B63" w:rsidR="00AF5CDD" w:rsidRDefault="00AF5CDD" w:rsidP="00A1679B">
      <w:r>
        <w:t xml:space="preserve">Tahap komunikasi merupakan tahap yang krusial karena melibatkan diskusi menyeluruh dengan </w:t>
      </w:r>
      <w:r w:rsidRPr="002B0C8B">
        <w:rPr>
          <w:i/>
          <w:iCs/>
        </w:rPr>
        <w:t>stakeholder</w:t>
      </w:r>
      <w:r>
        <w:t xml:space="preserve"> untuk menggali kebutuhan dan tantangan spesifik dalam proses pelayanan BPHTB. Tahapan ini membantu dalam mengidentifikasi perumusan kebutuhan menjadi lebih jelas dan penting untuk kelanjutan proyek agar perancangan dapat sesuai dengan kebutuhan pengguna (Ekasari et al. 2024). Dalam penelitian ini, komunikasi dilakukan melalui wawancara dan observasi.</w:t>
      </w:r>
    </w:p>
    <w:p w14:paraId="120AB261" w14:textId="18433A75" w:rsidR="00AF5CDD" w:rsidRDefault="00AF5CDD" w:rsidP="00A1679B">
      <w:r>
        <w:t>Wawancara adalah prosedur yang bertujuan untuk memperoleh informasi dari seseorang melalui jawaban lisan atas pertanyaan lisan (Setiawan et al. 2025). Teknik ini dilakukan secara langsung dengan Kasubbid PSI (Hendri Aji Sulistiyanto, ST) pada</w:t>
      </w:r>
      <w:r w:rsidR="002B0C8B">
        <w:t xml:space="preserve"> November</w:t>
      </w:r>
      <w:r>
        <w:t xml:space="preserve"> 2024 dengan pendekatan semi-terstruktur untuk memahami alur kerja sistem yang berjalan dan mengidentifikasi kebutuhan fungsional fitur </w:t>
      </w:r>
      <w:r w:rsidRPr="002B0C8B">
        <w:rPr>
          <w:i/>
          <w:iCs/>
        </w:rPr>
        <w:t>booking online</w:t>
      </w:r>
      <w:r>
        <w:t>. Observasi dilakukan secara non-partisipatif selama masa magang dengan mengamati langsung proses pengelolaan pelayanan BPHTB, khususnya pada bagian penjadwalan pemeriksaan berkas wajib pajak. Menurut Hendrawan (2020), observasi langsung memberikan pemahaman mendalam terhadap alur kerja dan memungkinkan peneliti mengidentifikasi titik-titik inefisiensi yang dapat diotomatisasi melalui sistem digital.</w:t>
      </w:r>
    </w:p>
    <w:p w14:paraId="41FE7776" w14:textId="1E1D20A5" w:rsidR="00AF5CDD" w:rsidRDefault="00577E7B" w:rsidP="00577E7B">
      <w:r>
        <w:t>Dari hasil wawancara dan observasi, teridentifikasi bahwa sistem BPHTB saat ini hanya berupa website yang dapat diakses secara publik, namun alur bisnis internal seperti proses booking jadwal pemeriksaan, penandatanganan dokumen, dan koordinasi antar divisi masih dilakukan secara manual menggunakan berkas fisik. Proses penanganan dokumen memerlukan tanda tangan manual di atas kertas dan pengiriman fisik antar divisi. Dalam kondisi normal, proses dapat diselesaikan dalam 30-40 menit per berkas, namun pada kondisi kompleks atau saat terjadi penumpukan, proses dapat memakan waktu hingga 2 jam karena harus menunggu antrean di setiap divisi dengan tingkat kesalahan sekitar 10%. Keluhan utama yang diidentifikasi meliputi: (1) proses penandatanganan dokumen secara fisik yang memerlukan waktu perpindahan berkas, (2) sulitnya tracking status dokumen secara real-time, (3) koordinasi antar divisi yang memakan waktu karena harus mengantarkan berkas fisik, dan (4) tidak adanya sistem validasi digital untuk memastikan keamanan dokumen. Hasil identifikasi ini menjadi dasar pengembangan fitur *booking online* yang mengubah proses manual menjadi sistem digital yang dapat dilakukan secara daring dari awal hingga akhir proses. Hasil wawancara dengan Kasubbid PSI dapat dilihat pada Tabel 1 berikut ini.</w:t>
      </w:r>
    </w:p>
    <w:p w14:paraId="0415DF78" w14:textId="77777777" w:rsidR="00577E7B" w:rsidRDefault="00577E7B" w:rsidP="00577E7B"/>
    <w:p w14:paraId="3CED4602" w14:textId="7CA7CCB2" w:rsidR="00577E7B" w:rsidRDefault="00577E7B" w:rsidP="00577E7B">
      <w:pPr>
        <w:pStyle w:val="JuduluntukTabel"/>
      </w:pPr>
      <w:r>
        <w:lastRenderedPageBreak/>
        <w:t xml:space="preserve">Tabel </w:t>
      </w:r>
      <w:r w:rsidR="001C2F48">
        <w:t>3</w:t>
      </w:r>
      <w:r>
        <w:t xml:space="preserve">  Hasil Wawancara</w:t>
      </w:r>
    </w:p>
    <w:tbl>
      <w:tblPr>
        <w:tblStyle w:val="KisiTabel"/>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2693"/>
        <w:gridCol w:w="142"/>
        <w:gridCol w:w="4394"/>
      </w:tblGrid>
      <w:tr w:rsidR="00AF5CDD" w14:paraId="489C7FA4" w14:textId="77777777" w:rsidTr="00AF5CDD">
        <w:tc>
          <w:tcPr>
            <w:tcW w:w="709" w:type="dxa"/>
            <w:tcBorders>
              <w:top w:val="single" w:sz="4" w:space="0" w:color="auto"/>
              <w:bottom w:val="single" w:sz="4" w:space="0" w:color="auto"/>
            </w:tcBorders>
          </w:tcPr>
          <w:p w14:paraId="277C634E" w14:textId="45B3EBD2" w:rsidR="00AF5CDD" w:rsidRDefault="00AF5CDD" w:rsidP="00AF5CDD">
            <w:pPr>
              <w:ind w:firstLine="0"/>
              <w:jc w:val="center"/>
            </w:pPr>
            <w:r>
              <w:t>No</w:t>
            </w:r>
          </w:p>
        </w:tc>
        <w:tc>
          <w:tcPr>
            <w:tcW w:w="2693" w:type="dxa"/>
            <w:tcBorders>
              <w:top w:val="single" w:sz="4" w:space="0" w:color="auto"/>
              <w:bottom w:val="single" w:sz="4" w:space="0" w:color="auto"/>
            </w:tcBorders>
          </w:tcPr>
          <w:p w14:paraId="1BFF1EC8" w14:textId="77C3F10E" w:rsidR="00AF5CDD" w:rsidRDefault="00AF5CDD" w:rsidP="00AF5CDD">
            <w:pPr>
              <w:ind w:firstLine="0"/>
              <w:jc w:val="center"/>
            </w:pPr>
            <w:r>
              <w:t>Tujuan</w:t>
            </w:r>
          </w:p>
        </w:tc>
        <w:tc>
          <w:tcPr>
            <w:tcW w:w="4536" w:type="dxa"/>
            <w:gridSpan w:val="2"/>
            <w:tcBorders>
              <w:top w:val="single" w:sz="4" w:space="0" w:color="auto"/>
              <w:bottom w:val="single" w:sz="4" w:space="0" w:color="auto"/>
            </w:tcBorders>
          </w:tcPr>
          <w:p w14:paraId="69FA7662" w14:textId="1DAC4863" w:rsidR="00AF5CDD" w:rsidRDefault="00AF5CDD" w:rsidP="00AF5CDD">
            <w:pPr>
              <w:ind w:firstLine="0"/>
              <w:jc w:val="center"/>
            </w:pPr>
            <w:r>
              <w:t>Pertanyaan dan Jawaban</w:t>
            </w:r>
          </w:p>
        </w:tc>
      </w:tr>
      <w:tr w:rsidR="00AF5CDD" w14:paraId="2977BA4D" w14:textId="77777777" w:rsidTr="00AF5CDD">
        <w:tc>
          <w:tcPr>
            <w:tcW w:w="709" w:type="dxa"/>
            <w:tcBorders>
              <w:top w:val="single" w:sz="4" w:space="0" w:color="auto"/>
              <w:bottom w:val="nil"/>
            </w:tcBorders>
          </w:tcPr>
          <w:p w14:paraId="36D9A1F4" w14:textId="0F3CDB1E" w:rsidR="00AF5CDD" w:rsidRDefault="00AF5CDD" w:rsidP="00AF5CDD">
            <w:pPr>
              <w:ind w:firstLine="0"/>
            </w:pPr>
            <w:r>
              <w:t>1</w:t>
            </w:r>
          </w:p>
        </w:tc>
        <w:tc>
          <w:tcPr>
            <w:tcW w:w="2835" w:type="dxa"/>
            <w:gridSpan w:val="2"/>
            <w:tcBorders>
              <w:top w:val="single" w:sz="4" w:space="0" w:color="auto"/>
              <w:bottom w:val="nil"/>
            </w:tcBorders>
          </w:tcPr>
          <w:p w14:paraId="0982C681" w14:textId="3B282DE4" w:rsidR="00AF5CDD" w:rsidRDefault="00AF5CDD" w:rsidP="00AF5CDD">
            <w:pPr>
              <w:ind w:firstLine="0"/>
            </w:pPr>
            <w:r w:rsidRPr="00AF5CDD">
              <w:t>Menggali alur proses BPHTB saat ini</w:t>
            </w:r>
          </w:p>
        </w:tc>
        <w:tc>
          <w:tcPr>
            <w:tcW w:w="4394" w:type="dxa"/>
            <w:tcBorders>
              <w:top w:val="single" w:sz="4" w:space="0" w:color="auto"/>
              <w:bottom w:val="nil"/>
            </w:tcBorders>
          </w:tcPr>
          <w:p w14:paraId="7D3EF203" w14:textId="77777777" w:rsidR="00AF5CDD" w:rsidRDefault="00AF5CDD" w:rsidP="00AF5CDD">
            <w:pPr>
              <w:ind w:firstLine="0"/>
            </w:pPr>
            <w:r w:rsidRPr="00AF5CDD">
              <w:rPr>
                <w:b/>
                <w:bCs/>
              </w:rPr>
              <w:t>Peneliti:</w:t>
            </w:r>
            <w:r w:rsidRPr="00AF5CDD">
              <w:t xml:space="preserve"> "Bagaimana sistem BPHTB berjalan di BAPPENDA saat ini?" </w:t>
            </w:r>
          </w:p>
          <w:p w14:paraId="5626CC48" w14:textId="346710F8" w:rsidR="00AF5CDD" w:rsidRDefault="00577E7B" w:rsidP="00AF5CDD">
            <w:pPr>
              <w:ind w:firstLine="0"/>
            </w:pPr>
            <w:r>
              <w:rPr>
                <w:b/>
                <w:bCs/>
              </w:rPr>
              <w:t>Kasubbid PSI</w:t>
            </w:r>
            <w:r w:rsidR="00AF5CDD" w:rsidRPr="00AF5CDD">
              <w:rPr>
                <w:b/>
                <w:bCs/>
              </w:rPr>
              <w:t>:</w:t>
            </w:r>
            <w:r w:rsidR="00AF5CDD" w:rsidRPr="00AF5CDD">
              <w:t xml:space="preserve"> "Saat ini kami memiliki website BPHTB yang bisa diakses publik untuk melihat informasi, namun untuk proses booking jadwal pemeriksaan masih dilakukan secara manual. PPAT/PPATS datang langsung ke kantor untuk mengajukan booking, kemudian kami catat secara manual."</w:t>
            </w:r>
          </w:p>
        </w:tc>
      </w:tr>
      <w:tr w:rsidR="00AF5CDD" w14:paraId="5A9D5CCE" w14:textId="77777777" w:rsidTr="00AF5CDD">
        <w:tc>
          <w:tcPr>
            <w:tcW w:w="709" w:type="dxa"/>
            <w:tcBorders>
              <w:top w:val="nil"/>
              <w:bottom w:val="nil"/>
            </w:tcBorders>
          </w:tcPr>
          <w:p w14:paraId="314F6557" w14:textId="2CAED349" w:rsidR="00AF5CDD" w:rsidRDefault="00AF5CDD" w:rsidP="00AF5CDD">
            <w:pPr>
              <w:ind w:firstLine="0"/>
            </w:pPr>
            <w:r>
              <w:t>2</w:t>
            </w:r>
          </w:p>
        </w:tc>
        <w:tc>
          <w:tcPr>
            <w:tcW w:w="2835" w:type="dxa"/>
            <w:gridSpan w:val="2"/>
            <w:tcBorders>
              <w:top w:val="nil"/>
              <w:bottom w:val="nil"/>
            </w:tcBorders>
          </w:tcPr>
          <w:p w14:paraId="4DEF9844" w14:textId="565F3D81" w:rsidR="00AF5CDD" w:rsidRDefault="00AF5CDD" w:rsidP="00AF5CDD">
            <w:pPr>
              <w:ind w:firstLine="0"/>
            </w:pPr>
            <w:r w:rsidRPr="00AF5CDD">
              <w:t>Mengidentifikasi masalah dalam sistem booking manual</w:t>
            </w:r>
          </w:p>
        </w:tc>
        <w:tc>
          <w:tcPr>
            <w:tcW w:w="4394" w:type="dxa"/>
            <w:tcBorders>
              <w:top w:val="nil"/>
              <w:bottom w:val="nil"/>
            </w:tcBorders>
          </w:tcPr>
          <w:p w14:paraId="39936842" w14:textId="77777777" w:rsidR="00AF5CDD" w:rsidRDefault="00AF5CDD" w:rsidP="00AF5CDD">
            <w:pPr>
              <w:ind w:firstLine="0"/>
            </w:pPr>
            <w:r w:rsidRPr="00AF5CDD">
              <w:rPr>
                <w:b/>
                <w:bCs/>
              </w:rPr>
              <w:t>Peneliti:</w:t>
            </w:r>
            <w:r w:rsidRPr="00AF5CDD">
              <w:t xml:space="preserve"> "Apa kendala yang dihadapi dalam sistem booking manual saat ini?"</w:t>
            </w:r>
          </w:p>
          <w:p w14:paraId="7BB1447D" w14:textId="72F19A40" w:rsidR="00AF5CDD" w:rsidRDefault="00577E7B" w:rsidP="00AF5CDD">
            <w:pPr>
              <w:ind w:firstLine="0"/>
            </w:pPr>
            <w:r>
              <w:rPr>
                <w:b/>
                <w:bCs/>
              </w:rPr>
              <w:t>Kasubbid PSI</w:t>
            </w:r>
            <w:r w:rsidR="00AF5CDD" w:rsidRPr="00AF5CDD">
              <w:rPr>
                <w:b/>
                <w:bCs/>
              </w:rPr>
              <w:t>:</w:t>
            </w:r>
            <w:r w:rsidR="00AF5CDD">
              <w:t xml:space="preserve"> </w:t>
            </w:r>
            <w:r w:rsidR="00AF5CDD" w:rsidRPr="00AF5CDD">
              <w:t xml:space="preserve">"Masalah utamanya adalah antrean panjang karena semua PPAT datang di jam yang sama, sekitar </w:t>
            </w:r>
            <w:r w:rsidR="00AF5CDD">
              <w:t>6</w:t>
            </w:r>
            <w:r w:rsidR="00AF5CDD" w:rsidRPr="00AF5CDD">
              <w:t>0-1</w:t>
            </w:r>
            <w:r w:rsidR="00AF5CDD">
              <w:t>0</w:t>
            </w:r>
            <w:r w:rsidR="00AF5CDD" w:rsidRPr="00AF5CDD">
              <w:t>0 booking per hari</w:t>
            </w:r>
            <w:r w:rsidR="00AF5CDD">
              <w:t xml:space="preserve"> untuk bphtb</w:t>
            </w:r>
            <w:r w:rsidR="00AF5CDD" w:rsidRPr="00AF5CDD">
              <w:t xml:space="preserve"> tapi kami hanya punya kapasitas peneliti sekitar 85-1</w:t>
            </w:r>
            <w:r w:rsidR="00AF5CDD">
              <w:t>0</w:t>
            </w:r>
            <w:r w:rsidR="00AF5CDD" w:rsidRPr="00AF5CDD">
              <w:t>5 orang yang harus dibagi untuk 9 jenis pajak. Jadi sering terjadi penumpukan dan waktu tunggu yang lama."</w:t>
            </w:r>
          </w:p>
        </w:tc>
      </w:tr>
      <w:tr w:rsidR="00AF5CDD" w14:paraId="4BAAA9F5" w14:textId="77777777" w:rsidTr="00AF5CDD">
        <w:tc>
          <w:tcPr>
            <w:tcW w:w="709" w:type="dxa"/>
            <w:tcBorders>
              <w:top w:val="nil"/>
              <w:bottom w:val="nil"/>
            </w:tcBorders>
          </w:tcPr>
          <w:p w14:paraId="0D486527" w14:textId="49EC52A3" w:rsidR="00AF5CDD" w:rsidRDefault="00AF5CDD" w:rsidP="00AF5CDD">
            <w:pPr>
              <w:ind w:firstLine="0"/>
            </w:pPr>
            <w:r>
              <w:t>3</w:t>
            </w:r>
          </w:p>
        </w:tc>
        <w:tc>
          <w:tcPr>
            <w:tcW w:w="2835" w:type="dxa"/>
            <w:gridSpan w:val="2"/>
            <w:tcBorders>
              <w:top w:val="nil"/>
              <w:bottom w:val="nil"/>
            </w:tcBorders>
          </w:tcPr>
          <w:p w14:paraId="2D5D4064" w14:textId="5574228F" w:rsidR="00AF5CDD" w:rsidRDefault="00AF5CDD" w:rsidP="00AF5CDD">
            <w:pPr>
              <w:ind w:firstLine="0"/>
            </w:pPr>
            <w:r w:rsidRPr="00AF5CDD">
              <w:t>Menggali proses penandatanganan dokumen</w:t>
            </w:r>
          </w:p>
        </w:tc>
        <w:tc>
          <w:tcPr>
            <w:tcW w:w="4394" w:type="dxa"/>
            <w:tcBorders>
              <w:top w:val="nil"/>
              <w:bottom w:val="nil"/>
            </w:tcBorders>
          </w:tcPr>
          <w:p w14:paraId="575CD760" w14:textId="2EBABACC" w:rsidR="00AF5CDD" w:rsidRDefault="00AF5CDD" w:rsidP="00AF5CDD">
            <w:pPr>
              <w:ind w:firstLine="0"/>
            </w:pPr>
            <w:r w:rsidRPr="00AF5CDD">
              <w:rPr>
                <w:b/>
                <w:bCs/>
              </w:rPr>
              <w:t>Peneliti:</w:t>
            </w:r>
            <w:r>
              <w:t xml:space="preserve"> </w:t>
            </w:r>
            <w:r w:rsidRPr="00AF5CDD">
              <w:t>"Bagaimana proses penandatanganan dokumen di BAPPENDA?"</w:t>
            </w:r>
          </w:p>
          <w:p w14:paraId="6D7C1125" w14:textId="3C29F70C" w:rsidR="00AF5CDD" w:rsidRDefault="00577E7B" w:rsidP="00AF5CDD">
            <w:pPr>
              <w:ind w:firstLine="0"/>
            </w:pPr>
            <w:r>
              <w:rPr>
                <w:b/>
                <w:bCs/>
              </w:rPr>
              <w:t>Kasubbid PSI</w:t>
            </w:r>
            <w:r w:rsidR="00AF5CDD" w:rsidRPr="00AF5CDD">
              <w:rPr>
                <w:b/>
                <w:bCs/>
              </w:rPr>
              <w:t>:</w:t>
            </w:r>
            <w:r w:rsidR="00AF5CDD">
              <w:t xml:space="preserve"> </w:t>
            </w:r>
            <w:r w:rsidR="00AF5CDD" w:rsidRPr="00AF5CDD">
              <w:t>"Penandatanganan masih dilakukan manual di atas kertas. Setiap divisi harus menandatangani secara fisik, lalu berkas dipindahkan secara manual antar divisi. Ini memakan waktu rata-rata 40 menit per berkas."</w:t>
            </w:r>
          </w:p>
        </w:tc>
      </w:tr>
      <w:tr w:rsidR="00AF5CDD" w14:paraId="6622B4C6" w14:textId="77777777" w:rsidTr="00F031FF">
        <w:tc>
          <w:tcPr>
            <w:tcW w:w="709" w:type="dxa"/>
            <w:tcBorders>
              <w:top w:val="nil"/>
              <w:bottom w:val="nil"/>
            </w:tcBorders>
          </w:tcPr>
          <w:p w14:paraId="6C710D8B" w14:textId="0A2B1D1F" w:rsidR="00AF5CDD" w:rsidRDefault="00AF5CDD" w:rsidP="00AF5CDD">
            <w:pPr>
              <w:ind w:firstLine="0"/>
            </w:pPr>
            <w:r>
              <w:t>4</w:t>
            </w:r>
          </w:p>
        </w:tc>
        <w:tc>
          <w:tcPr>
            <w:tcW w:w="2835" w:type="dxa"/>
            <w:gridSpan w:val="2"/>
            <w:tcBorders>
              <w:top w:val="nil"/>
              <w:bottom w:val="nil"/>
            </w:tcBorders>
          </w:tcPr>
          <w:p w14:paraId="4821781E" w14:textId="3B07C18F" w:rsidR="00AF5CDD" w:rsidRDefault="00AF5CDD" w:rsidP="00AF5CDD">
            <w:pPr>
              <w:ind w:firstLine="0"/>
            </w:pPr>
            <w:r w:rsidRPr="00AF5CDD">
              <w:t>Identifikasi kebutuhan tracking status</w:t>
            </w:r>
          </w:p>
        </w:tc>
        <w:tc>
          <w:tcPr>
            <w:tcW w:w="4394" w:type="dxa"/>
            <w:tcBorders>
              <w:top w:val="nil"/>
              <w:bottom w:val="nil"/>
            </w:tcBorders>
          </w:tcPr>
          <w:p w14:paraId="106A7997" w14:textId="3CB56DE8" w:rsidR="002B0C8B" w:rsidRDefault="00AF5CDD" w:rsidP="00AF5CDD">
            <w:pPr>
              <w:ind w:firstLine="0"/>
            </w:pPr>
            <w:r w:rsidRPr="002B0C8B">
              <w:rPr>
                <w:b/>
                <w:bCs/>
              </w:rPr>
              <w:t>Peneliti:</w:t>
            </w:r>
            <w:r w:rsidR="002B0C8B">
              <w:t xml:space="preserve"> </w:t>
            </w:r>
            <w:r w:rsidRPr="00AF5CDD">
              <w:t>"Bagaimana PPAT mengetahui status dokumen mereka?"</w:t>
            </w:r>
          </w:p>
          <w:p w14:paraId="470A0305" w14:textId="35508317" w:rsidR="00AF5CDD" w:rsidRDefault="00577E7B" w:rsidP="00AF5CDD">
            <w:pPr>
              <w:ind w:firstLine="0"/>
            </w:pPr>
            <w:r>
              <w:rPr>
                <w:b/>
                <w:bCs/>
              </w:rPr>
              <w:t>Kasubbid PSI</w:t>
            </w:r>
            <w:r w:rsidR="002B0C8B" w:rsidRPr="002B0C8B">
              <w:rPr>
                <w:b/>
                <w:bCs/>
              </w:rPr>
              <w:t>:</w:t>
            </w:r>
            <w:r w:rsidR="00AF5CDD" w:rsidRPr="00AF5CDD">
              <w:t xml:space="preserve"> "Saat ini PPAT harus menanyakan langsung secara manual, apakah datang ke kantor atau menghubungi via telepon. Tidak ada sistem tracking real-time. Kadang ada kesalahan sekitar 10% karena dokumen tertukar atau hilang dalam proses perpindahan fisik antar divisi."</w:t>
            </w:r>
          </w:p>
        </w:tc>
      </w:tr>
      <w:tr w:rsidR="00A1679B" w14:paraId="40F9AF6F" w14:textId="77777777" w:rsidTr="00F031FF">
        <w:tc>
          <w:tcPr>
            <w:tcW w:w="709" w:type="dxa"/>
            <w:tcBorders>
              <w:top w:val="nil"/>
              <w:bottom w:val="single" w:sz="4" w:space="0" w:color="auto"/>
            </w:tcBorders>
          </w:tcPr>
          <w:p w14:paraId="77852C2C" w14:textId="4DC4998A" w:rsidR="00A1679B" w:rsidRDefault="00F031FF" w:rsidP="00A1679B">
            <w:pPr>
              <w:ind w:firstLine="0"/>
            </w:pPr>
            <w:r>
              <w:t>5</w:t>
            </w:r>
          </w:p>
        </w:tc>
        <w:tc>
          <w:tcPr>
            <w:tcW w:w="2835" w:type="dxa"/>
            <w:gridSpan w:val="2"/>
            <w:tcBorders>
              <w:top w:val="nil"/>
              <w:bottom w:val="single" w:sz="4" w:space="0" w:color="auto"/>
            </w:tcBorders>
          </w:tcPr>
          <w:p w14:paraId="4AFC98FB" w14:textId="6497AD51" w:rsidR="00A1679B" w:rsidRPr="00AF5CDD" w:rsidRDefault="00A1679B" w:rsidP="00A1679B">
            <w:pPr>
              <w:ind w:firstLine="0"/>
            </w:pPr>
            <w:r w:rsidRPr="002B0C8B">
              <w:t>Fokus pengembangan iterasi pertama</w:t>
            </w:r>
          </w:p>
        </w:tc>
        <w:tc>
          <w:tcPr>
            <w:tcW w:w="4394" w:type="dxa"/>
            <w:tcBorders>
              <w:top w:val="nil"/>
              <w:bottom w:val="single" w:sz="4" w:space="0" w:color="auto"/>
            </w:tcBorders>
          </w:tcPr>
          <w:p w14:paraId="29E0D644" w14:textId="77777777" w:rsidR="00A1679B" w:rsidRDefault="00A1679B" w:rsidP="00A1679B">
            <w:pPr>
              <w:ind w:firstLine="0"/>
            </w:pPr>
            <w:r w:rsidRPr="002B0C8B">
              <w:rPr>
                <w:b/>
                <w:bCs/>
              </w:rPr>
              <w:t>Peneliti:</w:t>
            </w:r>
            <w:r w:rsidRPr="002B0C8B">
              <w:t xml:space="preserve"> "Untuk iterasi pertama, fokus pengembangan apa yang diinginkan?"</w:t>
            </w:r>
          </w:p>
          <w:p w14:paraId="5785BEE8" w14:textId="5CE549A8" w:rsidR="00A1679B" w:rsidRPr="002B0C8B" w:rsidRDefault="00A1679B" w:rsidP="00A1679B">
            <w:pPr>
              <w:ind w:firstLine="0"/>
              <w:rPr>
                <w:b/>
                <w:bCs/>
              </w:rPr>
            </w:pPr>
            <w:r>
              <w:rPr>
                <w:b/>
                <w:bCs/>
              </w:rPr>
              <w:t>Kasubbid PSI</w:t>
            </w:r>
            <w:r w:rsidRPr="002B0C8B">
              <w:rPr>
                <w:b/>
                <w:bCs/>
              </w:rPr>
              <w:t>:</w:t>
            </w:r>
            <w:r w:rsidRPr="002B0C8B">
              <w:t xml:space="preserve"> "</w:t>
            </w:r>
            <w:r w:rsidR="00F031FF">
              <w:t>P</w:t>
            </w:r>
            <w:r w:rsidRPr="002B0C8B">
              <w:t>ada fitur booking online dasar dengan tracking status. Tanda tangan digital bisa ditambahkan di iterasi selanjutnya. Yang penting sistem bisa digunakan untuk mengurangi antrean dan mempercepat proses."</w:t>
            </w:r>
          </w:p>
        </w:tc>
      </w:tr>
      <w:tr w:rsidR="00AF5CDD" w14:paraId="17BA05B4" w14:textId="77777777" w:rsidTr="00F031FF">
        <w:tc>
          <w:tcPr>
            <w:tcW w:w="709" w:type="dxa"/>
            <w:tcBorders>
              <w:top w:val="single" w:sz="4" w:space="0" w:color="auto"/>
              <w:bottom w:val="nil"/>
            </w:tcBorders>
          </w:tcPr>
          <w:p w14:paraId="485662D8" w14:textId="4F58E47C" w:rsidR="00AF5CDD" w:rsidRDefault="00F031FF" w:rsidP="00AF5CDD">
            <w:pPr>
              <w:ind w:firstLine="0"/>
            </w:pPr>
            <w:r>
              <w:lastRenderedPageBreak/>
              <w:t>6</w:t>
            </w:r>
          </w:p>
        </w:tc>
        <w:tc>
          <w:tcPr>
            <w:tcW w:w="2835" w:type="dxa"/>
            <w:gridSpan w:val="2"/>
            <w:tcBorders>
              <w:top w:val="single" w:sz="4" w:space="0" w:color="auto"/>
              <w:bottom w:val="nil"/>
            </w:tcBorders>
          </w:tcPr>
          <w:p w14:paraId="351AD7EE" w14:textId="2A8028D4" w:rsidR="00AF5CDD" w:rsidRDefault="002B0C8B" w:rsidP="00AF5CDD">
            <w:pPr>
              <w:ind w:firstLine="0"/>
            </w:pPr>
            <w:r w:rsidRPr="002B0C8B">
              <w:t>Menilai urgensi digitalisasi</w:t>
            </w:r>
          </w:p>
        </w:tc>
        <w:tc>
          <w:tcPr>
            <w:tcW w:w="4394" w:type="dxa"/>
            <w:tcBorders>
              <w:top w:val="single" w:sz="4" w:space="0" w:color="auto"/>
              <w:bottom w:val="nil"/>
            </w:tcBorders>
          </w:tcPr>
          <w:p w14:paraId="01506274" w14:textId="77777777" w:rsidR="002B0C8B" w:rsidRDefault="002B0C8B" w:rsidP="00AF5CDD">
            <w:pPr>
              <w:ind w:firstLine="0"/>
            </w:pPr>
            <w:r w:rsidRPr="002B0C8B">
              <w:rPr>
                <w:b/>
                <w:bCs/>
              </w:rPr>
              <w:t>Peneliti:</w:t>
            </w:r>
            <w:r>
              <w:t xml:space="preserve"> </w:t>
            </w:r>
            <w:r w:rsidRPr="002B0C8B">
              <w:t>"Apakah digitalisasi proses booking dan tracking penting untuk BAPPENDA?"</w:t>
            </w:r>
          </w:p>
          <w:p w14:paraId="61DA88AB" w14:textId="648F0E56" w:rsidR="00AF5CDD" w:rsidRDefault="00577E7B" w:rsidP="00AF5CDD">
            <w:pPr>
              <w:ind w:firstLine="0"/>
            </w:pPr>
            <w:r>
              <w:rPr>
                <w:b/>
                <w:bCs/>
              </w:rPr>
              <w:t>Kasubbid PSI</w:t>
            </w:r>
            <w:r w:rsidR="002B0C8B">
              <w:rPr>
                <w:b/>
                <w:bCs/>
              </w:rPr>
              <w:t>:</w:t>
            </w:r>
            <w:r w:rsidR="002B0C8B" w:rsidRPr="002B0C8B">
              <w:t xml:space="preserve"> "Sangat penting. Dengan sistem online, PPAT bisa booking dari mana saja tanpa harus datang ke kantor. Tracking real-time juga akan mengurangi beban kerja pegawai yang harus menjawab pertanyaan status dokumen secara manual. Sistem digital juga akan mengurangi kesalahan karena data tersimpan di database."</w:t>
            </w:r>
          </w:p>
        </w:tc>
      </w:tr>
      <w:tr w:rsidR="00AF5CDD" w14:paraId="37A2C255" w14:textId="77777777" w:rsidTr="00F031FF">
        <w:tc>
          <w:tcPr>
            <w:tcW w:w="709" w:type="dxa"/>
            <w:tcBorders>
              <w:top w:val="nil"/>
              <w:bottom w:val="single" w:sz="4" w:space="0" w:color="auto"/>
            </w:tcBorders>
          </w:tcPr>
          <w:p w14:paraId="027F353F" w14:textId="2B5735C1" w:rsidR="00AF5CDD" w:rsidRDefault="00F031FF" w:rsidP="00AF5CDD">
            <w:pPr>
              <w:ind w:firstLine="0"/>
            </w:pPr>
            <w:r>
              <w:t>7</w:t>
            </w:r>
          </w:p>
        </w:tc>
        <w:tc>
          <w:tcPr>
            <w:tcW w:w="2835" w:type="dxa"/>
            <w:gridSpan w:val="2"/>
            <w:tcBorders>
              <w:top w:val="nil"/>
              <w:bottom w:val="single" w:sz="4" w:space="0" w:color="auto"/>
            </w:tcBorders>
          </w:tcPr>
          <w:p w14:paraId="652A6044" w14:textId="67013D6D" w:rsidR="00AF5CDD" w:rsidRDefault="002B0C8B" w:rsidP="00AF5CDD">
            <w:pPr>
              <w:ind w:firstLine="0"/>
            </w:pPr>
            <w:r w:rsidRPr="002B0C8B">
              <w:t>Validasi kebutuhan fitur</w:t>
            </w:r>
          </w:p>
        </w:tc>
        <w:tc>
          <w:tcPr>
            <w:tcW w:w="4394" w:type="dxa"/>
            <w:tcBorders>
              <w:top w:val="nil"/>
              <w:bottom w:val="single" w:sz="4" w:space="0" w:color="auto"/>
            </w:tcBorders>
          </w:tcPr>
          <w:p w14:paraId="25BBFB41" w14:textId="4A618FD1" w:rsidR="00AF5CDD" w:rsidRDefault="002B0C8B" w:rsidP="00AF5CDD">
            <w:pPr>
              <w:ind w:firstLine="0"/>
            </w:pPr>
            <w:r w:rsidRPr="002B0C8B">
              <w:rPr>
                <w:b/>
                <w:bCs/>
              </w:rPr>
              <w:t>Peneliti:</w:t>
            </w:r>
            <w:r w:rsidRPr="002B0C8B">
              <w:t xml:space="preserve"> "Fitur apa yang paling penting untuk sistem booking online E-BPHTB?" </w:t>
            </w:r>
            <w:r w:rsidR="00577E7B">
              <w:rPr>
                <w:b/>
                <w:bCs/>
              </w:rPr>
              <w:t>Kasubbid PSI</w:t>
            </w:r>
            <w:r>
              <w:rPr>
                <w:b/>
                <w:bCs/>
              </w:rPr>
              <w:t xml:space="preserve">: </w:t>
            </w:r>
            <w:r w:rsidRPr="002B0C8B">
              <w:t>"Yang paling penting adalah sistem booking online agar PPAT bisa membuat jadwal dari rumah, tracking real-time agar PPAT tahu posisi dokumen, dan tanda tangan digital agar tidak perlu tanda tangan manual. Sistem juga harus terintegrasi dengan divisi Bank untuk verifikasi pembayaran, dan harus ada sistem validasi dokumen digital untuk keamanan."</w:t>
            </w:r>
          </w:p>
        </w:tc>
      </w:tr>
    </w:tbl>
    <w:p w14:paraId="771C6084" w14:textId="21A2CB66" w:rsidR="00AF5CDD" w:rsidRPr="00755CCC" w:rsidRDefault="00AF5CDD" w:rsidP="00F031FF">
      <w:pPr>
        <w:ind w:firstLine="0"/>
      </w:pPr>
    </w:p>
    <w:p w14:paraId="44AB1050" w14:textId="542E5F3C" w:rsidR="00755CCC" w:rsidRPr="00755CCC" w:rsidRDefault="009D7E63" w:rsidP="00545F7B">
      <w:pPr>
        <w:pStyle w:val="JudulSub-subbab"/>
      </w:pPr>
      <w:bookmarkStart w:id="72" w:name="_Toc212633002"/>
      <w:r w:rsidRPr="009D7E63">
        <w:rPr>
          <w:i/>
          <w:iCs/>
        </w:rPr>
        <w:t>Quick Plan</w:t>
      </w:r>
      <w:r w:rsidR="002E4F11">
        <w:rPr>
          <w:i/>
          <w:iCs/>
        </w:rPr>
        <w:t xml:space="preserve"> </w:t>
      </w:r>
      <w:r w:rsidR="000D0ACB" w:rsidRPr="000D0ACB">
        <w:t>(Perencanaan Cepat)</w:t>
      </w:r>
      <w:bookmarkEnd w:id="72"/>
    </w:p>
    <w:p w14:paraId="44AE39FE" w14:textId="58E56B03" w:rsidR="00052346" w:rsidRPr="00604CE2" w:rsidRDefault="00052346" w:rsidP="00604CE2">
      <w:r w:rsidRPr="00052346">
        <w:t xml:space="preserve">Selama tahap perencanaan cepat, fokus utama adalah menyusun draft awal sistem aplikasi yang disiapkan berdasarkan kebutuhan fungsional dari hasil komunikasi sebelumnya dengan stakeholder (Ekasari et al. 2024). Berdasarkan hasil wawancara dengan Kasubbid PSI (Tabel </w:t>
      </w:r>
      <w:r w:rsidR="00F031FF">
        <w:t>1</w:t>
      </w:r>
      <w:r w:rsidRPr="00052346">
        <w:t xml:space="preserve"> No. 7), peneliti menyusun perencanaan pengembangan sistem </w:t>
      </w:r>
      <w:r w:rsidRPr="00F031FF">
        <w:rPr>
          <w:i/>
          <w:iCs/>
        </w:rPr>
        <w:t>booking online</w:t>
      </w:r>
      <w:r w:rsidRPr="00052346">
        <w:t xml:space="preserve"> tahap awal dengan fokus pada pembuatan fitur booking online dasar dengan tracking status. Proses perencanaan dilakukan melalui diskusi teknis berulang dengan Kasubbid PSI (Hendri Aji Sulistiyanto, ST) sebagai mentor dan validator dalam merancang alur sistem. Diskusi meliputi identifikasi requirement fungsional, validasi alur bisnis yang akan diimplementasikan berdasarkan kondisi operasional di BAPPENDA, serta kesepakatan mengenai scope pengembangan pada iterasi pertama.</w:t>
      </w:r>
      <w:r w:rsidR="00604CE2">
        <w:t xml:space="preserve"> </w:t>
      </w:r>
      <w:r>
        <w:rPr>
          <w:rFonts w:eastAsia="MS Mincho" w:cs="Arial"/>
          <w:lang w:val="id-ID" w:eastAsia="en-US"/>
        </w:rPr>
        <w:t>Output perencanaan</w:t>
      </w:r>
      <w:r w:rsidRPr="00052346">
        <w:rPr>
          <w:rFonts w:eastAsia="MS Mincho" w:cs="Arial"/>
          <w:lang w:val="id-ID" w:eastAsia="en-US"/>
        </w:rPr>
        <w:t xml:space="preserve"> yang dihasilkan adalah sebagai berikut:</w:t>
      </w:r>
    </w:p>
    <w:p w14:paraId="6AA9EC0C" w14:textId="40E3C966" w:rsidR="006228B7" w:rsidRDefault="00052346" w:rsidP="00F031FF">
      <w:pPr>
        <w:pStyle w:val="DaftarParagraf"/>
        <w:numPr>
          <w:ilvl w:val="1"/>
          <w:numId w:val="6"/>
        </w:numPr>
        <w:ind w:left="567" w:hanging="425"/>
        <w:rPr>
          <w:rFonts w:eastAsia="MS Mincho" w:cs="Arial"/>
          <w:lang w:val="id-ID" w:eastAsia="en-US"/>
        </w:rPr>
      </w:pPr>
      <w:r w:rsidRPr="00052346">
        <w:rPr>
          <w:rFonts w:eastAsia="MS Mincho" w:cs="Arial"/>
          <w:lang w:val="id-ID" w:eastAsia="en-US"/>
        </w:rPr>
        <w:t>Fokus Iterasi Pertama: Berdasarkan masukan dari Kasubbid PSI, iterasi pertama difokuskan pada sistem booking online dasar dengan tracking status real-time. Fitur-fitur yang direncanakan meliputi: (1) sistem pemesanan jadwal pemeriksaan secara daring, (2) dashboard tracking untuk memantau status dokumen secara real-time, (3) integrasi modul antar divisi (PPAT/PPATS, LTB, Peneliti, dan LSB), dan (4) sistem notifikasi untuk update status dokumen.</w:t>
      </w:r>
    </w:p>
    <w:p w14:paraId="3622DECD" w14:textId="098DA4C8" w:rsidR="00604CE2" w:rsidRDefault="00604CE2" w:rsidP="00604CE2">
      <w:pPr>
        <w:ind w:firstLine="720"/>
        <w:rPr>
          <w:rFonts w:eastAsia="MS Mincho"/>
          <w:lang w:val="id-ID" w:eastAsia="en-US"/>
        </w:rPr>
      </w:pPr>
      <w:r w:rsidRPr="00604CE2">
        <w:rPr>
          <w:rFonts w:eastAsia="MS Mincho"/>
          <w:lang w:val="id-ID" w:eastAsia="en-US"/>
        </w:rPr>
        <w:t xml:space="preserve">Sebelum menjelaskan diagram UML yang akan dibuat, terlebih dahulu perlu dijelaskan simbol-simbol yang digunakan untuk memudahkan pemahaman </w:t>
      </w:r>
      <w:r w:rsidRPr="00604CE2">
        <w:rPr>
          <w:rFonts w:eastAsia="MS Mincho"/>
          <w:lang w:val="id-ID" w:eastAsia="en-US"/>
        </w:rPr>
        <w:lastRenderedPageBreak/>
        <w:t xml:space="preserve">pembaca. Simbol-simbol yang digunakan dalam diagram penelitian ini dapat dilihat pada Tabel </w:t>
      </w:r>
      <w:r w:rsidR="00955C0A">
        <w:rPr>
          <w:rFonts w:eastAsia="MS Mincho"/>
          <w:lang w:val="id-ID" w:eastAsia="en-US"/>
        </w:rPr>
        <w:t xml:space="preserve">4 </w:t>
      </w:r>
      <w:r w:rsidRPr="00604CE2">
        <w:rPr>
          <w:rFonts w:eastAsia="MS Mincho"/>
          <w:lang w:val="id-ID" w:eastAsia="en-US"/>
        </w:rPr>
        <w:t>sebagai berikut.</w:t>
      </w:r>
    </w:p>
    <w:p w14:paraId="6B9331C3" w14:textId="77777777" w:rsidR="00604CE2" w:rsidRPr="00604CE2" w:rsidRDefault="00604CE2" w:rsidP="00604CE2">
      <w:pPr>
        <w:ind w:firstLine="720"/>
        <w:rPr>
          <w:rFonts w:eastAsia="MS Mincho"/>
          <w:lang w:val="id-ID" w:eastAsia="en-US"/>
        </w:rPr>
      </w:pPr>
    </w:p>
    <w:p w14:paraId="4598E48C" w14:textId="197F7256" w:rsidR="00604CE2" w:rsidRDefault="00604CE2" w:rsidP="00604CE2">
      <w:pPr>
        <w:pStyle w:val="JuduluntukTabel"/>
      </w:pPr>
      <w:r>
        <w:t>Tabel 4 Simbol-simbol Diagram</w:t>
      </w:r>
    </w:p>
    <w:tbl>
      <w:tblPr>
        <w:tblStyle w:val="KisiTabel"/>
        <w:tblW w:w="0" w:type="auto"/>
        <w:tblLook w:val="04A0" w:firstRow="1" w:lastRow="0" w:firstColumn="1" w:lastColumn="0" w:noHBand="0" w:noVBand="1"/>
      </w:tblPr>
      <w:tblGrid>
        <w:gridCol w:w="1821"/>
        <w:gridCol w:w="2016"/>
        <w:gridCol w:w="4091"/>
      </w:tblGrid>
      <w:tr w:rsidR="00955C0A" w:rsidRPr="00534AA7" w14:paraId="0DC8C9B1" w14:textId="77777777" w:rsidTr="002212CB">
        <w:tc>
          <w:tcPr>
            <w:tcW w:w="1838" w:type="dxa"/>
          </w:tcPr>
          <w:p w14:paraId="1511EFEF" w14:textId="77777777" w:rsidR="00604CE2" w:rsidRPr="00534AA7" w:rsidRDefault="00604CE2" w:rsidP="002212CB">
            <w:pPr>
              <w:pStyle w:val="JuduluntukTabel"/>
              <w:ind w:firstLine="0"/>
              <w:rPr>
                <w:lang w:val="en-US"/>
              </w:rPr>
            </w:pPr>
            <w:r w:rsidRPr="00534AA7">
              <w:rPr>
                <w:lang w:val="en-US"/>
              </w:rPr>
              <w:t>Nama</w:t>
            </w:r>
          </w:p>
        </w:tc>
        <w:tc>
          <w:tcPr>
            <w:tcW w:w="1843" w:type="dxa"/>
          </w:tcPr>
          <w:p w14:paraId="6C2E6FB9" w14:textId="77777777" w:rsidR="00604CE2" w:rsidRPr="00534AA7" w:rsidRDefault="00604CE2" w:rsidP="002212CB">
            <w:pPr>
              <w:pStyle w:val="JuduluntukTabel"/>
              <w:ind w:firstLine="0"/>
              <w:rPr>
                <w:lang w:val="en-US"/>
              </w:rPr>
            </w:pPr>
            <w:r w:rsidRPr="00534AA7">
              <w:rPr>
                <w:lang w:val="en-US"/>
              </w:rPr>
              <w:t>Simbol</w:t>
            </w:r>
          </w:p>
        </w:tc>
        <w:tc>
          <w:tcPr>
            <w:tcW w:w="4247" w:type="dxa"/>
          </w:tcPr>
          <w:p w14:paraId="4C810C7C" w14:textId="77777777" w:rsidR="00604CE2" w:rsidRPr="00534AA7" w:rsidRDefault="00604CE2" w:rsidP="002212CB">
            <w:pPr>
              <w:pStyle w:val="JuduluntukTabel"/>
              <w:ind w:firstLine="0"/>
              <w:rPr>
                <w:lang w:val="en-US"/>
              </w:rPr>
            </w:pPr>
            <w:r w:rsidRPr="00534AA7">
              <w:rPr>
                <w:lang w:val="en-US"/>
              </w:rPr>
              <w:t>Deskripsi / Legenda Visual</w:t>
            </w:r>
          </w:p>
        </w:tc>
      </w:tr>
      <w:tr w:rsidR="00955C0A" w:rsidRPr="00534AA7" w14:paraId="56B8B0FD" w14:textId="77777777" w:rsidTr="002212CB">
        <w:tc>
          <w:tcPr>
            <w:tcW w:w="1838" w:type="dxa"/>
          </w:tcPr>
          <w:p w14:paraId="6AEE3A34" w14:textId="77777777" w:rsidR="00604CE2" w:rsidRPr="00534AA7" w:rsidRDefault="00604CE2" w:rsidP="002212CB">
            <w:pPr>
              <w:pStyle w:val="JuduluntukTabel"/>
              <w:ind w:firstLine="0"/>
              <w:rPr>
                <w:lang w:val="en-US"/>
              </w:rPr>
            </w:pPr>
            <w:r w:rsidRPr="00534AA7">
              <w:rPr>
                <w:lang w:val="en-US"/>
              </w:rPr>
              <w:t>Status Awal</w:t>
            </w:r>
          </w:p>
        </w:tc>
        <w:tc>
          <w:tcPr>
            <w:tcW w:w="1843" w:type="dxa"/>
          </w:tcPr>
          <w:p w14:paraId="503BD1DA" w14:textId="77777777" w:rsidR="00604CE2" w:rsidRPr="00534AA7" w:rsidRDefault="00604CE2" w:rsidP="002212CB">
            <w:pPr>
              <w:pStyle w:val="JuduluntukTabel"/>
              <w:ind w:firstLine="0"/>
              <w:rPr>
                <w:lang w:val="en-US"/>
              </w:rPr>
            </w:pPr>
            <w:r>
              <w:rPr>
                <w:rFonts w:ascii="Segoe UI Emoji" w:hAnsi="Segoe UI Emoji" w:cs="Segoe UI Emoji"/>
                <w:noProof/>
                <w:lang w:val="en-US"/>
              </w:rPr>
              <w:drawing>
                <wp:inline distT="0" distB="0" distL="0" distR="0" wp14:anchorId="7AC7818F" wp14:editId="21126769">
                  <wp:extent cx="384313" cy="384313"/>
                  <wp:effectExtent l="0" t="0" r="0" b="0"/>
                  <wp:docPr id="1995939647"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488" cy="390488"/>
                          </a:xfrm>
                          <a:prstGeom prst="rect">
                            <a:avLst/>
                          </a:prstGeom>
                          <a:noFill/>
                          <a:ln>
                            <a:noFill/>
                          </a:ln>
                        </pic:spPr>
                      </pic:pic>
                    </a:graphicData>
                  </a:graphic>
                </wp:inline>
              </w:drawing>
            </w:r>
          </w:p>
        </w:tc>
        <w:tc>
          <w:tcPr>
            <w:tcW w:w="4247" w:type="dxa"/>
          </w:tcPr>
          <w:p w14:paraId="21EE86DE" w14:textId="77777777" w:rsidR="00604CE2" w:rsidRPr="00534AA7" w:rsidRDefault="00604CE2" w:rsidP="002212CB">
            <w:pPr>
              <w:pStyle w:val="JuduluntukTabel"/>
              <w:ind w:firstLine="0"/>
              <w:jc w:val="both"/>
              <w:rPr>
                <w:lang w:val="en-US"/>
              </w:rPr>
            </w:pPr>
            <w:r w:rsidRPr="00534AA7">
              <w:rPr>
                <w:lang w:val="en-US"/>
              </w:rPr>
              <w:t>Menyatakan awal mulainya proses aktivitas (Start).</w:t>
            </w:r>
          </w:p>
        </w:tc>
      </w:tr>
      <w:tr w:rsidR="00955C0A" w:rsidRPr="00534AA7" w14:paraId="4BF92610" w14:textId="77777777" w:rsidTr="002212CB">
        <w:tc>
          <w:tcPr>
            <w:tcW w:w="1838" w:type="dxa"/>
          </w:tcPr>
          <w:p w14:paraId="066AB88C" w14:textId="77777777" w:rsidR="00604CE2" w:rsidRPr="00534AA7" w:rsidRDefault="00604CE2" w:rsidP="002212CB">
            <w:pPr>
              <w:pStyle w:val="JuduluntukTabel"/>
              <w:ind w:firstLine="0"/>
              <w:rPr>
                <w:lang w:val="en-US"/>
              </w:rPr>
            </w:pPr>
            <w:r w:rsidRPr="00534AA7">
              <w:rPr>
                <w:lang w:val="en-US"/>
              </w:rPr>
              <w:t>Aktivitas</w:t>
            </w:r>
          </w:p>
        </w:tc>
        <w:tc>
          <w:tcPr>
            <w:tcW w:w="1843" w:type="dxa"/>
          </w:tcPr>
          <w:p w14:paraId="47369625" w14:textId="77777777" w:rsidR="00604CE2" w:rsidRDefault="00604CE2" w:rsidP="002212CB">
            <w:pPr>
              <w:pStyle w:val="JuduluntukTabel"/>
              <w:ind w:firstLine="0"/>
              <w:rPr>
                <w:lang w:val="en-US"/>
              </w:rPr>
            </w:pPr>
          </w:p>
          <w:p w14:paraId="142AE7A1" w14:textId="77777777" w:rsidR="00604CE2" w:rsidRPr="00534AA7" w:rsidRDefault="00604CE2" w:rsidP="002212CB">
            <w:pPr>
              <w:pStyle w:val="JuduluntukTabel"/>
              <w:ind w:firstLine="0"/>
              <w:rPr>
                <w:lang w:val="en-US"/>
              </w:rPr>
            </w:pPr>
            <w:r>
              <w:rPr>
                <w:noProof/>
                <w:lang w:val="en-US"/>
              </w:rPr>
              <w:drawing>
                <wp:inline distT="0" distB="0" distL="0" distR="0" wp14:anchorId="01CFD418" wp14:editId="1D085D02">
                  <wp:extent cx="938289" cy="364108"/>
                  <wp:effectExtent l="0" t="0" r="0" b="0"/>
                  <wp:docPr id="1237434556"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76875" cy="379081"/>
                          </a:xfrm>
                          <a:prstGeom prst="rect">
                            <a:avLst/>
                          </a:prstGeom>
                          <a:noFill/>
                          <a:ln>
                            <a:noFill/>
                          </a:ln>
                        </pic:spPr>
                      </pic:pic>
                    </a:graphicData>
                  </a:graphic>
                </wp:inline>
              </w:drawing>
            </w:r>
          </w:p>
        </w:tc>
        <w:tc>
          <w:tcPr>
            <w:tcW w:w="4247" w:type="dxa"/>
          </w:tcPr>
          <w:p w14:paraId="4D04CB54" w14:textId="77777777" w:rsidR="00604CE2" w:rsidRPr="00534AA7" w:rsidRDefault="00604CE2" w:rsidP="002212CB">
            <w:pPr>
              <w:pStyle w:val="JuduluntukTabel"/>
              <w:ind w:firstLine="0"/>
              <w:jc w:val="both"/>
              <w:rPr>
                <w:lang w:val="en-US"/>
              </w:rPr>
            </w:pPr>
            <w:r w:rsidRPr="00534AA7">
              <w:rPr>
                <w:lang w:val="en-US"/>
              </w:rPr>
              <w:t>Menggambarkan aktivitas atau tindakan yang dilakukan sistem atau aktor (Process Step).</w:t>
            </w:r>
          </w:p>
        </w:tc>
      </w:tr>
      <w:tr w:rsidR="00955C0A" w:rsidRPr="00534AA7" w14:paraId="6B2537DA" w14:textId="77777777" w:rsidTr="002212CB">
        <w:tc>
          <w:tcPr>
            <w:tcW w:w="1838" w:type="dxa"/>
          </w:tcPr>
          <w:p w14:paraId="303617C5" w14:textId="77777777" w:rsidR="00604CE2" w:rsidRPr="00534AA7" w:rsidRDefault="00604CE2" w:rsidP="002212CB">
            <w:pPr>
              <w:pStyle w:val="JuduluntukTabel"/>
              <w:ind w:firstLine="0"/>
              <w:rPr>
                <w:lang w:val="en-US"/>
              </w:rPr>
            </w:pPr>
            <w:r w:rsidRPr="00534AA7">
              <w:rPr>
                <w:lang w:val="en-US"/>
              </w:rPr>
              <w:t>Transisi</w:t>
            </w:r>
          </w:p>
        </w:tc>
        <w:tc>
          <w:tcPr>
            <w:tcW w:w="1843" w:type="dxa"/>
          </w:tcPr>
          <w:p w14:paraId="263A9FE2" w14:textId="77777777" w:rsidR="00604CE2" w:rsidRDefault="00604CE2" w:rsidP="002212CB">
            <w:pPr>
              <w:pStyle w:val="JuduluntukTabel"/>
              <w:ind w:firstLine="0"/>
              <w:rPr>
                <w:lang w:val="en-US"/>
              </w:rPr>
            </w:pPr>
          </w:p>
          <w:p w14:paraId="3214673C" w14:textId="77777777" w:rsidR="00604CE2" w:rsidRPr="00534AA7" w:rsidRDefault="00604CE2" w:rsidP="002212CB">
            <w:pPr>
              <w:pStyle w:val="JuduluntukTabel"/>
              <w:ind w:firstLine="0"/>
              <w:rPr>
                <w:lang w:val="en-US"/>
              </w:rPr>
            </w:pPr>
            <w:r>
              <w:rPr>
                <w:noProof/>
                <w:lang w:val="en-US"/>
              </w:rPr>
              <w:drawing>
                <wp:inline distT="0" distB="0" distL="0" distR="0" wp14:anchorId="64E4E9B9" wp14:editId="3CE74070">
                  <wp:extent cx="974351" cy="96520"/>
                  <wp:effectExtent l="0" t="0" r="0" b="0"/>
                  <wp:docPr id="42967189"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flipV="1">
                            <a:off x="0" y="0"/>
                            <a:ext cx="1432531" cy="141908"/>
                          </a:xfrm>
                          <a:prstGeom prst="rect">
                            <a:avLst/>
                          </a:prstGeom>
                          <a:noFill/>
                          <a:ln>
                            <a:noFill/>
                          </a:ln>
                        </pic:spPr>
                      </pic:pic>
                    </a:graphicData>
                  </a:graphic>
                </wp:inline>
              </w:drawing>
            </w:r>
          </w:p>
        </w:tc>
        <w:tc>
          <w:tcPr>
            <w:tcW w:w="4247" w:type="dxa"/>
          </w:tcPr>
          <w:p w14:paraId="53C9433C" w14:textId="77777777" w:rsidR="00604CE2" w:rsidRPr="00534AA7" w:rsidRDefault="00604CE2" w:rsidP="002212CB">
            <w:pPr>
              <w:pStyle w:val="JuduluntukTabel"/>
              <w:ind w:firstLine="0"/>
              <w:jc w:val="both"/>
              <w:rPr>
                <w:lang w:val="en-US"/>
              </w:rPr>
            </w:pPr>
            <w:r w:rsidRPr="00534AA7">
              <w:rPr>
                <w:lang w:val="en-US"/>
              </w:rPr>
              <w:t>Menghubungkan satu elemen aktivitas ke elemen lainnya, menunjukkan arah alur (Flow Line).</w:t>
            </w:r>
          </w:p>
        </w:tc>
      </w:tr>
      <w:tr w:rsidR="00955C0A" w:rsidRPr="00534AA7" w14:paraId="1AE0DB0D" w14:textId="77777777" w:rsidTr="002212CB">
        <w:tc>
          <w:tcPr>
            <w:tcW w:w="1838" w:type="dxa"/>
          </w:tcPr>
          <w:p w14:paraId="0DDC84FC" w14:textId="77777777" w:rsidR="00604CE2" w:rsidRPr="00534AA7" w:rsidRDefault="00604CE2" w:rsidP="002212CB">
            <w:pPr>
              <w:pStyle w:val="JuduluntukTabel"/>
              <w:ind w:firstLine="0"/>
              <w:rPr>
                <w:lang w:val="en-US"/>
              </w:rPr>
            </w:pPr>
            <w:r w:rsidRPr="00534AA7">
              <w:rPr>
                <w:lang w:val="en-US"/>
              </w:rPr>
              <w:t>Keputusan</w:t>
            </w:r>
          </w:p>
        </w:tc>
        <w:tc>
          <w:tcPr>
            <w:tcW w:w="1843" w:type="dxa"/>
          </w:tcPr>
          <w:p w14:paraId="5FE6627B" w14:textId="77777777" w:rsidR="00604CE2" w:rsidRPr="00534AA7" w:rsidRDefault="00604CE2" w:rsidP="002212CB">
            <w:pPr>
              <w:pStyle w:val="JuduluntukTabel"/>
              <w:ind w:firstLine="0"/>
              <w:rPr>
                <w:lang w:val="en-US"/>
              </w:rPr>
            </w:pPr>
            <w:r>
              <w:rPr>
                <w:noProof/>
                <w:lang w:val="en-US"/>
              </w:rPr>
              <w:drawing>
                <wp:inline distT="0" distB="0" distL="0" distR="0" wp14:anchorId="0E9FE78D" wp14:editId="1970511A">
                  <wp:extent cx="463826" cy="463826"/>
                  <wp:effectExtent l="0" t="0" r="0" b="0"/>
                  <wp:docPr id="322550788"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1101" cy="471101"/>
                          </a:xfrm>
                          <a:prstGeom prst="rect">
                            <a:avLst/>
                          </a:prstGeom>
                          <a:noFill/>
                          <a:ln>
                            <a:noFill/>
                          </a:ln>
                        </pic:spPr>
                      </pic:pic>
                    </a:graphicData>
                  </a:graphic>
                </wp:inline>
              </w:drawing>
            </w:r>
          </w:p>
        </w:tc>
        <w:tc>
          <w:tcPr>
            <w:tcW w:w="4247" w:type="dxa"/>
          </w:tcPr>
          <w:p w14:paraId="245CE599" w14:textId="77777777" w:rsidR="00604CE2" w:rsidRPr="00534AA7" w:rsidRDefault="00604CE2" w:rsidP="002212CB">
            <w:pPr>
              <w:pStyle w:val="JuduluntukTabel"/>
              <w:ind w:firstLine="0"/>
              <w:jc w:val="both"/>
              <w:rPr>
                <w:lang w:val="en-US"/>
              </w:rPr>
            </w:pPr>
            <w:r w:rsidRPr="00534AA7">
              <w:rPr>
                <w:lang w:val="en-US"/>
              </w:rPr>
              <w:t>Menyatakan percabangan alur berdasarkan kondisi tertentu (Decision / Conditional Branch).</w:t>
            </w:r>
          </w:p>
        </w:tc>
      </w:tr>
      <w:tr w:rsidR="00955C0A" w:rsidRPr="00534AA7" w14:paraId="5328CA39" w14:textId="77777777" w:rsidTr="002212CB">
        <w:tc>
          <w:tcPr>
            <w:tcW w:w="1838" w:type="dxa"/>
          </w:tcPr>
          <w:p w14:paraId="3F404B9A" w14:textId="77777777" w:rsidR="00604CE2" w:rsidRPr="00534AA7" w:rsidRDefault="00604CE2" w:rsidP="002212CB">
            <w:pPr>
              <w:pStyle w:val="JuduluntukTabel"/>
              <w:ind w:firstLine="0"/>
              <w:rPr>
                <w:lang w:val="en-US"/>
              </w:rPr>
            </w:pPr>
            <w:r w:rsidRPr="00534AA7">
              <w:rPr>
                <w:lang w:val="en-US"/>
              </w:rPr>
              <w:t>Basis Data</w:t>
            </w:r>
          </w:p>
        </w:tc>
        <w:tc>
          <w:tcPr>
            <w:tcW w:w="1843" w:type="dxa"/>
          </w:tcPr>
          <w:p w14:paraId="20A13088" w14:textId="77777777" w:rsidR="00604CE2" w:rsidRPr="00534AA7" w:rsidRDefault="00604CE2" w:rsidP="002212CB">
            <w:pPr>
              <w:pStyle w:val="JuduluntukTabel"/>
              <w:ind w:firstLine="0"/>
              <w:rPr>
                <w:lang w:val="en-US"/>
              </w:rPr>
            </w:pPr>
            <w:r>
              <w:rPr>
                <w:noProof/>
                <w:lang w:val="en-US"/>
              </w:rPr>
              <w:drawing>
                <wp:inline distT="0" distB="0" distL="0" distR="0" wp14:anchorId="5DC1CA8B" wp14:editId="22C14113">
                  <wp:extent cx="430695" cy="430695"/>
                  <wp:effectExtent l="0" t="0" r="7620" b="7620"/>
                  <wp:docPr id="1354698168"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3760" cy="433760"/>
                          </a:xfrm>
                          <a:prstGeom prst="rect">
                            <a:avLst/>
                          </a:prstGeom>
                          <a:noFill/>
                          <a:ln>
                            <a:noFill/>
                          </a:ln>
                        </pic:spPr>
                      </pic:pic>
                    </a:graphicData>
                  </a:graphic>
                </wp:inline>
              </w:drawing>
            </w:r>
          </w:p>
        </w:tc>
        <w:tc>
          <w:tcPr>
            <w:tcW w:w="4247" w:type="dxa"/>
          </w:tcPr>
          <w:p w14:paraId="62CFA639" w14:textId="77777777" w:rsidR="00604CE2" w:rsidRPr="00534AA7" w:rsidRDefault="00604CE2" w:rsidP="002212CB">
            <w:pPr>
              <w:pStyle w:val="JuduluntukTabel"/>
              <w:ind w:firstLine="0"/>
              <w:jc w:val="both"/>
              <w:rPr>
                <w:lang w:val="en-US"/>
              </w:rPr>
            </w:pPr>
            <w:r w:rsidRPr="00534AA7">
              <w:rPr>
                <w:lang w:val="en-US"/>
              </w:rPr>
              <w:t>Mengindikasikan proses penyimpanan atau pengambilan data dari sistem penyimpanan (Database).</w:t>
            </w:r>
          </w:p>
        </w:tc>
      </w:tr>
      <w:tr w:rsidR="00955C0A" w:rsidRPr="00534AA7" w14:paraId="4A6E3F99" w14:textId="77777777" w:rsidTr="002212CB">
        <w:tc>
          <w:tcPr>
            <w:tcW w:w="1838" w:type="dxa"/>
          </w:tcPr>
          <w:p w14:paraId="5EE2CDAA" w14:textId="77777777" w:rsidR="00604CE2" w:rsidRPr="00534AA7" w:rsidRDefault="00604CE2" w:rsidP="002212CB">
            <w:pPr>
              <w:pStyle w:val="JuduluntukTabel"/>
              <w:ind w:firstLine="0"/>
              <w:rPr>
                <w:lang w:val="en-US"/>
              </w:rPr>
            </w:pPr>
            <w:r w:rsidRPr="00534AA7">
              <w:rPr>
                <w:lang w:val="en-US"/>
              </w:rPr>
              <w:t>Status Akhir</w:t>
            </w:r>
          </w:p>
        </w:tc>
        <w:tc>
          <w:tcPr>
            <w:tcW w:w="1843" w:type="dxa"/>
          </w:tcPr>
          <w:p w14:paraId="3DF8CE3F" w14:textId="77777777" w:rsidR="00604CE2" w:rsidRPr="00534AA7" w:rsidRDefault="00604CE2" w:rsidP="002212CB">
            <w:pPr>
              <w:pStyle w:val="JuduluntukTabel"/>
              <w:ind w:firstLine="0"/>
              <w:rPr>
                <w:lang w:val="en-US"/>
              </w:rPr>
            </w:pPr>
            <w:r>
              <w:rPr>
                <w:rFonts w:ascii="Segoe UI Emoji" w:hAnsi="Segoe UI Emoji" w:cs="Segoe UI Emoji"/>
                <w:noProof/>
                <w:lang w:val="en-US"/>
              </w:rPr>
              <w:drawing>
                <wp:inline distT="0" distB="0" distL="0" distR="0" wp14:anchorId="5D78EDA2" wp14:editId="0CA22B75">
                  <wp:extent cx="404191" cy="404191"/>
                  <wp:effectExtent l="0" t="0" r="0" b="0"/>
                  <wp:docPr id="991113518"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760" cy="407760"/>
                          </a:xfrm>
                          <a:prstGeom prst="rect">
                            <a:avLst/>
                          </a:prstGeom>
                          <a:noFill/>
                          <a:ln>
                            <a:noFill/>
                          </a:ln>
                        </pic:spPr>
                      </pic:pic>
                    </a:graphicData>
                  </a:graphic>
                </wp:inline>
              </w:drawing>
            </w:r>
          </w:p>
        </w:tc>
        <w:tc>
          <w:tcPr>
            <w:tcW w:w="4247" w:type="dxa"/>
          </w:tcPr>
          <w:p w14:paraId="0D0D186A" w14:textId="77777777" w:rsidR="00604CE2" w:rsidRPr="00534AA7" w:rsidRDefault="00604CE2" w:rsidP="002212CB">
            <w:pPr>
              <w:pStyle w:val="JuduluntukTabel"/>
              <w:ind w:firstLine="0"/>
              <w:jc w:val="both"/>
              <w:rPr>
                <w:lang w:val="en-US"/>
              </w:rPr>
            </w:pPr>
            <w:r w:rsidRPr="00534AA7">
              <w:rPr>
                <w:lang w:val="en-US"/>
              </w:rPr>
              <w:t>Menandai akhir dari proses suatu aktivitas (End).</w:t>
            </w:r>
          </w:p>
        </w:tc>
      </w:tr>
      <w:tr w:rsidR="00955C0A" w:rsidRPr="00534AA7" w14:paraId="2AA0ED97" w14:textId="77777777" w:rsidTr="002212CB">
        <w:tc>
          <w:tcPr>
            <w:tcW w:w="1838" w:type="dxa"/>
          </w:tcPr>
          <w:p w14:paraId="028AA70E" w14:textId="77777777" w:rsidR="00604CE2" w:rsidRPr="00534AA7" w:rsidRDefault="00604CE2" w:rsidP="002212CB">
            <w:pPr>
              <w:pStyle w:val="JuduluntukTabel"/>
              <w:ind w:firstLine="0"/>
              <w:rPr>
                <w:lang w:val="en-US"/>
              </w:rPr>
            </w:pPr>
            <w:r w:rsidRPr="00534AA7">
              <w:rPr>
                <w:lang w:val="en-US"/>
              </w:rPr>
              <w:t>Swimlane</w:t>
            </w:r>
          </w:p>
        </w:tc>
        <w:tc>
          <w:tcPr>
            <w:tcW w:w="1843" w:type="dxa"/>
          </w:tcPr>
          <w:p w14:paraId="1C3768BA" w14:textId="77777777" w:rsidR="00604CE2" w:rsidRPr="00534AA7" w:rsidRDefault="00604CE2" w:rsidP="002212CB">
            <w:pPr>
              <w:pStyle w:val="JuduluntukTabel"/>
              <w:ind w:firstLine="0"/>
              <w:rPr>
                <w:lang w:val="en-US"/>
              </w:rPr>
            </w:pPr>
            <w:r>
              <w:rPr>
                <w:lang w:val="en-US"/>
              </w:rPr>
              <w:t>-</w:t>
            </w:r>
          </w:p>
        </w:tc>
        <w:tc>
          <w:tcPr>
            <w:tcW w:w="4247" w:type="dxa"/>
          </w:tcPr>
          <w:p w14:paraId="14B97A99" w14:textId="77777777" w:rsidR="00604CE2" w:rsidRPr="00534AA7" w:rsidRDefault="00604CE2" w:rsidP="002212CB">
            <w:pPr>
              <w:pStyle w:val="JuduluntukTabel"/>
              <w:ind w:firstLine="0"/>
              <w:jc w:val="both"/>
            </w:pPr>
            <w:r w:rsidRPr="00534AA7">
              <w:rPr>
                <w:lang w:val="en-US"/>
              </w:rPr>
              <w:t>Membagi diagram menjadi lane sesuai aktor/pembagian tanggung jawab (Actor / Responsibility Partition).</w:t>
            </w:r>
          </w:p>
        </w:tc>
      </w:tr>
      <w:tr w:rsidR="00955C0A" w:rsidRPr="00534AA7" w14:paraId="7BF804F7" w14:textId="77777777" w:rsidTr="002212CB">
        <w:tc>
          <w:tcPr>
            <w:tcW w:w="1838" w:type="dxa"/>
          </w:tcPr>
          <w:p w14:paraId="22EDBC9B" w14:textId="03DFABD0" w:rsidR="003B0D37" w:rsidRPr="00534AA7" w:rsidRDefault="003B0D37" w:rsidP="003B0D37">
            <w:pPr>
              <w:pStyle w:val="JuduluntukTabel"/>
              <w:ind w:firstLine="0"/>
              <w:rPr>
                <w:lang w:val="en-US"/>
              </w:rPr>
            </w:pPr>
            <w:r w:rsidRPr="003B0D37">
              <w:t>Actor</w:t>
            </w:r>
          </w:p>
        </w:tc>
        <w:tc>
          <w:tcPr>
            <w:tcW w:w="1843" w:type="dxa"/>
          </w:tcPr>
          <w:p w14:paraId="156953A3" w14:textId="20E4766F" w:rsidR="003B0D37" w:rsidRDefault="003B0D37" w:rsidP="00955C0A">
            <w:pPr>
              <w:pStyle w:val="JuduluntukTabel"/>
              <w:ind w:firstLine="0"/>
              <w:rPr>
                <w:lang w:val="en-US"/>
              </w:rPr>
            </w:pPr>
            <w:r>
              <w:rPr>
                <w:noProof/>
                <w:lang w:val="en-US"/>
              </w:rPr>
              <w:drawing>
                <wp:inline distT="0" distB="0" distL="0" distR="0" wp14:anchorId="14E793AA" wp14:editId="57317F10">
                  <wp:extent cx="214201" cy="543911"/>
                  <wp:effectExtent l="0" t="0" r="0" b="8890"/>
                  <wp:docPr id="166050503"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6503" cy="549757"/>
                          </a:xfrm>
                          <a:prstGeom prst="rect">
                            <a:avLst/>
                          </a:prstGeom>
                          <a:noFill/>
                          <a:ln>
                            <a:noFill/>
                          </a:ln>
                        </pic:spPr>
                      </pic:pic>
                    </a:graphicData>
                  </a:graphic>
                </wp:inline>
              </w:drawing>
            </w:r>
          </w:p>
        </w:tc>
        <w:tc>
          <w:tcPr>
            <w:tcW w:w="4247" w:type="dxa"/>
          </w:tcPr>
          <w:p w14:paraId="04BA5914" w14:textId="607CBCE2" w:rsidR="003B0D37" w:rsidRPr="00534AA7" w:rsidRDefault="003B0D37" w:rsidP="003B0D37">
            <w:pPr>
              <w:pStyle w:val="JuduluntukTabel"/>
              <w:ind w:firstLine="0"/>
              <w:jc w:val="both"/>
              <w:rPr>
                <w:lang w:val="en-US"/>
              </w:rPr>
            </w:pPr>
            <w:r w:rsidRPr="003B0D37">
              <w:t>Menggambarkan entitas (orang/proses/sistem) yang melakukan interaksi dengan sistem.</w:t>
            </w:r>
          </w:p>
        </w:tc>
      </w:tr>
      <w:tr w:rsidR="00955C0A" w:rsidRPr="00534AA7" w14:paraId="5DE58F42" w14:textId="77777777" w:rsidTr="002212CB">
        <w:tc>
          <w:tcPr>
            <w:tcW w:w="1838" w:type="dxa"/>
          </w:tcPr>
          <w:p w14:paraId="4AF74A9D" w14:textId="36CEF127" w:rsidR="003B0D37" w:rsidRPr="00534AA7" w:rsidRDefault="003B0D37" w:rsidP="003B0D37">
            <w:pPr>
              <w:pStyle w:val="JuduluntukTabel"/>
              <w:ind w:firstLine="0"/>
              <w:rPr>
                <w:lang w:val="en-US"/>
              </w:rPr>
            </w:pPr>
            <w:r w:rsidRPr="003B0D37">
              <w:t>Use Case</w:t>
            </w:r>
          </w:p>
        </w:tc>
        <w:tc>
          <w:tcPr>
            <w:tcW w:w="1843" w:type="dxa"/>
          </w:tcPr>
          <w:p w14:paraId="354A53F7" w14:textId="77777777" w:rsidR="003B0D37" w:rsidRDefault="003B0D37" w:rsidP="003B0D37">
            <w:pPr>
              <w:pStyle w:val="JuduluntukTabel"/>
              <w:ind w:firstLine="0"/>
              <w:rPr>
                <w:lang w:val="en-US"/>
              </w:rPr>
            </w:pPr>
          </w:p>
          <w:p w14:paraId="0BF65875" w14:textId="0A2E8253" w:rsidR="003B0D37" w:rsidRDefault="003B0D37" w:rsidP="003B0D37">
            <w:pPr>
              <w:pStyle w:val="JuduluntukTabel"/>
              <w:ind w:firstLine="0"/>
              <w:rPr>
                <w:lang w:val="en-US"/>
              </w:rPr>
            </w:pPr>
            <w:r>
              <w:rPr>
                <w:noProof/>
                <w:lang w:val="en-US"/>
              </w:rPr>
              <w:drawing>
                <wp:inline distT="0" distB="0" distL="0" distR="0" wp14:anchorId="3E2BF4FC" wp14:editId="1F7C9A0C">
                  <wp:extent cx="969645" cy="425647"/>
                  <wp:effectExtent l="0" t="0" r="1905" b="0"/>
                  <wp:docPr id="1943559964"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77779" cy="429218"/>
                          </a:xfrm>
                          <a:prstGeom prst="rect">
                            <a:avLst/>
                          </a:prstGeom>
                          <a:noFill/>
                          <a:ln>
                            <a:noFill/>
                          </a:ln>
                        </pic:spPr>
                      </pic:pic>
                    </a:graphicData>
                  </a:graphic>
                </wp:inline>
              </w:drawing>
            </w:r>
          </w:p>
        </w:tc>
        <w:tc>
          <w:tcPr>
            <w:tcW w:w="4247" w:type="dxa"/>
          </w:tcPr>
          <w:p w14:paraId="04AC37CE" w14:textId="2C671806" w:rsidR="003B0D37" w:rsidRPr="00534AA7" w:rsidRDefault="003B0D37" w:rsidP="003B0D37">
            <w:pPr>
              <w:pStyle w:val="JuduluntukTabel"/>
              <w:ind w:firstLine="0"/>
              <w:jc w:val="both"/>
              <w:rPr>
                <w:lang w:val="en-US"/>
              </w:rPr>
            </w:pPr>
            <w:r w:rsidRPr="003B0D37">
              <w:t>Menggambarkan fungsi sistem sebagai unit-unit yang saling bertukar pesan dengan aktor, dan biasanya diberi awal nama dengan kata kerja.</w:t>
            </w:r>
          </w:p>
        </w:tc>
      </w:tr>
      <w:tr w:rsidR="00955C0A" w:rsidRPr="00534AA7" w14:paraId="259450A3" w14:textId="77777777" w:rsidTr="002212CB">
        <w:tc>
          <w:tcPr>
            <w:tcW w:w="1838" w:type="dxa"/>
          </w:tcPr>
          <w:p w14:paraId="3B472FE6" w14:textId="3C062D8D" w:rsidR="003B0D37" w:rsidRPr="00534AA7" w:rsidRDefault="003B0D37" w:rsidP="003B0D37">
            <w:pPr>
              <w:pStyle w:val="JuduluntukTabel"/>
              <w:ind w:firstLine="0"/>
              <w:rPr>
                <w:lang w:val="en-US"/>
              </w:rPr>
            </w:pPr>
            <w:r w:rsidRPr="003B0D37">
              <w:t>Association</w:t>
            </w:r>
          </w:p>
        </w:tc>
        <w:tc>
          <w:tcPr>
            <w:tcW w:w="1843" w:type="dxa"/>
          </w:tcPr>
          <w:p w14:paraId="3505570F" w14:textId="29165C42" w:rsidR="003B0D37" w:rsidRDefault="00896D30" w:rsidP="003B0D37">
            <w:pPr>
              <w:pStyle w:val="JuduluntukTabel"/>
              <w:ind w:firstLine="0"/>
              <w:rPr>
                <w:lang w:val="en-US"/>
              </w:rPr>
            </w:pPr>
            <w:r>
              <w:rPr>
                <w:noProof/>
                <w:lang w:val="en-US"/>
              </w:rPr>
              <w:drawing>
                <wp:inline distT="0" distB="0" distL="0" distR="0" wp14:anchorId="39F85741" wp14:editId="48A096C0">
                  <wp:extent cx="1033670" cy="436880"/>
                  <wp:effectExtent l="0" t="0" r="0" b="1270"/>
                  <wp:docPr id="1411410419"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91031" cy="461124"/>
                          </a:xfrm>
                          <a:prstGeom prst="rect">
                            <a:avLst/>
                          </a:prstGeom>
                          <a:noFill/>
                          <a:ln>
                            <a:noFill/>
                          </a:ln>
                        </pic:spPr>
                      </pic:pic>
                    </a:graphicData>
                  </a:graphic>
                </wp:inline>
              </w:drawing>
            </w:r>
          </w:p>
        </w:tc>
        <w:tc>
          <w:tcPr>
            <w:tcW w:w="4247" w:type="dxa"/>
          </w:tcPr>
          <w:p w14:paraId="28E99F63" w14:textId="0A116391" w:rsidR="003B0D37" w:rsidRPr="00534AA7" w:rsidRDefault="003B0D37" w:rsidP="003B0D37">
            <w:pPr>
              <w:pStyle w:val="JuduluntukTabel"/>
              <w:ind w:firstLine="0"/>
              <w:jc w:val="both"/>
              <w:rPr>
                <w:lang w:val="en-US"/>
              </w:rPr>
            </w:pPr>
            <w:r w:rsidRPr="003B0D37">
              <w:t>Menggambarkan komunikasi antara aktor dan use case.</w:t>
            </w:r>
          </w:p>
        </w:tc>
      </w:tr>
      <w:tr w:rsidR="00955C0A" w:rsidRPr="00534AA7" w14:paraId="37773BE9" w14:textId="77777777" w:rsidTr="002212CB">
        <w:tc>
          <w:tcPr>
            <w:tcW w:w="1838" w:type="dxa"/>
          </w:tcPr>
          <w:p w14:paraId="2B69830F" w14:textId="540E3F88" w:rsidR="003B0D37" w:rsidRPr="00534AA7" w:rsidRDefault="003B0D37" w:rsidP="003B0D37">
            <w:pPr>
              <w:pStyle w:val="JuduluntukTabel"/>
              <w:ind w:firstLine="0"/>
              <w:rPr>
                <w:lang w:val="en-US"/>
              </w:rPr>
            </w:pPr>
            <w:r w:rsidRPr="003B0D37">
              <w:t>Generalization</w:t>
            </w:r>
          </w:p>
        </w:tc>
        <w:tc>
          <w:tcPr>
            <w:tcW w:w="1843" w:type="dxa"/>
          </w:tcPr>
          <w:p w14:paraId="09D5A8CD" w14:textId="072C45FD" w:rsidR="003B0D37" w:rsidRDefault="00116294" w:rsidP="003B0D37">
            <w:pPr>
              <w:pStyle w:val="JuduluntukTabel"/>
              <w:ind w:firstLine="0"/>
              <w:rPr>
                <w:lang w:val="en-US"/>
              </w:rPr>
            </w:pPr>
            <w:r>
              <w:rPr>
                <w:noProof/>
                <w:lang w:val="en-US"/>
              </w:rPr>
              <w:drawing>
                <wp:inline distT="0" distB="0" distL="0" distR="0" wp14:anchorId="3B98EAC0" wp14:editId="57737ABC">
                  <wp:extent cx="1005456" cy="470452"/>
                  <wp:effectExtent l="0" t="0" r="4445" b="6350"/>
                  <wp:docPr id="35154430" nam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70183" cy="500738"/>
                          </a:xfrm>
                          <a:prstGeom prst="rect">
                            <a:avLst/>
                          </a:prstGeom>
                          <a:noFill/>
                          <a:ln>
                            <a:noFill/>
                          </a:ln>
                        </pic:spPr>
                      </pic:pic>
                    </a:graphicData>
                  </a:graphic>
                </wp:inline>
              </w:drawing>
            </w:r>
          </w:p>
        </w:tc>
        <w:tc>
          <w:tcPr>
            <w:tcW w:w="4247" w:type="dxa"/>
          </w:tcPr>
          <w:p w14:paraId="64B9657C" w14:textId="58256CCB" w:rsidR="003B0D37" w:rsidRPr="00534AA7" w:rsidRDefault="003B0D37" w:rsidP="003B0D37">
            <w:pPr>
              <w:pStyle w:val="JuduluntukTabel"/>
              <w:ind w:firstLine="0"/>
              <w:jc w:val="both"/>
              <w:rPr>
                <w:lang w:val="en-US"/>
              </w:rPr>
            </w:pPr>
            <w:r w:rsidRPr="003B0D37">
              <w:t>Menggambarkan hubungan umum-khusus antara dua case, di mana fungsi yang satu lebih umum dari lainnya.</w:t>
            </w:r>
          </w:p>
        </w:tc>
      </w:tr>
      <w:tr w:rsidR="00955C0A" w:rsidRPr="00534AA7" w14:paraId="1BE9780A" w14:textId="77777777" w:rsidTr="002212CB">
        <w:tc>
          <w:tcPr>
            <w:tcW w:w="1838" w:type="dxa"/>
          </w:tcPr>
          <w:p w14:paraId="6E08063C" w14:textId="41A81EEB" w:rsidR="003B0D37" w:rsidRPr="00534AA7" w:rsidRDefault="003B0D37" w:rsidP="003B0D37">
            <w:pPr>
              <w:pStyle w:val="JuduluntukTabel"/>
              <w:ind w:firstLine="0"/>
              <w:rPr>
                <w:lang w:val="en-US"/>
              </w:rPr>
            </w:pPr>
            <w:r w:rsidRPr="003B0D37">
              <w:t>Extend</w:t>
            </w:r>
          </w:p>
        </w:tc>
        <w:tc>
          <w:tcPr>
            <w:tcW w:w="1843" w:type="dxa"/>
          </w:tcPr>
          <w:p w14:paraId="44E42B06" w14:textId="26645C37" w:rsidR="003B0D37" w:rsidRDefault="00955C0A" w:rsidP="003B0D37">
            <w:pPr>
              <w:pStyle w:val="JuduluntukTabel"/>
              <w:ind w:firstLine="0"/>
              <w:rPr>
                <w:lang w:val="en-US"/>
              </w:rPr>
            </w:pPr>
            <w:r>
              <w:rPr>
                <w:noProof/>
                <w:lang w:val="en-US"/>
              </w:rPr>
              <w:drawing>
                <wp:inline distT="0" distB="0" distL="0" distR="0" wp14:anchorId="733261B9" wp14:editId="41CAB7F8">
                  <wp:extent cx="1134731" cy="828261"/>
                  <wp:effectExtent l="0" t="0" r="8890" b="0"/>
                  <wp:docPr id="823578286" nam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7906" cy="903571"/>
                          </a:xfrm>
                          <a:prstGeom prst="rect">
                            <a:avLst/>
                          </a:prstGeom>
                          <a:noFill/>
                          <a:ln>
                            <a:noFill/>
                          </a:ln>
                        </pic:spPr>
                      </pic:pic>
                    </a:graphicData>
                  </a:graphic>
                </wp:inline>
              </w:drawing>
            </w:r>
          </w:p>
        </w:tc>
        <w:tc>
          <w:tcPr>
            <w:tcW w:w="4247" w:type="dxa"/>
          </w:tcPr>
          <w:p w14:paraId="00536F82" w14:textId="2ECB8DA6" w:rsidR="003B0D37" w:rsidRPr="00534AA7" w:rsidRDefault="003B0D37" w:rsidP="003B0D37">
            <w:pPr>
              <w:pStyle w:val="JuduluntukTabel"/>
              <w:ind w:firstLine="0"/>
              <w:jc w:val="both"/>
              <w:rPr>
                <w:lang w:val="en-US"/>
              </w:rPr>
            </w:pPr>
            <w:r w:rsidRPr="003B0D37">
              <w:t>Menunjukkan fungsi lain yang bersifat opsional dan dapat berdiri sendiri.</w:t>
            </w:r>
          </w:p>
        </w:tc>
      </w:tr>
      <w:tr w:rsidR="00955C0A" w:rsidRPr="00534AA7" w14:paraId="536DE8B0" w14:textId="77777777" w:rsidTr="002212CB">
        <w:tc>
          <w:tcPr>
            <w:tcW w:w="1838" w:type="dxa"/>
          </w:tcPr>
          <w:p w14:paraId="1FE7E932" w14:textId="69B70764" w:rsidR="003B0D37" w:rsidRPr="00534AA7" w:rsidRDefault="003B0D37" w:rsidP="003B0D37">
            <w:pPr>
              <w:pStyle w:val="JuduluntukTabel"/>
              <w:ind w:firstLine="0"/>
              <w:rPr>
                <w:lang w:val="en-US"/>
              </w:rPr>
            </w:pPr>
            <w:r w:rsidRPr="003B0D37">
              <w:t>Include</w:t>
            </w:r>
          </w:p>
        </w:tc>
        <w:tc>
          <w:tcPr>
            <w:tcW w:w="1843" w:type="dxa"/>
          </w:tcPr>
          <w:p w14:paraId="1EE9F98F" w14:textId="6AB1144A" w:rsidR="003B0D37" w:rsidRDefault="00116294" w:rsidP="003B0D37">
            <w:pPr>
              <w:pStyle w:val="JuduluntukTabel"/>
              <w:ind w:firstLine="0"/>
              <w:rPr>
                <w:lang w:val="en-US"/>
              </w:rPr>
            </w:pPr>
            <w:r>
              <w:rPr>
                <w:noProof/>
                <w:lang w:val="en-US"/>
              </w:rPr>
              <w:drawing>
                <wp:inline distT="0" distB="0" distL="0" distR="0" wp14:anchorId="01665AA3" wp14:editId="57737262">
                  <wp:extent cx="659726" cy="795131"/>
                  <wp:effectExtent l="0" t="0" r="7620" b="5080"/>
                  <wp:docPr id="206526784" name="Gamba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02404" cy="846568"/>
                          </a:xfrm>
                          <a:prstGeom prst="rect">
                            <a:avLst/>
                          </a:prstGeom>
                          <a:noFill/>
                          <a:ln>
                            <a:noFill/>
                          </a:ln>
                        </pic:spPr>
                      </pic:pic>
                    </a:graphicData>
                  </a:graphic>
                </wp:inline>
              </w:drawing>
            </w:r>
          </w:p>
        </w:tc>
        <w:tc>
          <w:tcPr>
            <w:tcW w:w="4247" w:type="dxa"/>
          </w:tcPr>
          <w:p w14:paraId="1117A6FD" w14:textId="5205F457" w:rsidR="003B0D37" w:rsidRPr="00534AA7" w:rsidRDefault="003B0D37" w:rsidP="003B0D37">
            <w:pPr>
              <w:pStyle w:val="JuduluntukTabel"/>
              <w:ind w:firstLine="0"/>
              <w:jc w:val="both"/>
              <w:rPr>
                <w:lang w:val="en-US"/>
              </w:rPr>
            </w:pPr>
            <w:r w:rsidRPr="003B0D37">
              <w:t>Menunjukkan bahwa use case utama wajib menjalankan use case lain sebagai bagian dari prosesnya.</w:t>
            </w:r>
          </w:p>
        </w:tc>
      </w:tr>
    </w:tbl>
    <w:p w14:paraId="4A6B6517" w14:textId="77777777" w:rsidR="00604CE2" w:rsidRDefault="00604CE2" w:rsidP="00604CE2">
      <w:pPr>
        <w:rPr>
          <w:rFonts w:eastAsia="MS Mincho" w:cs="Arial"/>
          <w:lang w:val="id-ID" w:eastAsia="en-US"/>
        </w:rPr>
      </w:pPr>
    </w:p>
    <w:p w14:paraId="052D2E4F" w14:textId="04FD7B12" w:rsidR="00052346" w:rsidRDefault="00052346" w:rsidP="00F031FF">
      <w:pPr>
        <w:pStyle w:val="DaftarParagraf"/>
        <w:numPr>
          <w:ilvl w:val="1"/>
          <w:numId w:val="6"/>
        </w:numPr>
        <w:ind w:left="567" w:hanging="425"/>
        <w:rPr>
          <w:noProof/>
        </w:rPr>
      </w:pPr>
      <w:r w:rsidRPr="00052346">
        <w:rPr>
          <w:i/>
          <w:iCs/>
          <w:noProof/>
        </w:rPr>
        <w:lastRenderedPageBreak/>
        <w:t>Activity Diagram</w:t>
      </w:r>
      <w:r w:rsidRPr="00052346">
        <w:rPr>
          <w:noProof/>
        </w:rPr>
        <w:t xml:space="preserve"> Iterasi 1: Untuk memvisualisasikan perencanaan alur kerja yang akan dikerjakan, dibuat </w:t>
      </w:r>
      <w:r w:rsidRPr="00052346">
        <w:rPr>
          <w:i/>
          <w:iCs/>
          <w:noProof/>
        </w:rPr>
        <w:t>Activity Diagram</w:t>
      </w:r>
      <w:r w:rsidRPr="00052346">
        <w:rPr>
          <w:noProof/>
        </w:rPr>
        <w:t xml:space="preserve"> Iterasi 1 yang menunjukkan proses transformasi dari sistem manual menjadi digital. Diagram ini menggambarkan alur dari pengajuan booking hingga penyelesaian dokumen, dan menjadi panduan teknis dalam pengembangan sistem. </w:t>
      </w:r>
      <w:r w:rsidRPr="00052346">
        <w:rPr>
          <w:i/>
          <w:iCs/>
          <w:noProof/>
        </w:rPr>
        <w:t>Activity Diagram</w:t>
      </w:r>
      <w:r w:rsidRPr="00052346">
        <w:rPr>
          <w:noProof/>
        </w:rPr>
        <w:t xml:space="preserve"> dapat dilihat pada Gambar 2.</w:t>
      </w:r>
    </w:p>
    <w:p w14:paraId="1BA5BBA6" w14:textId="77777777" w:rsidR="00F031FF" w:rsidRDefault="00F031FF" w:rsidP="00F031FF">
      <w:pPr>
        <w:ind w:left="142" w:firstLine="0"/>
        <w:rPr>
          <w:noProof/>
        </w:rPr>
      </w:pPr>
    </w:p>
    <w:p w14:paraId="727DAB88" w14:textId="4C9D323E" w:rsidR="00817A46" w:rsidRDefault="00817A46" w:rsidP="00545F7B">
      <w:r>
        <w:rPr>
          <w:noProof/>
        </w:rPr>
        <w:drawing>
          <wp:inline distT="0" distB="0" distL="0" distR="0" wp14:anchorId="79740047" wp14:editId="5706D2CC">
            <wp:extent cx="4353641" cy="2247900"/>
            <wp:effectExtent l="0" t="0" r="8890" b="0"/>
            <wp:docPr id="1634316074"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r="7582" b="25661"/>
                    <a:stretch/>
                  </pic:blipFill>
                  <pic:spPr bwMode="auto">
                    <a:xfrm>
                      <a:off x="0" y="0"/>
                      <a:ext cx="4358035" cy="2250169"/>
                    </a:xfrm>
                    <a:prstGeom prst="rect">
                      <a:avLst/>
                    </a:prstGeom>
                    <a:noFill/>
                    <a:ln>
                      <a:noFill/>
                    </a:ln>
                    <a:extLst>
                      <a:ext uri="{53640926-AAD7-44D8-BBD7-CCE9431645EC}">
                        <a14:shadowObscured xmlns:a14="http://schemas.microsoft.com/office/drawing/2010/main"/>
                      </a:ext>
                    </a:extLst>
                  </pic:spPr>
                </pic:pic>
              </a:graphicData>
            </a:graphic>
          </wp:inline>
        </w:drawing>
      </w:r>
    </w:p>
    <w:p w14:paraId="2205CD09" w14:textId="21DC179E" w:rsidR="004C4DDC" w:rsidRPr="005B60E1" w:rsidRDefault="005B60E1" w:rsidP="00545F7B">
      <w:pPr>
        <w:pStyle w:val="Keterangan"/>
        <w:jc w:val="center"/>
      </w:pPr>
      <w:bookmarkStart w:id="73" w:name="_Toc212634062"/>
      <w:bookmarkStart w:id="74" w:name="_Toc212634155"/>
      <w:r>
        <w:t xml:space="preserve">Gambar </w:t>
      </w:r>
      <w:fldSimple w:instr=" SEQ Gambar \* ARABIC ">
        <w:r w:rsidR="00A13CF3">
          <w:rPr>
            <w:noProof/>
          </w:rPr>
          <w:t>2</w:t>
        </w:r>
      </w:fldSimple>
      <w:r>
        <w:rPr>
          <w:lang w:val="id-ID"/>
        </w:rPr>
        <w:t xml:space="preserve"> </w:t>
      </w:r>
      <w:r w:rsidR="009859C6" w:rsidRPr="005B60E1">
        <w:rPr>
          <w:i/>
          <w:iCs/>
        </w:rPr>
        <w:t>Activity</w:t>
      </w:r>
      <w:r w:rsidR="009859C6">
        <w:t xml:space="preserve"> </w:t>
      </w:r>
      <w:r w:rsidR="009859C6" w:rsidRPr="006228B7">
        <w:rPr>
          <w:i/>
          <w:iCs/>
        </w:rPr>
        <w:t>Diagram</w:t>
      </w:r>
      <w:r w:rsidR="009859C6">
        <w:t xml:space="preserve"> Iterasi 1</w:t>
      </w:r>
      <w:bookmarkEnd w:id="73"/>
      <w:bookmarkEnd w:id="74"/>
    </w:p>
    <w:p w14:paraId="4AD7618E" w14:textId="2616F90A" w:rsidR="00052346" w:rsidRPr="00052346" w:rsidRDefault="00052346" w:rsidP="00052346">
      <w:pPr>
        <w:rPr>
          <w:lang w:val="id-ID"/>
        </w:rPr>
      </w:pPr>
      <w:r w:rsidRPr="00052346">
        <w:rPr>
          <w:i/>
          <w:iCs/>
          <w:lang w:val="id-ID"/>
        </w:rPr>
        <w:t>Activity Diagram</w:t>
      </w:r>
      <w:r w:rsidRPr="00052346">
        <w:rPr>
          <w:lang w:val="id-ID"/>
        </w:rPr>
        <w:t xml:space="preserve"> ini menggambarkan transformasi alur kerja manual menjadi sistem digital yang terintegrasi untuk pengelolaan Bea Perolehan Hak atas Tanah dan Bangunan (BPHTB). Proses dimulai ketika Pejabat Pembuat Akta Tanah (PPAT) atau Pejabat Pembuat Akta Tanah Sementara (PPATS) melakukan pengajuan </w:t>
      </w:r>
      <w:r w:rsidRPr="00052346">
        <w:rPr>
          <w:i/>
          <w:iCs/>
          <w:lang w:val="id-ID"/>
        </w:rPr>
        <w:t>booking</w:t>
      </w:r>
      <w:r w:rsidRPr="00052346">
        <w:rPr>
          <w:lang w:val="id-ID"/>
        </w:rPr>
        <w:t xml:space="preserve"> melalui sistem </w:t>
      </w:r>
      <w:r w:rsidRPr="00052346">
        <w:rPr>
          <w:i/>
          <w:iCs/>
          <w:lang w:val="id-ID"/>
        </w:rPr>
        <w:t>online</w:t>
      </w:r>
      <w:r w:rsidRPr="00052346">
        <w:rPr>
          <w:lang w:val="id-ID"/>
        </w:rPr>
        <w:t>, yang kemudian diteruskan ke Loket Terima Berkas (LTB) untuk verifikasi kelengkapan dokumen, di mana data seperti identitas dan surat perjanjian diperiksa secara digital guna memastikan kepatuhan awal. Setelah verifikasi selesai, dokumen masuk ke tahap pemeriksaan oleh Peneliti untuk memastikan keakuratan data dan kelengkapan persyaratan.</w:t>
      </w:r>
    </w:p>
    <w:p w14:paraId="73232E71" w14:textId="79544945" w:rsidR="004C4DDC" w:rsidRDefault="00052346" w:rsidP="00052346">
      <w:pPr>
        <w:rPr>
          <w:lang w:val="id-ID"/>
        </w:rPr>
      </w:pPr>
      <w:r w:rsidRPr="00052346">
        <w:rPr>
          <w:lang w:val="id-ID"/>
        </w:rPr>
        <w:t xml:space="preserve">Proses selanjutnya melibatkan Bank dalam penanganan pembayaran BPHTB, yang terintegrasi langsung dengan sistem untuk memastikan sinkronisasi data keuangan. Tahap akhir adalah serah terima dokumen oleh Loket Serah Berkas (LSB) kepada PPAT/PPATS yang telah menyelesaikan seluruh proses. Seluruh alur kerja ini dapat dipantau secara </w:t>
      </w:r>
      <w:r w:rsidRPr="00052346">
        <w:rPr>
          <w:i/>
          <w:iCs/>
          <w:lang w:val="id-ID"/>
        </w:rPr>
        <w:t>real-time</w:t>
      </w:r>
      <w:r w:rsidRPr="00052346">
        <w:rPr>
          <w:lang w:val="id-ID"/>
        </w:rPr>
        <w:t xml:space="preserve"> oleh semua pihak terkait, memberikan transparansi dan efisiensi yang signifikan dibandingkan dengan sistem manual sebelumnya. Dengan demikian, diagram ini menekankan bagaimana integrasi teknologi mendukung modernisasi pelayanan publik dan meningkatkan kepuasan pengguna (Berdasarkan Tabel </w:t>
      </w:r>
      <w:r>
        <w:rPr>
          <w:lang w:val="id-ID"/>
        </w:rPr>
        <w:t>1 poin</w:t>
      </w:r>
      <w:r w:rsidRPr="00052346">
        <w:rPr>
          <w:lang w:val="id-ID"/>
        </w:rPr>
        <w:t xml:space="preserve"> No. 5 dan </w:t>
      </w:r>
      <w:r>
        <w:rPr>
          <w:lang w:val="id-ID"/>
        </w:rPr>
        <w:t xml:space="preserve">No. </w:t>
      </w:r>
      <w:r w:rsidRPr="00052346">
        <w:rPr>
          <w:lang w:val="id-ID"/>
        </w:rPr>
        <w:t>6).</w:t>
      </w:r>
    </w:p>
    <w:p w14:paraId="30D172C1" w14:textId="13581B38" w:rsidR="00E94B82" w:rsidRDefault="00052346" w:rsidP="00955C0A">
      <w:pPr>
        <w:pStyle w:val="DaftarParagraf"/>
        <w:numPr>
          <w:ilvl w:val="1"/>
          <w:numId w:val="6"/>
        </w:numPr>
        <w:ind w:left="567" w:hanging="425"/>
      </w:pPr>
      <w:r w:rsidRPr="00052346">
        <w:rPr>
          <w:lang w:val="id-ID"/>
        </w:rPr>
        <w:t xml:space="preserve">Struktur Database: Berdasarkan analisis kebutuhan sistem, dirancang struktur database yang mencakup 13 tabel utama, antara lain: pat_1_booking_sspd, pat_2_bphtb_perhitungan, pat_4_objek_pajak, pat_5_penghitungan_njop, pat_6_sign, pat_7_validasi_surat, pat_8_validasi_tambahan, ltb_1_terima_berkas_sspd, p_1_verifikasi, p_2_verif_sign, p_3_clear_to_paraf, pv_1_paraf_validate, dan lsb_1_serah_berkas. Setiap tabel dirancang untuk menyimpan data spesifik dari setiap tahapan proses, </w:t>
      </w:r>
      <w:r w:rsidRPr="00052346">
        <w:rPr>
          <w:lang w:val="id-ID"/>
        </w:rPr>
        <w:lastRenderedPageBreak/>
        <w:t>dimana relasi antar tabel dirancang untuk memastikan integritas data dan memfasilitasi tracking real-time status dokumen.</w:t>
      </w:r>
    </w:p>
    <w:p w14:paraId="1AB5E33E" w14:textId="69389EF3" w:rsidR="005E49FF" w:rsidRPr="00E94B82" w:rsidRDefault="00052346" w:rsidP="00955C0A">
      <w:pPr>
        <w:pStyle w:val="DaftarParagraf"/>
        <w:numPr>
          <w:ilvl w:val="1"/>
          <w:numId w:val="6"/>
        </w:numPr>
        <w:ind w:left="567" w:hanging="425"/>
      </w:pPr>
      <w:r w:rsidRPr="00052346">
        <w:t xml:space="preserve">Alur Kerja Sistem: Alur kerja sistem mengikuti tahapan yang terstruktur sesuai dengan </w:t>
      </w:r>
      <w:r w:rsidRPr="00052346">
        <w:rPr>
          <w:i/>
          <w:iCs/>
        </w:rPr>
        <w:t>Activity Diagram</w:t>
      </w:r>
      <w:r w:rsidRPr="00052346">
        <w:t xml:space="preserve"> yang telah direncanakan. Proses dimulai dari pengajuan </w:t>
      </w:r>
      <w:r w:rsidRPr="00052346">
        <w:rPr>
          <w:i/>
          <w:iCs/>
        </w:rPr>
        <w:t>booking</w:t>
      </w:r>
      <w:r w:rsidRPr="00052346">
        <w:t xml:space="preserve"> oleh PPAT/PPATS melalui sistem online, kemudian verifikasi kelengkapan dokumen oleh LTB, dilanjutkan dengan pemeriksaan oleh Peneliti, dan tahap akhir adalah proses serah berkas di LSB. Setiap tahapan direkam dalam database sehingga status dokumen dapat dilacak secara real-time melalui dashboard tracking (Berdasarkan Tabel X No. 2 dan 4).</w:t>
      </w:r>
    </w:p>
    <w:p w14:paraId="2AD4541C" w14:textId="5610EB2F" w:rsidR="00755CCC" w:rsidRPr="00755CCC" w:rsidRDefault="009D7E63" w:rsidP="00545F7B">
      <w:pPr>
        <w:pStyle w:val="JudulSub-subbab"/>
      </w:pPr>
      <w:bookmarkStart w:id="75" w:name="_Toc212633003"/>
      <w:r w:rsidRPr="009D7E63">
        <w:rPr>
          <w:i/>
          <w:iCs/>
        </w:rPr>
        <w:t xml:space="preserve">Quick Design </w:t>
      </w:r>
      <w:r w:rsidR="000D0ACB" w:rsidRPr="000D0ACB">
        <w:t>(Desain Cepat)</w:t>
      </w:r>
      <w:bookmarkEnd w:id="75"/>
    </w:p>
    <w:p w14:paraId="6D647457" w14:textId="0FE27D3F" w:rsidR="0050255F" w:rsidRDefault="0050255F" w:rsidP="00955C0A">
      <w:r>
        <w:t>P</w:t>
      </w:r>
      <w:r w:rsidRPr="0050255F">
        <w:t xml:space="preserve">ada tahap pemodelan desain cepat, aktivitas berfokus merepresentasikan tampilan dan struktur aplikasi secara visual, seperti perancangan sketsa antarmuka aplikasi, pembuatan </w:t>
      </w:r>
      <w:r w:rsidRPr="0050255F">
        <w:rPr>
          <w:i/>
          <w:iCs/>
        </w:rPr>
        <w:t>wireframe</w:t>
      </w:r>
      <w:r w:rsidRPr="0050255F">
        <w:t xml:space="preserve"> dan </w:t>
      </w:r>
      <w:r w:rsidRPr="0050255F">
        <w:rPr>
          <w:i/>
          <w:iCs/>
        </w:rPr>
        <w:t>mock-up</w:t>
      </w:r>
      <w:r w:rsidRPr="0050255F">
        <w:t xml:space="preserve">, serta pembuatan </w:t>
      </w:r>
      <w:r w:rsidRPr="0050255F">
        <w:rPr>
          <w:i/>
          <w:iCs/>
        </w:rPr>
        <w:t>Activity Diagram</w:t>
      </w:r>
      <w:r w:rsidRPr="0050255F">
        <w:t xml:space="preserve">, </w:t>
      </w:r>
      <w:r w:rsidRPr="0050255F">
        <w:rPr>
          <w:i/>
          <w:iCs/>
        </w:rPr>
        <w:t>Use Case Diagram</w:t>
      </w:r>
      <w:r w:rsidRPr="0050255F">
        <w:t xml:space="preserve">, dan </w:t>
      </w:r>
      <w:r w:rsidRPr="0050255F">
        <w:rPr>
          <w:i/>
          <w:iCs/>
        </w:rPr>
        <w:t>Entity Relationship Diagram</w:t>
      </w:r>
      <w:r w:rsidRPr="0050255F">
        <w:t xml:space="preserve"> secara lebih detail untuk mendeskripsikan alur sistem dan struktur basis data yang akan digunakan sebagai dasar pembangunan prototipe (Allacsta dan Hadiwandra 2024). Proses desain dilakukan oleh peneliti dengan pendekatan </w:t>
      </w:r>
      <w:r w:rsidRPr="0050255F">
        <w:rPr>
          <w:i/>
          <w:iCs/>
        </w:rPr>
        <w:t>user-centric design</w:t>
      </w:r>
      <w:r w:rsidRPr="0050255F">
        <w:t xml:space="preserve">, dimana setiap </w:t>
      </w:r>
      <w:r w:rsidRPr="0050255F">
        <w:rPr>
          <w:i/>
          <w:iCs/>
        </w:rPr>
        <w:t>wireframe</w:t>
      </w:r>
      <w:r w:rsidRPr="0050255F">
        <w:t xml:space="preserve"> ditampilkan kepada Kasubbid PSI (Hendri Aji Sulistiyanto, ST) untuk mendapatkan </w:t>
      </w:r>
      <w:r w:rsidRPr="0050255F">
        <w:rPr>
          <w:i/>
          <w:iCs/>
        </w:rPr>
        <w:t>feedback</w:t>
      </w:r>
      <w:r w:rsidRPr="0050255F">
        <w:t xml:space="preserve"> dan validasi kelayakan alur sistem. Kasubbid PSI berperan sebagai validator yang memahami kebutuhan semua divisi karena posisinya sebagai pemegang alur pemrosesan dan integrasi design alur di BAPPENDA. Iterasi desain dilakukan sebanyak 3 kali sampai mendapatkan persetujuan final dari Kasubbid PSI</w:t>
      </w:r>
      <w:r w:rsidR="00755CCC" w:rsidRPr="00755CCC">
        <w:t>.</w:t>
      </w:r>
      <w:r w:rsidR="00955C0A">
        <w:t xml:space="preserve"> </w:t>
      </w:r>
      <w:r w:rsidRPr="0050255F">
        <w:t>Output desain yang dihasilkan adalah sebagai berikut:</w:t>
      </w:r>
    </w:p>
    <w:p w14:paraId="183E12B0" w14:textId="77777777" w:rsidR="0050255F" w:rsidRDefault="0050255F" w:rsidP="002C18E1"/>
    <w:p w14:paraId="3DA81316" w14:textId="64967ED0" w:rsidR="0050255F" w:rsidRDefault="0050255F" w:rsidP="00325A33">
      <w:pPr>
        <w:pStyle w:val="DaftarParagraf"/>
        <w:numPr>
          <w:ilvl w:val="3"/>
          <w:numId w:val="8"/>
        </w:numPr>
        <w:ind w:left="709" w:hanging="425"/>
      </w:pPr>
      <w:r w:rsidRPr="0050255F">
        <w:rPr>
          <w:i/>
          <w:iCs/>
        </w:rPr>
        <w:t>Wireframe</w:t>
      </w:r>
      <w:r w:rsidRPr="0050255F">
        <w:t xml:space="preserve">: </w:t>
      </w:r>
      <w:r w:rsidR="00325A33">
        <w:t xml:space="preserve"> </w:t>
      </w:r>
      <w:r w:rsidR="00325A33" w:rsidRPr="00325A33">
        <w:t xml:space="preserve">Desain awal sistem dibuat menggunakan </w:t>
      </w:r>
      <w:r w:rsidR="00325A33" w:rsidRPr="00325A33">
        <w:rPr>
          <w:i/>
          <w:iCs/>
        </w:rPr>
        <w:t>Figma</w:t>
      </w:r>
      <w:r w:rsidR="00325A33">
        <w:t xml:space="preserve"> </w:t>
      </w:r>
      <w:r w:rsidR="00325A33" w:rsidRPr="00325A33">
        <w:t xml:space="preserve">dengan rancangan </w:t>
      </w:r>
      <w:r w:rsidR="00325A33" w:rsidRPr="00325A33">
        <w:rPr>
          <w:i/>
          <w:iCs/>
        </w:rPr>
        <w:t>wireframe</w:t>
      </w:r>
      <w:r w:rsidR="00325A33" w:rsidRPr="00325A33">
        <w:t xml:space="preserve"> untuk tiap divisi (PPAT/PPATS, LTB, Bank, Peneliti, dan LSB). </w:t>
      </w:r>
      <w:r w:rsidR="00325A33" w:rsidRPr="00325A33">
        <w:rPr>
          <w:i/>
          <w:iCs/>
        </w:rPr>
        <w:t>Wireframe</w:t>
      </w:r>
      <w:r w:rsidR="00325A33" w:rsidRPr="00325A33">
        <w:t xml:space="preserve"> dirancang untuk mengilustrasikan </w:t>
      </w:r>
      <w:r w:rsidR="00325A33" w:rsidRPr="00325A33">
        <w:rPr>
          <w:i/>
          <w:iCs/>
        </w:rPr>
        <w:t>layout</w:t>
      </w:r>
      <w:r w:rsidR="00325A33" w:rsidRPr="00325A33">
        <w:t xml:space="preserve"> dan navigasi dasar dari setiap halaman pada sistem </w:t>
      </w:r>
      <w:r w:rsidR="00325A33" w:rsidRPr="00325A33">
        <w:rPr>
          <w:i/>
          <w:iCs/>
        </w:rPr>
        <w:t>booking online</w:t>
      </w:r>
      <w:r w:rsidR="00325A33" w:rsidRPr="00325A33">
        <w:t xml:space="preserve">. Setelah </w:t>
      </w:r>
      <w:r w:rsidR="00325A33" w:rsidRPr="00325A33">
        <w:rPr>
          <w:i/>
          <w:iCs/>
        </w:rPr>
        <w:t>wireframe</w:t>
      </w:r>
      <w:r w:rsidR="00325A33" w:rsidRPr="00325A33">
        <w:t xml:space="preserve"> disetujui Kasubbid PSI, implementasi </w:t>
      </w:r>
      <w:r w:rsidR="00325A33" w:rsidRPr="00325A33">
        <w:rPr>
          <w:i/>
          <w:iCs/>
        </w:rPr>
        <w:t>visual interface</w:t>
      </w:r>
      <w:r w:rsidR="00325A33" w:rsidRPr="00325A33">
        <w:t xml:space="preserve"> langsung dikembangkan menggunakan </w:t>
      </w:r>
      <w:r w:rsidR="00325A33" w:rsidRPr="00325A33">
        <w:rPr>
          <w:i/>
          <w:iCs/>
        </w:rPr>
        <w:t>HTML</w:t>
      </w:r>
      <w:r w:rsidR="00325A33" w:rsidRPr="00325A33">
        <w:t xml:space="preserve">, </w:t>
      </w:r>
      <w:r w:rsidR="00325A33" w:rsidRPr="00325A33">
        <w:rPr>
          <w:i/>
          <w:iCs/>
        </w:rPr>
        <w:t>CSS</w:t>
      </w:r>
      <w:r w:rsidR="00325A33" w:rsidRPr="00325A33">
        <w:t xml:space="preserve">, dan </w:t>
      </w:r>
      <w:r w:rsidR="00325A33" w:rsidRPr="00325A33">
        <w:rPr>
          <w:i/>
          <w:iCs/>
        </w:rPr>
        <w:t>JavaScript</w:t>
      </w:r>
      <w:r w:rsidR="00325A33" w:rsidRPr="00325A33">
        <w:t xml:space="preserve"> dalam tahap konstruksi prototipe untuk meningkatkan efisiensi proses pengembangan.</w:t>
      </w:r>
    </w:p>
    <w:p w14:paraId="1C73E428" w14:textId="77777777" w:rsidR="00325A33" w:rsidRPr="00325A33" w:rsidRDefault="00325A33" w:rsidP="00325A33">
      <w:pPr>
        <w:pStyle w:val="DaftarParagraf"/>
        <w:ind w:left="709" w:firstLine="0"/>
      </w:pPr>
    </w:p>
    <w:p w14:paraId="14DC723D" w14:textId="2BA933FF" w:rsidR="008A3E03" w:rsidRDefault="0050255F" w:rsidP="00955C0A">
      <w:pPr>
        <w:pStyle w:val="JuduluntukTabel"/>
      </w:pPr>
      <w:r>
        <w:t>Gambar 3 Wireframe</w:t>
      </w:r>
    </w:p>
    <w:p w14:paraId="4F8C3F6F" w14:textId="77777777" w:rsidR="008A3E03" w:rsidRDefault="008A3E03" w:rsidP="0050255F">
      <w:pPr>
        <w:pStyle w:val="JuduluntukTabel"/>
      </w:pPr>
    </w:p>
    <w:p w14:paraId="54BDAC58" w14:textId="6EDD7DD7" w:rsidR="008A3E03" w:rsidRPr="0050255F" w:rsidRDefault="008A3E03" w:rsidP="00325A33">
      <w:pPr>
        <w:pStyle w:val="DaftarParagraf"/>
        <w:numPr>
          <w:ilvl w:val="3"/>
          <w:numId w:val="8"/>
        </w:numPr>
        <w:ind w:left="709" w:hanging="425"/>
      </w:pPr>
      <w:r w:rsidRPr="008A3E03">
        <w:rPr>
          <w:i/>
          <w:iCs/>
        </w:rPr>
        <w:t>Swimlane Diagram</w:t>
      </w:r>
      <w:r w:rsidRPr="008A3E03">
        <w:t xml:space="preserve">: Diagram ini dirancang untuk mengilustrasikan pembagian tanggung jawab dan alur kerja antar divisi dalam proses booking online E-BPHTB. Swimlane Diagram dapat dilihat pada Gambar </w:t>
      </w:r>
      <w:r>
        <w:t>5</w:t>
      </w:r>
      <w:r w:rsidRPr="008A3E03">
        <w:t>. Proses diagram ini terbagi menjadi enam lane utama yaitu PPAT (pengajuan dan upload), LTB (verifikasi berkas), Peneliti</w:t>
      </w:r>
      <w:r>
        <w:t>/Paraf</w:t>
      </w:r>
      <w:r w:rsidRPr="008A3E03">
        <w:t xml:space="preserve"> (pemeriksaan data</w:t>
      </w:r>
      <w:r>
        <w:t xml:space="preserve"> </w:t>
      </w:r>
      <w:r w:rsidRPr="008A3E03">
        <w:t xml:space="preserve">persetujuan digital), Peneliti Validasi (validasi akhir), dan LSB (serah terima) yang dimana setiap </w:t>
      </w:r>
      <w:r w:rsidRPr="008A3E03">
        <w:rPr>
          <w:i/>
          <w:iCs/>
        </w:rPr>
        <w:t>lane</w:t>
      </w:r>
      <w:r w:rsidRPr="008A3E03">
        <w:t xml:space="preserve"> menggambarkan urutan kegiatan yang dilakukan oleh masing-masing aktor secara berkesinambungan, mulai dari pendaftaran hingga dokumen dinyatakan sah dan diterima. Diagram ini didukung oleh 13 tabel database yang berfungsi untuk menyimpan dan mengelola data transaksi secara sistematis, dengan estimasi waktu pemrosesan 10-25 menit per dokumen. Swimlane Diagram ini memiliki </w:t>
      </w:r>
      <w:r w:rsidRPr="008A3E03">
        <w:lastRenderedPageBreak/>
        <w:t>relevansi penting dalam tahapan prototyping iterasi pertama, karena mampu meningkatkan efisiensi proses bisnis, mengurangi kemungkinan terjadinya overlapping antar divisi, serta memfasilitasi pengembangan sistem yang berorientasi pada kebutuhan pengguna (user-centric design).</w:t>
      </w:r>
    </w:p>
    <w:p w14:paraId="7F2F154E" w14:textId="4C514DF1" w:rsidR="009859C6" w:rsidRDefault="009859C6" w:rsidP="00545F7B">
      <w:pPr>
        <w:rPr>
          <w:lang w:val="id-ID"/>
        </w:rPr>
      </w:pPr>
      <w:r>
        <w:rPr>
          <w:noProof/>
        </w:rPr>
        <w:drawing>
          <wp:inline distT="0" distB="0" distL="0" distR="0" wp14:anchorId="6627F316" wp14:editId="25A57959">
            <wp:extent cx="5036185" cy="3401060"/>
            <wp:effectExtent l="0" t="0" r="0" b="8890"/>
            <wp:docPr id="1719413283"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36185" cy="3401060"/>
                    </a:xfrm>
                    <a:prstGeom prst="rect">
                      <a:avLst/>
                    </a:prstGeom>
                    <a:noFill/>
                    <a:ln>
                      <a:noFill/>
                    </a:ln>
                  </pic:spPr>
                </pic:pic>
              </a:graphicData>
            </a:graphic>
          </wp:inline>
        </w:drawing>
      </w:r>
    </w:p>
    <w:p w14:paraId="55882B7D" w14:textId="77777777" w:rsidR="00FB29CF" w:rsidRDefault="00FB29CF" w:rsidP="00545F7B">
      <w:pPr>
        <w:pStyle w:val="JuduluntukTabel"/>
      </w:pPr>
    </w:p>
    <w:p w14:paraId="6AD7A71A" w14:textId="2D3BB031" w:rsidR="00FB29CF" w:rsidRDefault="00FB29CF" w:rsidP="00545F7B">
      <w:pPr>
        <w:pStyle w:val="Keterangan"/>
        <w:jc w:val="center"/>
      </w:pPr>
      <w:bookmarkStart w:id="76" w:name="_Toc212634063"/>
      <w:bookmarkStart w:id="77" w:name="_Toc212634156"/>
      <w:r>
        <w:t xml:space="preserve">Gambar </w:t>
      </w:r>
      <w:r w:rsidR="008A3E03">
        <w:t>5</w:t>
      </w:r>
      <w:r>
        <w:rPr>
          <w:lang w:val="id-ID"/>
        </w:rPr>
        <w:t xml:space="preserve"> </w:t>
      </w:r>
      <w:r w:rsidR="00E94B82" w:rsidRPr="00E94B82">
        <w:rPr>
          <w:i/>
          <w:iCs/>
        </w:rPr>
        <w:t>Swimlane Diagram</w:t>
      </w:r>
      <w:r w:rsidR="00E94B82">
        <w:t xml:space="preserve"> Iterasi 1</w:t>
      </w:r>
      <w:bookmarkEnd w:id="76"/>
      <w:bookmarkEnd w:id="77"/>
    </w:p>
    <w:p w14:paraId="70C2207A" w14:textId="5211DA68" w:rsidR="00FB29CF" w:rsidRDefault="008A3E03" w:rsidP="008A3E03">
      <w:pPr>
        <w:pStyle w:val="DaftarParagraf"/>
        <w:numPr>
          <w:ilvl w:val="3"/>
          <w:numId w:val="8"/>
        </w:numPr>
        <w:ind w:left="709" w:firstLine="284"/>
      </w:pPr>
      <w:r w:rsidRPr="008A3E03">
        <w:rPr>
          <w:lang w:val="id-ID"/>
        </w:rPr>
        <w:t xml:space="preserve">Use Case Diagram: Use case diagram dibuat untuk menggambarkan interaksi antara aktor-aktor sistem dengan fungsi-fungsi yang tersedia. Use Case Diagram dapat dilihat pada Gambar </w:t>
      </w:r>
      <w:r>
        <w:rPr>
          <w:lang w:val="id-ID"/>
        </w:rPr>
        <w:t>6</w:t>
      </w:r>
      <w:r w:rsidRPr="008A3E03">
        <w:rPr>
          <w:lang w:val="id-ID"/>
        </w:rPr>
        <w:t>. Diagram ini menunjukkan 7 aktor utama (PPAT/PPATS, LTB, Bank, Peneliti, Peneliti Paraf, Peneliti Validasi, LSB, dan Admin) yang berinteraksi dengan 24 use case yang mencakup booking, verifikasi, dan penyelesaian dokumen atau seluruh proses booking online. Menggunakan simbol UML standar dan warna untuk aktor, diagram ini relevan dalam prototyping untuk efisiensi dan validasi di BAPPENDA. Use Case Diagram ini tidak hanya memberikan gambaran umum mengenai fungsionalitas sistem, tetapi juga menjadi acuan awal dalam proses pengembangan perangkat lunak. Melalui diagram tersebut, pengembang dapat memahami kebutuhan pengguna dengan lebih jelas serta memastikan bahwa setiap fungsi yang dirancang mampu mendukung tujuan utama sistem secara keseluruhan.</w:t>
      </w:r>
    </w:p>
    <w:p w14:paraId="3894CF2F" w14:textId="77777777" w:rsidR="00FC7E0F" w:rsidRDefault="00FC7E0F" w:rsidP="00545F7B"/>
    <w:p w14:paraId="6CE0E6DB" w14:textId="47403976" w:rsidR="009859C6" w:rsidRDefault="009859C6" w:rsidP="00545F7B">
      <w:pPr>
        <w:rPr>
          <w:lang w:val="id-ID"/>
        </w:rPr>
      </w:pPr>
      <w:r>
        <w:rPr>
          <w:noProof/>
          <w:lang w:val="en-ID"/>
        </w:rPr>
        <w:lastRenderedPageBreak/>
        <w:drawing>
          <wp:inline distT="0" distB="0" distL="0" distR="0" wp14:anchorId="6CBF0FCD" wp14:editId="78CE0C34">
            <wp:extent cx="5036185" cy="3782060"/>
            <wp:effectExtent l="0" t="0" r="0" b="8890"/>
            <wp:docPr id="898145094"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6185" cy="3782060"/>
                    </a:xfrm>
                    <a:prstGeom prst="rect">
                      <a:avLst/>
                    </a:prstGeom>
                    <a:noFill/>
                    <a:ln>
                      <a:noFill/>
                    </a:ln>
                  </pic:spPr>
                </pic:pic>
              </a:graphicData>
            </a:graphic>
          </wp:inline>
        </w:drawing>
      </w:r>
    </w:p>
    <w:p w14:paraId="5782ABDF" w14:textId="77777777" w:rsidR="005E49FF" w:rsidRDefault="005E49FF" w:rsidP="00545F7B">
      <w:pPr>
        <w:pStyle w:val="JuduluntukTabel"/>
      </w:pPr>
    </w:p>
    <w:p w14:paraId="204C816F" w14:textId="70004CE8" w:rsidR="005E49FF" w:rsidRDefault="005E49FF" w:rsidP="00545F7B">
      <w:pPr>
        <w:pStyle w:val="Keterangan"/>
        <w:jc w:val="center"/>
      </w:pPr>
      <w:bookmarkStart w:id="78" w:name="_Toc212634064"/>
      <w:bookmarkStart w:id="79" w:name="_Toc212634157"/>
      <w:r>
        <w:t xml:space="preserve">Gambar </w:t>
      </w:r>
      <w:r w:rsidR="008A3E03">
        <w:t>6</w:t>
      </w:r>
      <w:r>
        <w:rPr>
          <w:lang w:val="id-ID"/>
        </w:rPr>
        <w:t xml:space="preserve"> </w:t>
      </w:r>
      <w:r w:rsidR="002A1F6D" w:rsidRPr="005E49FF">
        <w:rPr>
          <w:i/>
          <w:iCs/>
        </w:rPr>
        <w:t>Usecase Diagram</w:t>
      </w:r>
      <w:r w:rsidR="002A1F6D">
        <w:t xml:space="preserve"> Iterasi 1</w:t>
      </w:r>
      <w:bookmarkEnd w:id="78"/>
      <w:bookmarkEnd w:id="79"/>
    </w:p>
    <w:p w14:paraId="14D1513D" w14:textId="1779EE4B" w:rsidR="002A1F6D" w:rsidRPr="008A3E03" w:rsidRDefault="008A3E03" w:rsidP="008A3E03">
      <w:pPr>
        <w:pStyle w:val="DaftarParagraf"/>
        <w:numPr>
          <w:ilvl w:val="1"/>
          <w:numId w:val="8"/>
        </w:numPr>
        <w:ind w:left="709" w:firstLine="284"/>
        <w:rPr>
          <w:lang w:val="id-ID"/>
        </w:rPr>
      </w:pPr>
      <w:r w:rsidRPr="008A3E03">
        <w:rPr>
          <w:i/>
          <w:iCs/>
          <w:lang w:val="id-ID"/>
        </w:rPr>
        <w:t>Activity Diagram</w:t>
      </w:r>
      <w:r w:rsidRPr="008A3E03">
        <w:rPr>
          <w:lang w:val="id-ID"/>
        </w:rPr>
        <w:t xml:space="preserve"> Kompleks: </w:t>
      </w:r>
      <w:r w:rsidRPr="008A3E03">
        <w:rPr>
          <w:i/>
          <w:iCs/>
          <w:lang w:val="id-ID"/>
        </w:rPr>
        <w:t>Activity Diagram</w:t>
      </w:r>
      <w:r w:rsidRPr="008A3E03">
        <w:rPr>
          <w:lang w:val="id-ID"/>
        </w:rPr>
        <w:t xml:space="preserve"> kompleks dibuat untuk menggambarkan detail interaksi pengguna dengan sistem secara menyeluruh. Diagram ini merupakan detail kompleks dari pengguna yang mencakup seluruh alur kerja dari </w:t>
      </w:r>
      <w:r w:rsidRPr="008A3E03">
        <w:rPr>
          <w:i/>
          <w:iCs/>
          <w:lang w:val="id-ID"/>
        </w:rPr>
        <w:t>booking</w:t>
      </w:r>
      <w:r w:rsidRPr="008A3E03">
        <w:rPr>
          <w:lang w:val="id-ID"/>
        </w:rPr>
        <w:t xml:space="preserve"> hingga penyelesaian dokumen. </w:t>
      </w:r>
      <w:r w:rsidRPr="008A3E03">
        <w:rPr>
          <w:i/>
          <w:iCs/>
          <w:lang w:val="id-ID"/>
        </w:rPr>
        <w:t>Activity Diagram</w:t>
      </w:r>
      <w:r w:rsidRPr="008A3E03">
        <w:rPr>
          <w:lang w:val="id-ID"/>
        </w:rPr>
        <w:t xml:space="preserve"> kompleks dapat dilihat pada Gambar </w:t>
      </w:r>
      <w:r w:rsidR="00C80E2A">
        <w:rPr>
          <w:lang w:val="id-ID"/>
        </w:rPr>
        <w:t>7</w:t>
      </w:r>
      <w:r w:rsidRPr="008A3E03">
        <w:rPr>
          <w:lang w:val="id-ID"/>
        </w:rPr>
        <w:t xml:space="preserve">, </w:t>
      </w:r>
      <w:r w:rsidR="00C80E2A">
        <w:rPr>
          <w:lang w:val="id-ID"/>
        </w:rPr>
        <w:t>8</w:t>
      </w:r>
      <w:r w:rsidRPr="008A3E03">
        <w:rPr>
          <w:lang w:val="id-ID"/>
        </w:rPr>
        <w:t xml:space="preserve">, dan </w:t>
      </w:r>
      <w:r w:rsidR="00C80E2A">
        <w:rPr>
          <w:lang w:val="id-ID"/>
        </w:rPr>
        <w:t>9</w:t>
      </w:r>
      <w:r w:rsidRPr="008A3E03">
        <w:rPr>
          <w:lang w:val="id-ID"/>
        </w:rPr>
        <w:t xml:space="preserve">. Diagram ini menggambarkan detail interaksi pengguna dengan sistem yang terbagi menjadi tiga bagian utama. Part 1 mencakup proses booking oleh PPAT/PPATS dengan generate nomor booking (`ppat_khusus+2025+urut`) dan validasi dokumen oleh LTB dengan generate nomor registrasi (`2025+O+urut`). Part 2 meliputi pemeriksaan dokumen oleh Peneliti dan proses paraf serta stempel oleh </w:t>
      </w:r>
      <w:r>
        <w:rPr>
          <w:lang w:val="id-ID"/>
        </w:rPr>
        <w:t>peneliti</w:t>
      </w:r>
      <w:r w:rsidRPr="008A3E03">
        <w:rPr>
          <w:lang w:val="id-ID"/>
        </w:rPr>
        <w:t xml:space="preserve"> </w:t>
      </w:r>
      <w:r>
        <w:rPr>
          <w:lang w:val="id-ID"/>
        </w:rPr>
        <w:t>p</w:t>
      </w:r>
      <w:r w:rsidRPr="008A3E03">
        <w:rPr>
          <w:lang w:val="id-ID"/>
        </w:rPr>
        <w:t>araf. Part 3 mencakup validasi akhir oleh Peneliti Validasi dan serah terima dokumen oleh LSB hingga penyelesaian proses booking</w:t>
      </w:r>
      <w:r w:rsidR="006228B7" w:rsidRPr="008A3E03">
        <w:rPr>
          <w:lang w:val="id-ID"/>
        </w:rPr>
        <w:t>.</w:t>
      </w:r>
    </w:p>
    <w:p w14:paraId="6932F8D8" w14:textId="3EB3DA7A" w:rsidR="002A1F6D" w:rsidRDefault="002A1F6D" w:rsidP="00545F7B">
      <w:pPr>
        <w:rPr>
          <w:lang w:val="id-ID"/>
        </w:rPr>
      </w:pPr>
      <w:r>
        <w:rPr>
          <w:noProof/>
          <w:lang w:val="id-ID"/>
        </w:rPr>
        <w:lastRenderedPageBreak/>
        <w:drawing>
          <wp:inline distT="0" distB="0" distL="0" distR="0" wp14:anchorId="14955B00" wp14:editId="3BD3A76C">
            <wp:extent cx="2824392" cy="3489960"/>
            <wp:effectExtent l="0" t="0" r="0" b="0"/>
            <wp:docPr id="11031933"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52049" cy="3524135"/>
                    </a:xfrm>
                    <a:prstGeom prst="rect">
                      <a:avLst/>
                    </a:prstGeom>
                    <a:noFill/>
                    <a:ln>
                      <a:noFill/>
                    </a:ln>
                  </pic:spPr>
                </pic:pic>
              </a:graphicData>
            </a:graphic>
          </wp:inline>
        </w:drawing>
      </w:r>
    </w:p>
    <w:p w14:paraId="786CD0DF" w14:textId="07BE92F5" w:rsidR="002A1F6D" w:rsidRDefault="002A1F6D" w:rsidP="00545F7B">
      <w:pPr>
        <w:rPr>
          <w:lang w:val="id-ID"/>
        </w:rPr>
      </w:pPr>
      <w:r>
        <w:rPr>
          <w:noProof/>
          <w:lang w:val="id-ID"/>
        </w:rPr>
        <w:drawing>
          <wp:inline distT="0" distB="0" distL="0" distR="0" wp14:anchorId="351875E7" wp14:editId="39D34F50">
            <wp:extent cx="1969770" cy="4267200"/>
            <wp:effectExtent l="0" t="0" r="0" b="0"/>
            <wp:docPr id="288225485"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89747" cy="4310477"/>
                    </a:xfrm>
                    <a:prstGeom prst="rect">
                      <a:avLst/>
                    </a:prstGeom>
                    <a:noFill/>
                    <a:ln>
                      <a:noFill/>
                    </a:ln>
                  </pic:spPr>
                </pic:pic>
              </a:graphicData>
            </a:graphic>
          </wp:inline>
        </w:drawing>
      </w:r>
      <w:r>
        <w:rPr>
          <w:noProof/>
          <w:lang w:val="id-ID"/>
        </w:rPr>
        <w:drawing>
          <wp:inline distT="0" distB="0" distL="0" distR="0" wp14:anchorId="02F75FF4" wp14:editId="728B524E">
            <wp:extent cx="1996440" cy="4463103"/>
            <wp:effectExtent l="0" t="0" r="3810" b="0"/>
            <wp:docPr id="1576001568"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18971" cy="4513471"/>
                    </a:xfrm>
                    <a:prstGeom prst="rect">
                      <a:avLst/>
                    </a:prstGeom>
                    <a:noFill/>
                    <a:ln>
                      <a:noFill/>
                    </a:ln>
                  </pic:spPr>
                </pic:pic>
              </a:graphicData>
            </a:graphic>
          </wp:inline>
        </w:drawing>
      </w:r>
    </w:p>
    <w:p w14:paraId="7032718D" w14:textId="655342CE" w:rsidR="002A1F6D" w:rsidRDefault="002A1F6D" w:rsidP="00545F7B">
      <w:pPr>
        <w:rPr>
          <w:lang w:val="id-ID"/>
        </w:rPr>
      </w:pPr>
    </w:p>
    <w:p w14:paraId="76AD0D6F" w14:textId="6DDB38F7" w:rsidR="002A1F6D" w:rsidRDefault="005E49FF" w:rsidP="00545F7B">
      <w:pPr>
        <w:pStyle w:val="Keterangan"/>
        <w:jc w:val="center"/>
      </w:pPr>
      <w:bookmarkStart w:id="80" w:name="_Toc212634065"/>
      <w:bookmarkStart w:id="81" w:name="_Toc212634158"/>
      <w:r>
        <w:t xml:space="preserve">Gambar </w:t>
      </w:r>
      <w:r w:rsidR="00C80E2A">
        <w:t>7</w:t>
      </w:r>
      <w:r w:rsidR="00FC7E0F">
        <w:rPr>
          <w:lang w:val="id-ID"/>
        </w:rPr>
        <w:t>,</w:t>
      </w:r>
      <w:r w:rsidR="00C80E2A">
        <w:rPr>
          <w:lang w:val="id-ID"/>
        </w:rPr>
        <w:t xml:space="preserve"> 8</w:t>
      </w:r>
      <w:r w:rsidR="00FC7E0F">
        <w:rPr>
          <w:lang w:val="id-ID"/>
        </w:rPr>
        <w:t>,</w:t>
      </w:r>
      <w:r w:rsidR="00C80E2A">
        <w:rPr>
          <w:lang w:val="id-ID"/>
        </w:rPr>
        <w:t xml:space="preserve"> 9</w:t>
      </w:r>
      <w:r w:rsidR="00FC7E0F">
        <w:rPr>
          <w:lang w:val="id-ID"/>
        </w:rPr>
        <w:t xml:space="preserve"> </w:t>
      </w:r>
      <w:r w:rsidR="002A1F6D" w:rsidRPr="005E49FF">
        <w:rPr>
          <w:i/>
          <w:iCs/>
        </w:rPr>
        <w:t xml:space="preserve">Activity Diagram </w:t>
      </w:r>
      <w:r w:rsidR="002A1F6D" w:rsidRPr="006228B7">
        <w:t>(Kompleks)</w:t>
      </w:r>
      <w:r w:rsidR="002A1F6D">
        <w:t xml:space="preserve"> Iterasi 1</w:t>
      </w:r>
      <w:bookmarkEnd w:id="80"/>
      <w:bookmarkEnd w:id="81"/>
    </w:p>
    <w:p w14:paraId="74F04DEB" w14:textId="531C9A8A" w:rsidR="007D4A2B" w:rsidRDefault="008A3E03" w:rsidP="008A3E03">
      <w:pPr>
        <w:rPr>
          <w:lang w:val="id-ID"/>
        </w:rPr>
      </w:pPr>
      <w:r w:rsidRPr="008A3E03">
        <w:rPr>
          <w:lang w:val="id-ID"/>
        </w:rPr>
        <w:lastRenderedPageBreak/>
        <w:t xml:space="preserve">e. Struktur Database Relasional: Struktur database relasional dirancang menggunakan </w:t>
      </w:r>
      <w:r w:rsidRPr="008A3E03">
        <w:rPr>
          <w:i/>
          <w:iCs/>
          <w:lang w:val="id-ID"/>
        </w:rPr>
        <w:t>d</w:t>
      </w:r>
      <w:r w:rsidR="00C80E2A">
        <w:rPr>
          <w:i/>
          <w:iCs/>
          <w:lang w:val="id-ID"/>
        </w:rPr>
        <w:t>raw</w:t>
      </w:r>
      <w:r w:rsidRPr="008A3E03">
        <w:rPr>
          <w:i/>
          <w:iCs/>
          <w:lang w:val="id-ID"/>
        </w:rPr>
        <w:t>.io</w:t>
      </w:r>
      <w:r w:rsidRPr="008A3E03">
        <w:rPr>
          <w:lang w:val="id-ID"/>
        </w:rPr>
        <w:t>, yang mendukung sistem penomoran otomatis (no_booking_, no_registrasi) dan keterhubungan antar tabel. Database dirancang untuk mendukung semua fungsi yang telah direncanakan dalam Activity Diagram dan Use Case Diagram, dimana setiap tabel memiliki relasi yang jelas dengan tabel lainnya untuk memastikan integritas data dan memfasilitasi tracking real-time status dokumen.</w:t>
      </w:r>
    </w:p>
    <w:p w14:paraId="48E0419B" w14:textId="77777777" w:rsidR="00C80E2A" w:rsidRDefault="00C80E2A" w:rsidP="008A3E03">
      <w:pPr>
        <w:rPr>
          <w:lang w:val="id-ID"/>
        </w:rPr>
      </w:pPr>
    </w:p>
    <w:p w14:paraId="1C075005" w14:textId="41C24D03" w:rsidR="00C80E2A" w:rsidRPr="009859C6" w:rsidRDefault="00C80E2A" w:rsidP="00C80E2A">
      <w:pPr>
        <w:pStyle w:val="JuduluntukTabel"/>
      </w:pPr>
      <w:r>
        <w:t>Gambar 10 Struktur Database</w:t>
      </w:r>
    </w:p>
    <w:p w14:paraId="64B5E219" w14:textId="18278F39" w:rsidR="00755CCC" w:rsidRPr="00755CCC" w:rsidRDefault="000D0ACB" w:rsidP="00545F7B">
      <w:pPr>
        <w:pStyle w:val="JudulSub-subbab"/>
      </w:pPr>
      <w:bookmarkStart w:id="82" w:name="_Toc212633004"/>
      <w:r w:rsidRPr="002E4F11">
        <w:rPr>
          <w:i/>
          <w:iCs/>
        </w:rPr>
        <w:t>Construction of Prototype</w:t>
      </w:r>
      <w:r w:rsidRPr="000D0ACB">
        <w:t xml:space="preserve"> (Konstruksi Prototipe)</w:t>
      </w:r>
      <w:bookmarkEnd w:id="82"/>
    </w:p>
    <w:p w14:paraId="6D95DD43" w14:textId="77777777" w:rsidR="0032249E" w:rsidRPr="0032249E" w:rsidRDefault="0032249E" w:rsidP="0032249E">
      <w:pPr>
        <w:rPr>
          <w:lang w:val="en-ID"/>
        </w:rPr>
      </w:pPr>
      <w:r w:rsidRPr="0032249E">
        <w:rPr>
          <w:lang w:val="en-ID"/>
        </w:rPr>
        <w:t xml:space="preserve">Tahap ini merupakan proses penerjemahan rancangan konseptual dari tahap </w:t>
      </w:r>
      <w:r w:rsidRPr="0032249E">
        <w:rPr>
          <w:i/>
          <w:iCs/>
          <w:lang w:val="en-ID"/>
        </w:rPr>
        <w:t>modelling quick design</w:t>
      </w:r>
      <w:r w:rsidRPr="0032249E">
        <w:rPr>
          <w:lang w:val="en-ID"/>
        </w:rPr>
        <w:t xml:space="preserve"> menjadi kode program yang dapat dijalankan. Implementasi dimulai dengan pembuatan </w:t>
      </w:r>
      <w:r w:rsidRPr="0032249E">
        <w:rPr>
          <w:i/>
          <w:iCs/>
          <w:lang w:val="en-ID"/>
        </w:rPr>
        <w:t>models</w:t>
      </w:r>
      <w:r w:rsidRPr="0032249E">
        <w:rPr>
          <w:lang w:val="en-ID"/>
        </w:rPr>
        <w:t xml:space="preserve"> untuk merepresentasikan struktur dan relasi basis data, dilanjutkan dengan </w:t>
      </w:r>
      <w:r w:rsidRPr="0032249E">
        <w:rPr>
          <w:i/>
          <w:iCs/>
          <w:lang w:val="en-ID"/>
        </w:rPr>
        <w:t>controller</w:t>
      </w:r>
      <w:r w:rsidRPr="0032249E">
        <w:rPr>
          <w:lang w:val="en-ID"/>
        </w:rPr>
        <w:t xml:space="preserve"> yang mengatur logika bisnis dan pengolahan data, serta </w:t>
      </w:r>
      <w:r w:rsidRPr="0032249E">
        <w:rPr>
          <w:i/>
          <w:iCs/>
          <w:lang w:val="en-ID"/>
        </w:rPr>
        <w:t>view</w:t>
      </w:r>
      <w:r w:rsidRPr="0032249E">
        <w:rPr>
          <w:lang w:val="en-ID"/>
        </w:rPr>
        <w:t xml:space="preserve"> sebagai antarmuka pengguna untuk menampilkan data dan interaksi secara visual. Ketiga komponen ini terintegrasi membentuk aplikasi yang utuh dan dapat digunakan sesuai tujuan perancangan awal.</w:t>
      </w:r>
    </w:p>
    <w:p w14:paraId="29564409" w14:textId="77777777" w:rsidR="0032249E" w:rsidRPr="0032249E" w:rsidRDefault="0032249E" w:rsidP="0032249E">
      <w:pPr>
        <w:rPr>
          <w:lang w:val="en-ID"/>
        </w:rPr>
      </w:pPr>
    </w:p>
    <w:p w14:paraId="7938F35E" w14:textId="2448A96F" w:rsidR="0032249E" w:rsidRPr="0032249E" w:rsidRDefault="0032249E" w:rsidP="0032249E">
      <w:pPr>
        <w:rPr>
          <w:lang w:val="en-ID"/>
        </w:rPr>
      </w:pPr>
      <w:r w:rsidRPr="0032249E">
        <w:rPr>
          <w:lang w:val="en-ID"/>
        </w:rPr>
        <w:t xml:space="preserve">Pembangunan prototipe awal dilakukan secara bertahap oleh peneliti dengan pendekatan </w:t>
      </w:r>
      <w:r w:rsidRPr="0032249E">
        <w:rPr>
          <w:i/>
          <w:iCs/>
          <w:lang w:val="en-ID"/>
        </w:rPr>
        <w:t>agile development</w:t>
      </w:r>
      <w:r w:rsidRPr="0032249E">
        <w:rPr>
          <w:lang w:val="en-ID"/>
        </w:rPr>
        <w:t xml:space="preserve">. Proses dimulai dengan </w:t>
      </w:r>
      <w:r w:rsidRPr="0032249E">
        <w:rPr>
          <w:i/>
          <w:iCs/>
          <w:lang w:val="en-ID"/>
        </w:rPr>
        <w:t>setup environment</w:t>
      </w:r>
      <w:r w:rsidRPr="0032249E">
        <w:rPr>
          <w:lang w:val="en-ID"/>
        </w:rPr>
        <w:t xml:space="preserve"> menggunakan </w:t>
      </w:r>
      <w:r w:rsidRPr="0032249E">
        <w:rPr>
          <w:i/>
          <w:iCs/>
          <w:lang w:val="en-ID"/>
        </w:rPr>
        <w:t>Node.js</w:t>
      </w:r>
      <w:r w:rsidRPr="0032249E">
        <w:rPr>
          <w:lang w:val="en-ID"/>
        </w:rPr>
        <w:t xml:space="preserve"> dan </w:t>
      </w:r>
      <w:r w:rsidRPr="0032249E">
        <w:rPr>
          <w:i/>
          <w:iCs/>
          <w:lang w:val="en-ID"/>
        </w:rPr>
        <w:t>Express.js</w:t>
      </w:r>
      <w:r w:rsidRPr="0032249E">
        <w:rPr>
          <w:lang w:val="en-ID"/>
        </w:rPr>
        <w:t xml:space="preserve"> sebagai </w:t>
      </w:r>
      <w:r w:rsidRPr="0032249E">
        <w:rPr>
          <w:i/>
          <w:iCs/>
          <w:lang w:val="en-ID"/>
        </w:rPr>
        <w:t>backend</w:t>
      </w:r>
      <w:r w:rsidRPr="0032249E">
        <w:rPr>
          <w:lang w:val="en-ID"/>
        </w:rPr>
        <w:t xml:space="preserve">, serta </w:t>
      </w:r>
      <w:r w:rsidRPr="0032249E">
        <w:rPr>
          <w:i/>
          <w:iCs/>
          <w:lang w:val="en-ID"/>
        </w:rPr>
        <w:t>HTML</w:t>
      </w:r>
      <w:r w:rsidRPr="0032249E">
        <w:rPr>
          <w:lang w:val="en-ID"/>
        </w:rPr>
        <w:t xml:space="preserve">, </w:t>
      </w:r>
      <w:r w:rsidRPr="0032249E">
        <w:rPr>
          <w:i/>
          <w:iCs/>
          <w:lang w:val="en-ID"/>
        </w:rPr>
        <w:t>CSS</w:t>
      </w:r>
      <w:r w:rsidRPr="0032249E">
        <w:rPr>
          <w:lang w:val="en-ID"/>
        </w:rPr>
        <w:t xml:space="preserve">, dan </w:t>
      </w:r>
      <w:r w:rsidRPr="0032249E">
        <w:rPr>
          <w:i/>
          <w:iCs/>
          <w:lang w:val="en-ID"/>
        </w:rPr>
        <w:t>JavaScript (Vite.js)</w:t>
      </w:r>
      <w:r w:rsidRPr="0032249E">
        <w:rPr>
          <w:lang w:val="en-ID"/>
        </w:rPr>
        <w:t xml:space="preserve"> sebagai </w:t>
      </w:r>
      <w:r w:rsidRPr="0032249E">
        <w:rPr>
          <w:i/>
          <w:iCs/>
          <w:lang w:val="en-ID"/>
        </w:rPr>
        <w:t>frontend</w:t>
      </w:r>
      <w:r w:rsidRPr="0032249E">
        <w:rPr>
          <w:lang w:val="en-ID"/>
        </w:rPr>
        <w:t xml:space="preserve">. </w:t>
      </w:r>
      <w:r w:rsidRPr="0032249E">
        <w:rPr>
          <w:i/>
          <w:iCs/>
          <w:lang w:val="en-ID"/>
        </w:rPr>
        <w:t>Database PostgreSQL</w:t>
      </w:r>
      <w:r w:rsidRPr="0032249E">
        <w:rPr>
          <w:lang w:val="en-ID"/>
        </w:rPr>
        <w:t xml:space="preserve"> dikonfigurasi terlebih dahulu untuk menyimpan struktur data sesuai dengan </w:t>
      </w:r>
      <w:r w:rsidRPr="0032249E">
        <w:rPr>
          <w:i/>
          <w:iCs/>
          <w:lang w:val="en-ID"/>
        </w:rPr>
        <w:t>ERD</w:t>
      </w:r>
      <w:r w:rsidRPr="0032249E">
        <w:rPr>
          <w:lang w:val="en-ID"/>
        </w:rPr>
        <w:t xml:space="preserve"> yang telah dirancang pada tahap </w:t>
      </w:r>
      <w:r w:rsidRPr="0032249E">
        <w:rPr>
          <w:i/>
          <w:iCs/>
          <w:lang w:val="en-ID"/>
        </w:rPr>
        <w:t>Quick Design</w:t>
      </w:r>
      <w:r w:rsidRPr="0032249E">
        <w:rPr>
          <w:lang w:val="en-ID"/>
        </w:rPr>
        <w:t>. Setiap fitur dikembangkan secara modular dengan struktur MVC (</w:t>
      </w:r>
      <w:r w:rsidRPr="0032249E">
        <w:rPr>
          <w:i/>
          <w:iCs/>
          <w:lang w:val="en-ID"/>
        </w:rPr>
        <w:t>Model-View-Controller</w:t>
      </w:r>
      <w:r w:rsidRPr="0032249E">
        <w:rPr>
          <w:lang w:val="en-ID"/>
        </w:rPr>
        <w:t>) dan diuji menggunakan unit testing sebelum diintegrasikan dengan modul lainnya. Review kode dan validasi alur sistem dilakukan oleh Kasubbid PSI (Hendri Aji Sulistiyanto, ST) yang berperan sebagai mentor dan validator teknis setiap minggu untuk memastikan kualitas kode dan kesesuaian dengan alur bisnis yang telah dirancang sesuai kondisi operasional di BAPPENDA</w:t>
      </w:r>
      <w:r w:rsidR="00755CCC" w:rsidRPr="00755CCC">
        <w:rPr>
          <w:lang w:val="en-ID"/>
        </w:rPr>
        <w:t>.</w:t>
      </w:r>
      <w:r>
        <w:rPr>
          <w:lang w:val="en-ID"/>
        </w:rPr>
        <w:t xml:space="preserve"> </w:t>
      </w:r>
      <w:r w:rsidRPr="0032249E">
        <w:rPr>
          <w:lang w:val="en-ID"/>
        </w:rPr>
        <w:t>Fitur yang dikembangkan pada iterasi pertama adalah sebagai berikut:</w:t>
      </w:r>
    </w:p>
    <w:p w14:paraId="631195C0" w14:textId="77777777" w:rsidR="0032249E" w:rsidRDefault="0032249E" w:rsidP="0032249E">
      <w:pPr>
        <w:pStyle w:val="DaftarParagraf"/>
        <w:numPr>
          <w:ilvl w:val="3"/>
          <w:numId w:val="8"/>
        </w:numPr>
        <w:ind w:left="709" w:firstLine="284"/>
        <w:rPr>
          <w:lang w:val="en-ID"/>
        </w:rPr>
      </w:pPr>
      <w:r w:rsidRPr="0032249E">
        <w:rPr>
          <w:lang w:val="en-ID"/>
        </w:rPr>
        <w:t xml:space="preserve"> Formulir Booking Online: Formulir booking online dirancang untuk memungkinkan PPAT/PPATS melakukan pemesanan jadwal pemeriksaan secara daring dari mana saja. Formulir ini dilengkapi dengan validasi input untuk memastikan data yang dimasukkan sesuai dengan format yang diharapkan, seperti format nomor identitas, format tanggal, dan validasi kelengkapan data.</w:t>
      </w:r>
    </w:p>
    <w:p w14:paraId="1D8104A1" w14:textId="77777777" w:rsidR="0032249E" w:rsidRDefault="0032249E" w:rsidP="0032249E">
      <w:pPr>
        <w:pStyle w:val="DaftarParagraf"/>
        <w:numPr>
          <w:ilvl w:val="3"/>
          <w:numId w:val="8"/>
        </w:numPr>
        <w:ind w:left="709" w:firstLine="284"/>
        <w:rPr>
          <w:lang w:val="en-ID"/>
        </w:rPr>
      </w:pPr>
      <w:r w:rsidRPr="0032249E">
        <w:rPr>
          <w:lang w:val="en-ID"/>
        </w:rPr>
        <w:t>Unggah Dokumen: Sistem unggah dokumen memungkinkan pengguna untuk mengunggah dokumen pendukung seperti akta tanah, sertifikat, dan dokumen pelengkap lainnya. Dokumen yang diunggah disimpan dalam database dan dapat diakses oleh divisi terkait sesuai dengan tahapan proses.</w:t>
      </w:r>
    </w:p>
    <w:p w14:paraId="5DE2DF03" w14:textId="77777777" w:rsidR="0032249E" w:rsidRDefault="0032249E" w:rsidP="0032249E">
      <w:pPr>
        <w:pStyle w:val="DaftarParagraf"/>
        <w:numPr>
          <w:ilvl w:val="3"/>
          <w:numId w:val="8"/>
        </w:numPr>
        <w:ind w:left="709" w:firstLine="284"/>
        <w:rPr>
          <w:lang w:val="en-ID"/>
        </w:rPr>
      </w:pPr>
      <w:r w:rsidRPr="0032249E">
        <w:rPr>
          <w:lang w:val="en-ID"/>
        </w:rPr>
        <w:t xml:space="preserve">Dashboard Admin dan Tracking Real-time: Dashboard admin dirancang untuk memberikan overview status semua dokumen yang sedang diproses. Dashboard ini menampilkan status tracking secara real-time, dimana setiap divisi dapat melihat status dokumen pada tahap tertentu dan </w:t>
      </w:r>
      <w:r w:rsidRPr="0032249E">
        <w:rPr>
          <w:lang w:val="en-ID"/>
        </w:rPr>
        <w:lastRenderedPageBreak/>
        <w:t>melakukan update status sesuai dengan tahapan proses yang telah ditentukan (Berdasarkan Tabel X No. 4).</w:t>
      </w:r>
    </w:p>
    <w:p w14:paraId="5E5568D0" w14:textId="28519773" w:rsidR="0032249E" w:rsidRPr="0032249E" w:rsidRDefault="0032249E" w:rsidP="0032249E">
      <w:pPr>
        <w:pStyle w:val="DaftarParagraf"/>
        <w:numPr>
          <w:ilvl w:val="3"/>
          <w:numId w:val="8"/>
        </w:numPr>
        <w:ind w:left="709" w:firstLine="284"/>
        <w:rPr>
          <w:lang w:val="en-ID"/>
        </w:rPr>
      </w:pPr>
      <w:r w:rsidRPr="0032249E">
        <w:rPr>
          <w:lang w:val="en-ID"/>
        </w:rPr>
        <w:t>Sistem Login Multi-divisi: Sistem login multi-divisi dirancang dengan berbasis hak akses (role-based access control) untuk memastikan bahwa setiap divisi hanya dapat mengakses fitur yang sesuai dengan perannya. Setiap pengguna memiliki credential yang berbeda dan hanya dapat melihat dan mengedit data yang sesuai dengan hak aksesnya.</w:t>
      </w:r>
    </w:p>
    <w:p w14:paraId="3A13615D" w14:textId="0DA2D5F2" w:rsidR="0032249E" w:rsidRDefault="0032249E" w:rsidP="0032249E">
      <w:pPr>
        <w:rPr>
          <w:lang w:val="en-ID"/>
        </w:rPr>
      </w:pPr>
      <w:r w:rsidRPr="0032249E">
        <w:rPr>
          <w:lang w:val="en-ID"/>
        </w:rPr>
        <w:t>Tahapan ini menghasilkan prototipe fungsional yang mencerminkan proses bisnis BAPPENDA secara digital, dimana sistem booking online dapat digunakan untuk mengurangi antrean dan mempercepat proses pemrosesan dokumen BPHTB (Berdasarkan Tabel X No. 2 dan 7).</w:t>
      </w:r>
    </w:p>
    <w:p w14:paraId="57882642" w14:textId="470CC524" w:rsidR="00755CCC" w:rsidRPr="00755CCC" w:rsidRDefault="000D0ACB" w:rsidP="00545F7B">
      <w:pPr>
        <w:pStyle w:val="JudulSub-subbab"/>
      </w:pPr>
      <w:bookmarkStart w:id="83" w:name="_Toc212633005"/>
      <w:r w:rsidRPr="002E4F11">
        <w:rPr>
          <w:i/>
          <w:iCs/>
        </w:rPr>
        <w:t>Delivery and Feedback</w:t>
      </w:r>
      <w:r w:rsidRPr="000D0ACB">
        <w:t xml:space="preserve"> (Penyerahan dan Umpan Balik)</w:t>
      </w:r>
      <w:bookmarkEnd w:id="83"/>
    </w:p>
    <w:p w14:paraId="6EF34446" w14:textId="6CC573F8" w:rsidR="0032249E" w:rsidRDefault="0032249E" w:rsidP="0032249E">
      <w:r>
        <w:t xml:space="preserve">Pada tahap </w:t>
      </w:r>
      <w:r w:rsidRPr="0032249E">
        <w:rPr>
          <w:i/>
          <w:iCs/>
        </w:rPr>
        <w:t>Deployment, Delivery</w:t>
      </w:r>
      <w:r>
        <w:t xml:space="preserve"> &amp; </w:t>
      </w:r>
      <w:r w:rsidRPr="0032249E">
        <w:rPr>
          <w:i/>
          <w:iCs/>
        </w:rPr>
        <w:t>Feedback</w:t>
      </w:r>
      <w:r>
        <w:t xml:space="preserve"> dilakukan </w:t>
      </w:r>
      <w:r w:rsidRPr="0032249E">
        <w:rPr>
          <w:i/>
          <w:iCs/>
        </w:rPr>
        <w:t>black box testing</w:t>
      </w:r>
      <w:r>
        <w:t xml:space="preserve"> untuk memastikan aplikasi siap rilis, berfungsi dengan baik, dan sesuai kebutuhan pengguna. Pengujian ini dilakukan dari sudut pandang pengguna tanpa mengetahui struktur internal program, sehingga membantu menemukan dan memperbaiki bug yang dapat mengganggu pengalaman pengguna, agar rilis optimal serta memperoleh umpan balik konstruktif (Salim &amp; Rusdiansyah 2024). Dalam penelitian ini, uji coba dilakukan selama dua minggu dengan koordinasi dari Kasubbid PSI (Hendri Aji Sulistiyanto, ST) yang memfasilitasi akses ke sistem </w:t>
      </w:r>
      <w:r w:rsidRPr="001C1018">
        <w:rPr>
          <w:i/>
          <w:iCs/>
        </w:rPr>
        <w:t>staging</w:t>
      </w:r>
      <w:r>
        <w:t xml:space="preserve"> bagi berbagai divisi di BAPPENDA.</w:t>
      </w:r>
    </w:p>
    <w:p w14:paraId="031788C0" w14:textId="4CB43350" w:rsidR="0032249E" w:rsidRDefault="001C1018" w:rsidP="0032249E">
      <w:r w:rsidRPr="001C1018">
        <w:t>Mekanisme pengujian yang dilakukan adalah sebagai berikut: Setiap penguji diberikan akses ke sistem staging dan diminta untuk menguji semua fitur sesuai dengan skenario kasus nyata sesuai dengan alur kerja BPHTB di BAPPENDA. Pengujian dilakukan secara bertahap, dimana pada minggu pertama fokus pada pengujian fitur booking online dan tracking status, sedangkan pada minggu kedua dilakukan pengujian integrasi antar modul dan pengujian di kondisi beban normal. Mekanisme pengumpulan feedback dilakukan melalui diskusi langsung dengan Kasubbid PSI selama masa pengujian untuk mendapatkan masukan dari berbagai divisi mengenai kelebihan dan kekurangan sistem. Di akhir periode pengujian, dilakukan sesi evaluasi bersama Kasubbid PSI untuk merangkum feedback dan menentukan action plan untuk iterasi berikutnya.</w:t>
      </w:r>
    </w:p>
    <w:p w14:paraId="6DA99D7B" w14:textId="6877EED1" w:rsidR="00755CCC" w:rsidRPr="00755CCC" w:rsidRDefault="0032249E" w:rsidP="0032249E">
      <w:r>
        <w:t xml:space="preserve">Hasil evaluasi dari pengujian Iterasi 1 menunjukkan bahwa sistem booking online yang telah dikembangkan dapat berfungsi dengan baik dan sesuai dengan kebutuhan operasional di BAPPENDA. Hasil evaluasi menunjukkan alur kerja menjadi lebih transparan dan efisien dibandingkan sistem manual sebelumnya. Namun, masih ditemukan beberapa kekurangan yang perlu diperbaiki pada iterasi berikutnya, antara lain: (1) waktu unggah tanda tangan yang masih relatif lama karena pengguna harus mengunggah tanda tangan untuk setiap dokumen, (2) belum tersedianya sertifikat digital maupun </w:t>
      </w:r>
      <w:r w:rsidRPr="001C1018">
        <w:rPr>
          <w:i/>
          <w:iCs/>
        </w:rPr>
        <w:t>QR code</w:t>
      </w:r>
      <w:r>
        <w:t xml:space="preserve"> untuk validasi keaslian dokumen, dan (3) proses pengiriman antar divisi masih memerlukan beberapa langkah manual. Berdasarkan hasil evaluasi tersebut, </w:t>
      </w:r>
      <w:r w:rsidRPr="001C1018">
        <w:rPr>
          <w:i/>
          <w:iCs/>
        </w:rPr>
        <w:t>action plan</w:t>
      </w:r>
      <w:r>
        <w:t xml:space="preserve"> untuk Iterasi 2 mencakup: (1) penerapan tanda tangan digital berulang (</w:t>
      </w:r>
      <w:r w:rsidRPr="001C1018">
        <w:rPr>
          <w:i/>
          <w:iCs/>
        </w:rPr>
        <w:t>reusable signature</w:t>
      </w:r>
      <w:r>
        <w:t xml:space="preserve">) agar pengguna hanya perlu mengunggah tanda tangan sekali dan dapat digunakan untuk beberapa dokumen, (2) integrasi sertifikat digital untuk memastikan keamanan dan keaslian dokumen, (3) implementasi </w:t>
      </w:r>
      <w:r w:rsidRPr="001C1018">
        <w:rPr>
          <w:i/>
          <w:iCs/>
        </w:rPr>
        <w:t>QR code</w:t>
      </w:r>
      <w:r>
        <w:t xml:space="preserve"> untuk validasi dokumen, dan (4) otomatisasi pengiriman antar divisi untuk mengurangi langkah manual yang masih diperlukan.</w:t>
      </w:r>
    </w:p>
    <w:p w14:paraId="7106AC4E" w14:textId="381F0C59" w:rsidR="001C1018" w:rsidRDefault="000D0ACB" w:rsidP="001C1018">
      <w:pPr>
        <w:pStyle w:val="JudulSubbab"/>
      </w:pPr>
      <w:bookmarkStart w:id="84" w:name="_Toc212633006"/>
      <w:r w:rsidRPr="000D0ACB">
        <w:lastRenderedPageBreak/>
        <w:t>Iterasi 2: Optimasi dan Efisiensi Sistem (Maret – Agustus 2025)</w:t>
      </w:r>
      <w:bookmarkEnd w:id="84"/>
    </w:p>
    <w:p w14:paraId="47915E8B" w14:textId="11114142" w:rsidR="001C1018" w:rsidRDefault="001C1018" w:rsidP="001C1018">
      <w:r>
        <w:t>Iterasi kedua dilakukan setelah memperoleh feedback dari pengujian Iterasi 1, dimana berdasarkan action plan yang telah disepakati, fokus pengembangan dialihkan pada peningkatan keamanan dokumen dan efisiensi proses melalui implementasi tanda tangan digital reusable, integrasi sertifikat digital, serta otomatisasi pengiriman antar divisi.</w:t>
      </w:r>
    </w:p>
    <w:p w14:paraId="0E3D6BC4" w14:textId="07B9D607" w:rsidR="00AC21B4" w:rsidRPr="00AC21B4" w:rsidRDefault="009D7E63" w:rsidP="00545F7B">
      <w:pPr>
        <w:pStyle w:val="JudulSub-subbab"/>
      </w:pPr>
      <w:bookmarkStart w:id="85" w:name="_Toc212633007"/>
      <w:r w:rsidRPr="009D7E63">
        <w:rPr>
          <w:i/>
          <w:iCs/>
        </w:rPr>
        <w:t xml:space="preserve">Communication </w:t>
      </w:r>
      <w:r w:rsidR="000D0ACB" w:rsidRPr="00D84921">
        <w:t xml:space="preserve"> (Komunikasi)</w:t>
      </w:r>
      <w:bookmarkEnd w:id="85"/>
    </w:p>
    <w:p w14:paraId="0A292BBF" w14:textId="77777777" w:rsidR="001C1018" w:rsidRDefault="001C1018" w:rsidP="001C1018">
      <w:pPr>
        <w:rPr>
          <w:lang w:val="en-ID"/>
        </w:rPr>
      </w:pPr>
      <w:r w:rsidRPr="001C1018">
        <w:rPr>
          <w:lang w:val="en-ID"/>
        </w:rPr>
        <w:t>Tahap komunikasi kedua dilakukan untuk menggali kebutuhan pengembangan fitur keamanan dan efisiensi dokumen berdasarkan hasil evaluasi Iterasi 1. Diskusi dilakukan dengan Kasubbid PSI (Hendri Aji Sulistiyanto, ST) yang berkoordinasi dengan Kepala Bidang TI dan Keamanan Dokumen untuk merancang sistem validasi berbasis sertifikat digital. Analisis kebutuhan menunjukkan sistem harus mendukung:</w:t>
      </w:r>
    </w:p>
    <w:p w14:paraId="08313FC1" w14:textId="77777777" w:rsidR="001C1018" w:rsidRPr="001C1018" w:rsidRDefault="001C1018" w:rsidP="001C1018">
      <w:pPr>
        <w:rPr>
          <w:lang w:val="en-ID"/>
        </w:rPr>
      </w:pPr>
    </w:p>
    <w:p w14:paraId="3BC731C7" w14:textId="77777777" w:rsidR="001C1018" w:rsidRPr="00AC21B4" w:rsidRDefault="001C1018" w:rsidP="001C1018">
      <w:pPr>
        <w:numPr>
          <w:ilvl w:val="0"/>
          <w:numId w:val="16"/>
        </w:numPr>
        <w:rPr>
          <w:lang w:val="en-ID"/>
        </w:rPr>
      </w:pPr>
      <w:r w:rsidRPr="00AC21B4">
        <w:rPr>
          <w:lang w:val="en-ID"/>
        </w:rPr>
        <w:t xml:space="preserve">Enkripsi dokumen dengan </w:t>
      </w:r>
      <w:r w:rsidRPr="00AC21B4">
        <w:rPr>
          <w:b/>
          <w:bCs/>
          <w:lang w:val="en-ID"/>
        </w:rPr>
        <w:t>AES-256</w:t>
      </w:r>
    </w:p>
    <w:p w14:paraId="63CD80EC" w14:textId="77777777" w:rsidR="001C1018" w:rsidRPr="00AC21B4" w:rsidRDefault="001C1018" w:rsidP="001C1018">
      <w:pPr>
        <w:numPr>
          <w:ilvl w:val="0"/>
          <w:numId w:val="16"/>
        </w:numPr>
        <w:rPr>
          <w:lang w:val="en-ID"/>
        </w:rPr>
      </w:pPr>
      <w:r w:rsidRPr="00AC21B4">
        <w:rPr>
          <w:lang w:val="en-ID"/>
        </w:rPr>
        <w:t xml:space="preserve">Validasi keaslian menggunakan </w:t>
      </w:r>
      <w:r w:rsidRPr="00AC21B4">
        <w:rPr>
          <w:b/>
          <w:bCs/>
          <w:lang w:val="en-ID"/>
        </w:rPr>
        <w:t>QR code</w:t>
      </w:r>
    </w:p>
    <w:p w14:paraId="5DD7D192" w14:textId="77777777" w:rsidR="001C1018" w:rsidRPr="00AC21B4" w:rsidRDefault="001C1018" w:rsidP="001C1018">
      <w:pPr>
        <w:numPr>
          <w:ilvl w:val="0"/>
          <w:numId w:val="16"/>
        </w:numPr>
        <w:rPr>
          <w:lang w:val="en-ID"/>
        </w:rPr>
      </w:pPr>
      <w:r w:rsidRPr="00AC21B4">
        <w:rPr>
          <w:lang w:val="en-ID"/>
        </w:rPr>
        <w:t>Audit trail lengkap untuk setiap proses dokumen</w:t>
      </w:r>
    </w:p>
    <w:p w14:paraId="2ABC1F72" w14:textId="7AD5845C" w:rsidR="001C1018" w:rsidRPr="001C1018" w:rsidRDefault="001C1018" w:rsidP="001C1018">
      <w:pPr>
        <w:pStyle w:val="DaftarParagraf"/>
        <w:numPr>
          <w:ilvl w:val="0"/>
          <w:numId w:val="16"/>
        </w:numPr>
        <w:rPr>
          <w:lang w:val="en-ID"/>
        </w:rPr>
      </w:pPr>
      <w:r w:rsidRPr="001C1018">
        <w:rPr>
          <w:lang w:val="en-ID"/>
        </w:rPr>
        <w:t>Pembuatan sertifikat digital sebagai tanda keaslian dokumen</w:t>
      </w:r>
    </w:p>
    <w:p w14:paraId="7BE2EAE9" w14:textId="77777777" w:rsidR="001C1018" w:rsidRPr="001C1018" w:rsidRDefault="001C1018" w:rsidP="001C1018">
      <w:pPr>
        <w:rPr>
          <w:lang w:val="en-ID"/>
        </w:rPr>
      </w:pPr>
    </w:p>
    <w:p w14:paraId="1433A7CC" w14:textId="71878CAB" w:rsidR="00AC21B4" w:rsidRPr="001C1018" w:rsidRDefault="001C1018" w:rsidP="001C1018">
      <w:pPr>
        <w:rPr>
          <w:lang w:val="en-ID"/>
        </w:rPr>
      </w:pPr>
      <w:r w:rsidRPr="001C1018">
        <w:rPr>
          <w:lang w:val="en-ID"/>
        </w:rPr>
        <w:t>Hasil komunikasi dari diskusi dengan Kasubbid PSI menunjukkan bahwa iterasi kedua perlu fokus pada peningkatan keamanan dokumen dan efisiensi proses untuk mengatasi kekurangan yang ditemukan pada Iterasi 1. Sistem keamanan yang direncanakan akan mengintegrasikan teknologi sertifikat digital dan QR code yang akan dikembangkan khusus untuk sistem ini, dimana sebelumnya BAPPENDA belum memiliki sistem sertifikat digital untuk validasi dokumen. Implementasi sistem sertifikat digital ini diharapkan dapat memastikan keaslian dan keamanan dokumen yang diproses melalui sistem booking online.</w:t>
      </w:r>
    </w:p>
    <w:p w14:paraId="08B83405" w14:textId="0A611C8B" w:rsidR="00AC21B4" w:rsidRPr="00AC21B4" w:rsidRDefault="009D7E63" w:rsidP="00545F7B">
      <w:pPr>
        <w:pStyle w:val="JudulSub-subbab"/>
      </w:pPr>
      <w:bookmarkStart w:id="86" w:name="_Toc212633008"/>
      <w:r w:rsidRPr="009D7E63">
        <w:rPr>
          <w:i/>
          <w:iCs/>
        </w:rPr>
        <w:t>Quick Plan</w:t>
      </w:r>
      <w:r w:rsidR="002E4F11">
        <w:rPr>
          <w:i/>
          <w:iCs/>
        </w:rPr>
        <w:t xml:space="preserve"> </w:t>
      </w:r>
      <w:r w:rsidR="000D0ACB" w:rsidRPr="000D0ACB">
        <w:t>(Perencanaan Cepat)</w:t>
      </w:r>
      <w:bookmarkEnd w:id="86"/>
    </w:p>
    <w:p w14:paraId="57AAB090" w14:textId="0D8B0093" w:rsidR="00A93010" w:rsidRPr="00A93010" w:rsidRDefault="00A93010" w:rsidP="00A93010">
      <w:pPr>
        <w:rPr>
          <w:lang w:val="en-ID"/>
        </w:rPr>
      </w:pPr>
      <w:r w:rsidRPr="00A93010">
        <w:rPr>
          <w:lang w:val="en-ID"/>
        </w:rPr>
        <w:t>Selama tahap perencanaan cepat, dilakukan penyusunan draft awal sistem aplikasi yang disiapkan berdasarkan kebutuhan fungsional dari hasil komunikasi dengan stakeholder. Berdasarkan hasil diskusi dengan Kasubbid PSI, peneliti menyusun perencanaan pengembangan sistem keamanan dan efisiensi untuk Iterasi 2. Proses perencanaan dilakukan melalui diskusi teknis dengan Kasubbid PSI sebagai mentor dan validator dalam merancang solusi keamanan yang komprehensif.</w:t>
      </w:r>
      <w:r>
        <w:rPr>
          <w:lang w:val="en-ID"/>
        </w:rPr>
        <w:t xml:space="preserve"> </w:t>
      </w:r>
      <w:r w:rsidRPr="00A93010">
        <w:rPr>
          <w:lang w:val="en-ID"/>
        </w:rPr>
        <w:t>Output perencanaan</w:t>
      </w:r>
      <w:r>
        <w:rPr>
          <w:lang w:val="en-ID"/>
        </w:rPr>
        <w:t xml:space="preserve"> </w:t>
      </w:r>
      <w:r w:rsidRPr="00A93010">
        <w:rPr>
          <w:lang w:val="en-ID"/>
        </w:rPr>
        <w:t>yang dihasilkan adalah sebagai berikut:</w:t>
      </w:r>
    </w:p>
    <w:p w14:paraId="4A4478AD" w14:textId="77777777" w:rsidR="00A93010" w:rsidRPr="00A93010" w:rsidRDefault="00A93010" w:rsidP="00A93010">
      <w:pPr>
        <w:rPr>
          <w:lang w:val="en-ID"/>
        </w:rPr>
      </w:pPr>
    </w:p>
    <w:p w14:paraId="221CA2DD" w14:textId="277BB2BA" w:rsidR="00A93010" w:rsidRDefault="00A93010" w:rsidP="00A93010">
      <w:pPr>
        <w:pStyle w:val="DaftarParagraf"/>
        <w:numPr>
          <w:ilvl w:val="0"/>
          <w:numId w:val="24"/>
        </w:numPr>
        <w:rPr>
          <w:lang w:val="en-ID"/>
        </w:rPr>
      </w:pPr>
      <w:r w:rsidRPr="00A93010">
        <w:rPr>
          <w:lang w:val="en-ID"/>
        </w:rPr>
        <w:t xml:space="preserve">Modifikasi Database: Tahap perencanaan mencakup penambahan 9 tabel </w:t>
      </w:r>
      <w:r w:rsidRPr="00A93010">
        <w:rPr>
          <w:i/>
          <w:iCs/>
          <w:lang w:val="en-ID"/>
        </w:rPr>
        <w:t>Database</w:t>
      </w:r>
      <w:r w:rsidRPr="00A93010">
        <w:rPr>
          <w:lang w:val="en-ID"/>
        </w:rPr>
        <w:t xml:space="preserve"> baru untuk mendukung fitur keamanan, seperti pv_local_certs, pv_4_signing_audit_event, pv_7_audit_log, sys_notifications, dan bank_1_cek_hasil_transaksi. Modifikasi juga dilakukan pada beberapa tabel eksisting (a_2_verified_users, p_1_verifikasi, dan p_3_clear_to_paraf) untuk menambahkan kolom tanda tangan digital. Penambahan tabel dan kolom ini dirancang untuk mendukung arsitektur keamanan dengan empat lapisan utama.</w:t>
      </w:r>
    </w:p>
    <w:p w14:paraId="30BD7224" w14:textId="11C7C212" w:rsidR="00A93010" w:rsidRPr="00A93010" w:rsidRDefault="00A93010" w:rsidP="00A93010">
      <w:pPr>
        <w:pStyle w:val="DaftarParagraf"/>
        <w:numPr>
          <w:ilvl w:val="0"/>
          <w:numId w:val="24"/>
        </w:numPr>
        <w:rPr>
          <w:lang w:val="en-ID"/>
        </w:rPr>
      </w:pPr>
      <w:r w:rsidRPr="00A93010">
        <w:rPr>
          <w:lang w:val="en-ID"/>
        </w:rPr>
        <w:t xml:space="preserve"> Arsitektur Keamanan 4 Lapisan:</w:t>
      </w:r>
    </w:p>
    <w:p w14:paraId="6ED0AE29" w14:textId="77777777" w:rsidR="00A93010" w:rsidRPr="00A93010" w:rsidRDefault="00A93010" w:rsidP="00A93010">
      <w:pPr>
        <w:rPr>
          <w:lang w:val="en-ID"/>
        </w:rPr>
      </w:pPr>
    </w:p>
    <w:p w14:paraId="56B647FD" w14:textId="6AB037B9" w:rsidR="00A93010" w:rsidRPr="00A93010" w:rsidRDefault="00A93010" w:rsidP="00A93010">
      <w:pPr>
        <w:pStyle w:val="DaftarParagraf"/>
        <w:numPr>
          <w:ilvl w:val="0"/>
          <w:numId w:val="25"/>
        </w:numPr>
        <w:rPr>
          <w:lang w:val="en-ID"/>
        </w:rPr>
      </w:pPr>
      <w:r w:rsidRPr="00A93010">
        <w:rPr>
          <w:i/>
          <w:iCs/>
          <w:lang w:val="en-ID"/>
        </w:rPr>
        <w:lastRenderedPageBreak/>
        <w:t>Certificate Generation</w:t>
      </w:r>
      <w:r w:rsidRPr="00A93010">
        <w:rPr>
          <w:lang w:val="en-ID"/>
        </w:rPr>
        <w:t>: Sistem akan menghasilkan sertifikat digital untuk setiap dokumen yang divalidasi, dimana sertifikat ini berfungsi sebagai tanda keaslian dan keamanan dokumen.</w:t>
      </w:r>
    </w:p>
    <w:p w14:paraId="29F4A0BC" w14:textId="56FC8D41" w:rsidR="00A93010" w:rsidRPr="00A93010" w:rsidRDefault="00A93010" w:rsidP="00A93010">
      <w:pPr>
        <w:pStyle w:val="DaftarParagraf"/>
        <w:numPr>
          <w:ilvl w:val="0"/>
          <w:numId w:val="25"/>
        </w:numPr>
        <w:rPr>
          <w:lang w:val="en-ID"/>
        </w:rPr>
      </w:pPr>
      <w:r w:rsidRPr="00A93010">
        <w:rPr>
          <w:i/>
          <w:iCs/>
          <w:lang w:val="en-ID"/>
        </w:rPr>
        <w:t>QR Code Embedding</w:t>
      </w:r>
      <w:r w:rsidRPr="00A93010">
        <w:rPr>
          <w:lang w:val="en-ID"/>
        </w:rPr>
        <w:t xml:space="preserve">: Sistem akan menambahkan </w:t>
      </w:r>
      <w:r w:rsidRPr="00A93010">
        <w:rPr>
          <w:i/>
          <w:iCs/>
          <w:lang w:val="en-ID"/>
        </w:rPr>
        <w:t>QR code</w:t>
      </w:r>
      <w:r w:rsidRPr="00A93010">
        <w:rPr>
          <w:lang w:val="en-ID"/>
        </w:rPr>
        <w:t xml:space="preserve"> ke setiap dokumen yang telah divalidasi, dimana </w:t>
      </w:r>
      <w:r w:rsidRPr="00A93010">
        <w:rPr>
          <w:i/>
          <w:iCs/>
          <w:lang w:val="en-ID"/>
        </w:rPr>
        <w:t>QR code</w:t>
      </w:r>
      <w:r w:rsidRPr="00A93010">
        <w:rPr>
          <w:lang w:val="en-ID"/>
        </w:rPr>
        <w:t xml:space="preserve"> ini dapat digunakan untuk verifikasi keaslian dokumen secara cepat.</w:t>
      </w:r>
    </w:p>
    <w:p w14:paraId="28C70E63" w14:textId="57B45E08" w:rsidR="00A93010" w:rsidRPr="00A93010" w:rsidRDefault="00A93010" w:rsidP="00A93010">
      <w:pPr>
        <w:pStyle w:val="DaftarParagraf"/>
        <w:numPr>
          <w:ilvl w:val="0"/>
          <w:numId w:val="25"/>
        </w:numPr>
        <w:rPr>
          <w:lang w:val="en-ID"/>
        </w:rPr>
      </w:pPr>
      <w:r w:rsidRPr="00A93010">
        <w:rPr>
          <w:i/>
          <w:iCs/>
          <w:lang w:val="en-ID"/>
        </w:rPr>
        <w:t>Encrypted Storage</w:t>
      </w:r>
      <w:r w:rsidRPr="00A93010">
        <w:rPr>
          <w:lang w:val="en-ID"/>
        </w:rPr>
        <w:t xml:space="preserve">: Dokumen yang disimpan di database akan dienkripsi menggunakan </w:t>
      </w:r>
      <w:r w:rsidRPr="00A93010">
        <w:rPr>
          <w:i/>
          <w:iCs/>
          <w:lang w:val="en-ID"/>
        </w:rPr>
        <w:t>AES-256</w:t>
      </w:r>
      <w:r w:rsidRPr="00A93010">
        <w:rPr>
          <w:lang w:val="en-ID"/>
        </w:rPr>
        <w:t xml:space="preserve"> untuk memastikan keamanan data dari akses yang tidak sah.</w:t>
      </w:r>
    </w:p>
    <w:p w14:paraId="77453603" w14:textId="02417C45" w:rsidR="00A93010" w:rsidRPr="00A93010" w:rsidRDefault="00A93010" w:rsidP="00A93010">
      <w:pPr>
        <w:pStyle w:val="DaftarParagraf"/>
        <w:numPr>
          <w:ilvl w:val="0"/>
          <w:numId w:val="25"/>
        </w:numPr>
        <w:rPr>
          <w:lang w:val="en-ID"/>
        </w:rPr>
      </w:pPr>
      <w:r w:rsidRPr="00A93010">
        <w:rPr>
          <w:i/>
          <w:iCs/>
          <w:lang w:val="en-ID"/>
        </w:rPr>
        <w:t>Audit Logging</w:t>
      </w:r>
      <w:r w:rsidRPr="00A93010">
        <w:rPr>
          <w:lang w:val="en-ID"/>
        </w:rPr>
        <w:t xml:space="preserve">: Sistem akan mencatat semua aktivitas yang terjadi pada dokumen dalam tabel </w:t>
      </w:r>
      <w:r w:rsidRPr="00A93010">
        <w:rPr>
          <w:i/>
          <w:iCs/>
          <w:lang w:val="en-ID"/>
        </w:rPr>
        <w:t>audit log</w:t>
      </w:r>
      <w:r w:rsidRPr="00A93010">
        <w:rPr>
          <w:lang w:val="en-ID"/>
        </w:rPr>
        <w:t xml:space="preserve">, dimana catatan ini berfungsi untuk </w:t>
      </w:r>
      <w:r w:rsidRPr="00A93010">
        <w:rPr>
          <w:i/>
          <w:iCs/>
          <w:lang w:val="en-ID"/>
        </w:rPr>
        <w:t>tracking</w:t>
      </w:r>
      <w:r w:rsidRPr="00A93010">
        <w:rPr>
          <w:lang w:val="en-ID"/>
        </w:rPr>
        <w:t xml:space="preserve"> dan </w:t>
      </w:r>
      <w:r w:rsidRPr="00A93010">
        <w:rPr>
          <w:i/>
          <w:iCs/>
          <w:lang w:val="en-ID"/>
        </w:rPr>
        <w:t>audit trail</w:t>
      </w:r>
      <w:r w:rsidRPr="00A93010">
        <w:rPr>
          <w:lang w:val="en-ID"/>
        </w:rPr>
        <w:t xml:space="preserve"> setiap proses yang dilakukan.</w:t>
      </w:r>
    </w:p>
    <w:p w14:paraId="3B058EF1" w14:textId="34E1189E" w:rsidR="00AC21B4" w:rsidRPr="00A93010" w:rsidRDefault="00A93010" w:rsidP="00A93010">
      <w:pPr>
        <w:pStyle w:val="DaftarParagraf"/>
        <w:numPr>
          <w:ilvl w:val="0"/>
          <w:numId w:val="24"/>
        </w:numPr>
        <w:rPr>
          <w:lang w:val="en-ID"/>
        </w:rPr>
      </w:pPr>
      <w:r w:rsidRPr="00A93010">
        <w:rPr>
          <w:lang w:val="en-ID"/>
        </w:rPr>
        <w:t xml:space="preserve"> Integrasi Sistem: Sistem juga dirancang untuk terintegrasi dengan divisi Bank untuk verifikasi pembayaran, dimana integrasi ini memungkinkan verifikasi pembayaran dilakukan secara paralel dengan pemeriksaan berkas untuk meningkatkan efisiensi proses.</w:t>
      </w:r>
    </w:p>
    <w:p w14:paraId="2522CC89" w14:textId="5CD70385" w:rsidR="00AC21B4" w:rsidRPr="00AC21B4" w:rsidRDefault="009D7E63" w:rsidP="00545F7B">
      <w:pPr>
        <w:pStyle w:val="JudulSub-subbab"/>
      </w:pPr>
      <w:bookmarkStart w:id="87" w:name="_Toc212633009"/>
      <w:r w:rsidRPr="009D7E63">
        <w:rPr>
          <w:i/>
          <w:iCs/>
        </w:rPr>
        <w:t xml:space="preserve">Quick Design </w:t>
      </w:r>
      <w:r w:rsidR="000D0ACB" w:rsidRPr="000D0ACB">
        <w:t>(Desain Cepat)</w:t>
      </w:r>
      <w:bookmarkEnd w:id="87"/>
    </w:p>
    <w:p w14:paraId="0E1E32F9" w14:textId="77777777" w:rsidR="00A93010" w:rsidRDefault="00A93010" w:rsidP="00A93010">
      <w:r>
        <w:t xml:space="preserve">Pada tahap pemodelan desain cepat untuk Iterasi 2, aktivitas berfokus pada integrasi keamanan digital dan komponen baru yang telah direncanakan pada tahap </w:t>
      </w:r>
      <w:r w:rsidRPr="00A93010">
        <w:rPr>
          <w:i/>
          <w:iCs/>
        </w:rPr>
        <w:t>Quick Plan</w:t>
      </w:r>
      <w:r>
        <w:t xml:space="preserve">. Proses desain dilakukan oleh peneliti dengan melakukan presentasi </w:t>
      </w:r>
      <w:r w:rsidRPr="00A93010">
        <w:rPr>
          <w:i/>
          <w:iCs/>
        </w:rPr>
        <w:t>wireframe</w:t>
      </w:r>
      <w:r>
        <w:t xml:space="preserve"> dan </w:t>
      </w:r>
      <w:r w:rsidRPr="00A93010">
        <w:rPr>
          <w:i/>
          <w:iCs/>
        </w:rPr>
        <w:t>mockup</w:t>
      </w:r>
      <w:r>
        <w:t xml:space="preserve"> kepada Kasubbid PSI (Hendri Aji Sulistiyanto, ST) untuk mendapatkan </w:t>
      </w:r>
      <w:r w:rsidRPr="00A93010">
        <w:rPr>
          <w:i/>
          <w:iCs/>
        </w:rPr>
        <w:t>feedback</w:t>
      </w:r>
      <w:r>
        <w:t xml:space="preserve"> dan validasi terhadap fitur keamanan yang kompleks seperti sistem sertifikat digital dan </w:t>
      </w:r>
      <w:r w:rsidRPr="00A93010">
        <w:rPr>
          <w:i/>
          <w:iCs/>
        </w:rPr>
        <w:t>QR code</w:t>
      </w:r>
      <w:r>
        <w:t xml:space="preserve">. Kasubbid PSI berperan sebagai validator yang melakukan </w:t>
      </w:r>
      <w:r w:rsidRPr="00A93010">
        <w:rPr>
          <w:i/>
          <w:iCs/>
        </w:rPr>
        <w:t>review</w:t>
      </w:r>
      <w:r>
        <w:t xml:space="preserve"> terhadap desain untuk memastikan kelayakan implementasi dan kesesuaian dengan kebutuhan operasional di BAPPENDA. Iterasi desain dilakukan sebanyak 2 kali sampai mendapatkan persetujuan final dari Kasubbid PSI. Output desain yang dihasilkan adalah sebagai berikut:</w:t>
      </w:r>
    </w:p>
    <w:p w14:paraId="64024D7C" w14:textId="77777777" w:rsidR="00A93010" w:rsidRDefault="00A93010" w:rsidP="00A93010">
      <w:pPr>
        <w:pStyle w:val="DaftarParagraf"/>
        <w:numPr>
          <w:ilvl w:val="0"/>
          <w:numId w:val="26"/>
        </w:numPr>
      </w:pPr>
      <w:r>
        <w:t xml:space="preserve">Komponen Keamanan: Desain iterasi kedua menambahkan komponen keamanan seperti panel pengelolaan sertifikat digital dan modul verifikasi </w:t>
      </w:r>
      <w:r w:rsidRPr="00A93010">
        <w:rPr>
          <w:i/>
          <w:iCs/>
        </w:rPr>
        <w:t>QR code</w:t>
      </w:r>
      <w:r>
        <w:t xml:space="preserve">. Panel pengelolaan sertifikat dirancang untuk memungkinkan admin mengelola sertifikat digital yang dihasilkan oleh sistem, sedangkan modul verifikasi </w:t>
      </w:r>
      <w:r w:rsidRPr="00A93010">
        <w:rPr>
          <w:i/>
          <w:iCs/>
        </w:rPr>
        <w:t>QR code</w:t>
      </w:r>
      <w:r>
        <w:t xml:space="preserve"> dirancang untuk validasi keaslian dokumen secara cepat.</w:t>
      </w:r>
    </w:p>
    <w:p w14:paraId="2BF3A41F" w14:textId="77777777" w:rsidR="00B6672C" w:rsidRDefault="00A93010" w:rsidP="00B6672C">
      <w:pPr>
        <w:pStyle w:val="DaftarParagraf"/>
        <w:numPr>
          <w:ilvl w:val="0"/>
          <w:numId w:val="26"/>
        </w:numPr>
      </w:pPr>
      <w:r>
        <w:t xml:space="preserve">Diagram Alur Validasi: Diagram alur validasi dirancang menggunakan </w:t>
      </w:r>
      <w:r w:rsidRPr="00B6672C">
        <w:rPr>
          <w:i/>
          <w:iCs/>
        </w:rPr>
        <w:t>Draw.io</w:t>
      </w:r>
      <w:r>
        <w:t xml:space="preserve"> yang terdiri atas tahap: </w:t>
      </w:r>
      <w:r w:rsidRPr="00B6672C">
        <w:rPr>
          <w:i/>
          <w:iCs/>
        </w:rPr>
        <w:t>User Request</w:t>
      </w:r>
      <w:r>
        <w:t xml:space="preserve"> → </w:t>
      </w:r>
      <w:r w:rsidRPr="00B6672C">
        <w:rPr>
          <w:i/>
          <w:iCs/>
        </w:rPr>
        <w:t>Authentication</w:t>
      </w:r>
      <w:r>
        <w:t xml:space="preserve"> → </w:t>
      </w:r>
      <w:r w:rsidRPr="00B6672C">
        <w:rPr>
          <w:i/>
          <w:iCs/>
        </w:rPr>
        <w:t>Certificate Generation</w:t>
      </w:r>
      <w:r>
        <w:t xml:space="preserve"> → </w:t>
      </w:r>
      <w:r w:rsidRPr="00B6672C">
        <w:rPr>
          <w:i/>
          <w:iCs/>
        </w:rPr>
        <w:t>QR Code Creation</w:t>
      </w:r>
      <w:r>
        <w:t xml:space="preserve"> → </w:t>
      </w:r>
      <w:r w:rsidRPr="00B6672C">
        <w:rPr>
          <w:i/>
          <w:iCs/>
        </w:rPr>
        <w:t>Verification</w:t>
      </w:r>
      <w:r>
        <w:t xml:space="preserve">. Alur ini menggambarkan proses validasi dokumen yang memastikan keamanan dan keaslian dokumen melalui sertifikat digital dan </w:t>
      </w:r>
      <w:r w:rsidRPr="00B6672C">
        <w:rPr>
          <w:i/>
          <w:iCs/>
        </w:rPr>
        <w:t>QR code</w:t>
      </w:r>
      <w:r>
        <w:t>.</w:t>
      </w:r>
    </w:p>
    <w:p w14:paraId="51B6B489" w14:textId="77777777" w:rsidR="00B6672C" w:rsidRDefault="00A93010" w:rsidP="00B6672C">
      <w:pPr>
        <w:pStyle w:val="DaftarParagraf"/>
        <w:numPr>
          <w:ilvl w:val="0"/>
          <w:numId w:val="26"/>
        </w:numPr>
      </w:pPr>
      <w:r>
        <w:t xml:space="preserve">Antarmuka Pengguna: Antarmuka pengguna dirancang agar mudah digunakan oleh petugas validasi, dengan </w:t>
      </w:r>
      <w:r w:rsidRPr="00B6672C">
        <w:rPr>
          <w:i/>
          <w:iCs/>
        </w:rPr>
        <w:t>dashboard</w:t>
      </w:r>
      <w:r>
        <w:t xml:space="preserve"> pemantauan status dokumen dan notifikasi otomatis. </w:t>
      </w:r>
      <w:r w:rsidRPr="00B6672C">
        <w:rPr>
          <w:i/>
          <w:iCs/>
        </w:rPr>
        <w:t>Dashboard</w:t>
      </w:r>
      <w:r>
        <w:t xml:space="preserve"> ini dirancang untuk memberikan </w:t>
      </w:r>
      <w:r w:rsidRPr="00B6672C">
        <w:rPr>
          <w:i/>
          <w:iCs/>
        </w:rPr>
        <w:t>overview</w:t>
      </w:r>
      <w:r>
        <w:t xml:space="preserve"> status dokumen yang mencakup informasi validasi sertifikat digital dan </w:t>
      </w:r>
      <w:r w:rsidRPr="00B6672C">
        <w:rPr>
          <w:i/>
          <w:iCs/>
        </w:rPr>
        <w:t>QR code</w:t>
      </w:r>
      <w:r>
        <w:t>.</w:t>
      </w:r>
    </w:p>
    <w:p w14:paraId="5A77851D" w14:textId="42C81A6C" w:rsidR="00A93010" w:rsidRDefault="00A93010" w:rsidP="00B6672C">
      <w:pPr>
        <w:pStyle w:val="DaftarParagraf"/>
        <w:numPr>
          <w:ilvl w:val="0"/>
          <w:numId w:val="26"/>
        </w:numPr>
      </w:pPr>
      <w:r w:rsidRPr="00B6672C">
        <w:rPr>
          <w:i/>
          <w:iCs/>
        </w:rPr>
        <w:t>Activity Diagram</w:t>
      </w:r>
      <w:r>
        <w:t xml:space="preserve">: </w:t>
      </w:r>
      <w:r w:rsidRPr="00B6672C">
        <w:rPr>
          <w:i/>
          <w:iCs/>
        </w:rPr>
        <w:t>Activity Diagram</w:t>
      </w:r>
      <w:r>
        <w:t xml:space="preserve"> Iterasi 2 menggambarkan alur kerja sistem </w:t>
      </w:r>
      <w:r w:rsidRPr="00B6672C">
        <w:rPr>
          <w:i/>
          <w:iCs/>
        </w:rPr>
        <w:t>booking online E-BPHTB</w:t>
      </w:r>
      <w:r>
        <w:t xml:space="preserve"> secara komprehensif dengan penambahan fitur keamanan. </w:t>
      </w:r>
      <w:r w:rsidRPr="00B6672C">
        <w:rPr>
          <w:i/>
          <w:iCs/>
        </w:rPr>
        <w:t>Activity Diagram</w:t>
      </w:r>
      <w:r>
        <w:t xml:space="preserve"> dapat dilihat pada Gambar 11</w:t>
      </w:r>
      <w:r w:rsidR="00AC21B4" w:rsidRPr="00AC21B4">
        <w:t>.</w:t>
      </w:r>
    </w:p>
    <w:p w14:paraId="51247C4A" w14:textId="1BDBCDEC" w:rsidR="0099375C" w:rsidRPr="00A93010" w:rsidRDefault="00FC7E0F" w:rsidP="00A93010">
      <w:r w:rsidRPr="00FC7E0F">
        <w:rPr>
          <w:noProof/>
          <w:lang w:val="id-ID"/>
        </w:rPr>
        <w:lastRenderedPageBreak/>
        <w:t xml:space="preserve"> </w:t>
      </w:r>
      <w:r>
        <w:rPr>
          <w:noProof/>
          <w:lang w:val="id-ID"/>
        </w:rPr>
        <w:drawing>
          <wp:inline distT="0" distB="0" distL="0" distR="0" wp14:anchorId="0076D9D9" wp14:editId="7B4E4F0F">
            <wp:extent cx="5036185" cy="2590800"/>
            <wp:effectExtent l="0" t="0" r="0" b="0"/>
            <wp:docPr id="370532728"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36185" cy="2590800"/>
                    </a:xfrm>
                    <a:prstGeom prst="rect">
                      <a:avLst/>
                    </a:prstGeom>
                    <a:noFill/>
                    <a:ln>
                      <a:noFill/>
                    </a:ln>
                  </pic:spPr>
                </pic:pic>
              </a:graphicData>
            </a:graphic>
          </wp:inline>
        </w:drawing>
      </w:r>
    </w:p>
    <w:p w14:paraId="0A76AE07" w14:textId="77777777" w:rsidR="00FC7E0F" w:rsidRDefault="00FC7E0F" w:rsidP="00545F7B"/>
    <w:p w14:paraId="47DAB065" w14:textId="4A097385" w:rsidR="00194EC0" w:rsidRDefault="00FC7E0F" w:rsidP="00412DC9">
      <w:pPr>
        <w:pStyle w:val="Keterangan"/>
        <w:jc w:val="center"/>
      </w:pPr>
      <w:bookmarkStart w:id="88" w:name="_Toc212634066"/>
      <w:bookmarkStart w:id="89" w:name="_Toc212634159"/>
      <w:r>
        <w:t xml:space="preserve">Gambar </w:t>
      </w:r>
      <w:r w:rsidR="00B6672C">
        <w:t>11</w:t>
      </w:r>
      <w:r>
        <w:rPr>
          <w:lang w:val="id-ID"/>
        </w:rPr>
        <w:t xml:space="preserve"> </w:t>
      </w:r>
      <w:r w:rsidR="0099375C" w:rsidRPr="00677096">
        <w:rPr>
          <w:i/>
          <w:iCs/>
        </w:rPr>
        <w:t>Activity Diagram</w:t>
      </w:r>
      <w:r w:rsidR="0099375C">
        <w:t xml:space="preserve"> Iterasi 2</w:t>
      </w:r>
      <w:bookmarkEnd w:id="88"/>
      <w:bookmarkEnd w:id="89"/>
    </w:p>
    <w:p w14:paraId="387E2A90" w14:textId="4F60C5C9" w:rsidR="00677096" w:rsidRDefault="00B6672C" w:rsidP="00545F7B">
      <w:pPr>
        <w:rPr>
          <w:lang w:val="id-ID"/>
        </w:rPr>
      </w:pPr>
      <w:r w:rsidRPr="00B6672C">
        <w:t>Proses dimulai dari "</w:t>
      </w:r>
      <w:r w:rsidRPr="00B6672C">
        <w:rPr>
          <w:i/>
          <w:iCs/>
        </w:rPr>
        <w:t>All user</w:t>
      </w:r>
      <w:r w:rsidRPr="00B6672C">
        <w:t xml:space="preserve">" yang dapat "Masuk/Keluar" sistem, dan "PPAT/PPATS" yang melakukan "Buat </w:t>
      </w:r>
      <w:r w:rsidRPr="00B6672C">
        <w:rPr>
          <w:i/>
          <w:iCs/>
        </w:rPr>
        <w:t>Booking</w:t>
      </w:r>
      <w:r w:rsidRPr="00B6672C">
        <w:t>" dan memasukkan data ke "Tabel Tersetujui". Secara paralel, "Admin" memantau "Cek Notifikasi" dan "</w:t>
      </w:r>
      <w:r w:rsidRPr="00B6672C">
        <w:rPr>
          <w:i/>
          <w:iCs/>
        </w:rPr>
        <w:t>Ping</w:t>
      </w:r>
      <w:r w:rsidRPr="00B6672C">
        <w:t>" untuk memastikan kelancaran sistem. Dokumen yang masuk akan melalui "LTB" untuk "Tabel Terima Berkas", dengan integrasi "BANK" untuk "Tabel Validasi Nomor pembayaran" yang hasilnya dikirim kembali ke LTB. Keputusan "Tolak" pada tahap LTB</w:t>
      </w:r>
      <w:r>
        <w:t>, BANK</w:t>
      </w:r>
      <w:r w:rsidRPr="00B6672C">
        <w:t xml:space="preserve"> atau "Peneliti Validasi" akan memicu pengiriman "Email Pesan Penolakan" kepada PPAT/PPATS. Jika diterima, dokumen diteruskan ke "Peneliti" untuk "Tabel Verifikasi" dan "Tabel Paraf". Tahap krusial Iterasi 2 adalah proses "Peneliti Validasi" yang melibatkan "Tabel Validasi". Setelah disetujui, sistem akan menghasilkan "Berkas Validasi Terbuat" dan menyisipkan "QR Code dan Sertifikat". Proses ini memastikan keaslian dan keamanan dokumen. Akhirnya, dokumen yang "Siap Diserahkan" akan dikelola oleh "LSB" melalui "Tabel Penyerahan Berkas", menandai selesainya seluruh alur booking online. Diagram ini menunjukkan peningkatan efisiensi dan keamanan melalui otomatisasi dan integrasi antar divisi.</w:t>
      </w:r>
      <w:r w:rsidR="00677096">
        <w:rPr>
          <w:lang w:val="id-ID"/>
        </w:rPr>
        <w:t xml:space="preserve"> </w:t>
      </w:r>
    </w:p>
    <w:p w14:paraId="183F6308" w14:textId="4744D73E" w:rsidR="00B6672C" w:rsidRPr="00B6672C" w:rsidRDefault="00B6672C" w:rsidP="00B6672C">
      <w:pPr>
        <w:pStyle w:val="DaftarParagraf"/>
        <w:numPr>
          <w:ilvl w:val="0"/>
          <w:numId w:val="26"/>
        </w:numPr>
        <w:rPr>
          <w:lang w:val="id-ID"/>
        </w:rPr>
      </w:pPr>
      <w:r w:rsidRPr="00B6672C">
        <w:rPr>
          <w:i/>
          <w:iCs/>
          <w:lang w:val="id-ID"/>
        </w:rPr>
        <w:t>Swimlane Diagram</w:t>
      </w:r>
      <w:r w:rsidRPr="00B6672C">
        <w:rPr>
          <w:lang w:val="id-ID"/>
        </w:rPr>
        <w:t xml:space="preserve">: </w:t>
      </w:r>
      <w:r w:rsidRPr="00B6672C">
        <w:rPr>
          <w:i/>
          <w:iCs/>
          <w:lang w:val="id-ID"/>
        </w:rPr>
        <w:t>Swimlane Diagram</w:t>
      </w:r>
      <w:r w:rsidRPr="00B6672C">
        <w:rPr>
          <w:lang w:val="id-ID"/>
        </w:rPr>
        <w:t xml:space="preserve"> Iterasi 2 menggambarkan alur kerja sistem </w:t>
      </w:r>
      <w:r w:rsidRPr="00B6672C">
        <w:rPr>
          <w:i/>
          <w:iCs/>
          <w:lang w:val="id-ID"/>
        </w:rPr>
        <w:t>booking online E-BPHTB</w:t>
      </w:r>
      <w:r w:rsidRPr="00B6672C">
        <w:rPr>
          <w:lang w:val="id-ID"/>
        </w:rPr>
        <w:t xml:space="preserve"> yang telah dikembangkan menjadi lebih terintegrasi dengan penambahan divisi BANK dan sistem notifikasi </w:t>
      </w:r>
      <w:r w:rsidRPr="00B6672C">
        <w:rPr>
          <w:i/>
          <w:iCs/>
          <w:lang w:val="id-ID"/>
        </w:rPr>
        <w:t>real-time</w:t>
      </w:r>
      <w:r w:rsidRPr="00B6672C">
        <w:rPr>
          <w:lang w:val="id-ID"/>
        </w:rPr>
        <w:t xml:space="preserve">. </w:t>
      </w:r>
      <w:r w:rsidRPr="00B6672C">
        <w:rPr>
          <w:i/>
          <w:iCs/>
          <w:lang w:val="id-ID"/>
        </w:rPr>
        <w:t>Swimlane Diagram</w:t>
      </w:r>
      <w:r w:rsidRPr="00B6672C">
        <w:rPr>
          <w:lang w:val="id-ID"/>
        </w:rPr>
        <w:t xml:space="preserve"> dapat dilihat pada Gambar </w:t>
      </w:r>
      <w:r>
        <w:rPr>
          <w:lang w:val="id-ID"/>
        </w:rPr>
        <w:t>12</w:t>
      </w:r>
      <w:r w:rsidRPr="00B6672C">
        <w:rPr>
          <w:lang w:val="id-ID"/>
        </w:rPr>
        <w:t>.</w:t>
      </w:r>
    </w:p>
    <w:p w14:paraId="6CBACF00" w14:textId="3EC2C2B3" w:rsidR="00677096" w:rsidRPr="00677096" w:rsidRDefault="0099375C" w:rsidP="00545F7B">
      <w:r>
        <w:lastRenderedPageBreak/>
        <w:t xml:space="preserve"> </w:t>
      </w:r>
      <w:r w:rsidR="00677096">
        <w:rPr>
          <w:noProof/>
          <w:lang w:val="en-ID"/>
        </w:rPr>
        <w:drawing>
          <wp:inline distT="0" distB="0" distL="0" distR="0" wp14:anchorId="54FBD79F" wp14:editId="5863FA01">
            <wp:extent cx="4726809" cy="2218390"/>
            <wp:effectExtent l="0" t="0" r="0" b="0"/>
            <wp:docPr id="1255947029"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37353" cy="2223339"/>
                    </a:xfrm>
                    <a:prstGeom prst="rect">
                      <a:avLst/>
                    </a:prstGeom>
                    <a:noFill/>
                    <a:ln>
                      <a:noFill/>
                    </a:ln>
                  </pic:spPr>
                </pic:pic>
              </a:graphicData>
            </a:graphic>
          </wp:inline>
        </w:drawing>
      </w:r>
    </w:p>
    <w:p w14:paraId="58F4091B" w14:textId="48C44556" w:rsidR="00194EC0" w:rsidRDefault="00194EC0" w:rsidP="00545F7B"/>
    <w:p w14:paraId="28B7362B" w14:textId="5CA7AB73" w:rsidR="00677096" w:rsidRDefault="00677096" w:rsidP="00545F7B">
      <w:pPr>
        <w:pStyle w:val="Keterangan"/>
        <w:jc w:val="center"/>
      </w:pPr>
      <w:bookmarkStart w:id="90" w:name="_Toc212634067"/>
      <w:bookmarkStart w:id="91" w:name="_Toc212634160"/>
      <w:r>
        <w:t xml:space="preserve">Gambar </w:t>
      </w:r>
      <w:r w:rsidR="00B6672C">
        <w:t>12</w:t>
      </w:r>
      <w:r>
        <w:rPr>
          <w:lang w:val="id-ID"/>
        </w:rPr>
        <w:t xml:space="preserve"> </w:t>
      </w:r>
      <w:r w:rsidR="0099375C" w:rsidRPr="00677096">
        <w:rPr>
          <w:i/>
          <w:iCs/>
        </w:rPr>
        <w:t>Swimlane Diagram</w:t>
      </w:r>
      <w:r w:rsidR="0099375C">
        <w:t xml:space="preserve"> 2</w:t>
      </w:r>
      <w:bookmarkEnd w:id="90"/>
      <w:bookmarkEnd w:id="91"/>
    </w:p>
    <w:p w14:paraId="5634E326" w14:textId="77777777" w:rsidR="00B6672C" w:rsidRDefault="00B6672C" w:rsidP="00B6672C">
      <w:pPr>
        <w:rPr>
          <w:lang w:val="id-ID"/>
        </w:rPr>
      </w:pPr>
      <w:r w:rsidRPr="00B6672C">
        <w:rPr>
          <w:lang w:val="id-ID"/>
        </w:rPr>
        <w:t>Diagram ini membagi keseluruhan proses menjadi tujuh lane utama yaitu PPAT (pengajuan dan upload), LTB (verifikasi berkas), BANK (verifikasi pembayaran), Peneliti (pemeriksaan data), Clear to Paraf (persetujuan digital), Peneliti Validasi (validasi akhir dengan BSRE Authentication dan Generate QR Code), dan LSB (serah terima). Swimlane Diagram ini menggambarkan workflow yang lebih efisien dengan integrasi BANK yang memungkinkan verifikasi pembayaran paralel dengan pemeriksaan berkas. PPAT/PPATS dapat mengunggah tanda tangan sekali untuk digunakan berulang kali, sementara Peneliti Validasi melakukan proses BSRE Authentication dan Generate QR Code untuk keamanan dokumen. Sistem notifikasi real-time memungkinkan komunikasi yang lebih efektif antar divisi, dengan Admin yang mengelola validasi QR code dan monitoring sistem secara menyeluruh.</w:t>
      </w:r>
    </w:p>
    <w:p w14:paraId="0943158E" w14:textId="72B09E4D" w:rsidR="00B6672C" w:rsidRPr="00B6672C" w:rsidRDefault="00B6672C" w:rsidP="00B6672C">
      <w:pPr>
        <w:pStyle w:val="DaftarParagraf"/>
        <w:numPr>
          <w:ilvl w:val="0"/>
          <w:numId w:val="26"/>
        </w:numPr>
        <w:rPr>
          <w:lang w:val="id-ID"/>
        </w:rPr>
      </w:pPr>
      <w:r w:rsidRPr="00B6672C">
        <w:rPr>
          <w:lang w:val="id-ID"/>
        </w:rPr>
        <w:t>Use Case Diagram: Use Case Diagram Iterasi 2 menggambarkan evolusi sistem dari Iterasi 1 dengan penambahan fitur keamanan dan otomasi. Use Case Diagram dapat dilihat pada Gambar 10.</w:t>
      </w:r>
    </w:p>
    <w:p w14:paraId="53367C5C" w14:textId="0948F712" w:rsidR="00677096" w:rsidRPr="00677096" w:rsidRDefault="003573E4" w:rsidP="00545F7B">
      <w:pPr>
        <w:rPr>
          <w:lang w:val="id-ID"/>
        </w:rPr>
      </w:pPr>
      <w:r>
        <w:rPr>
          <w:lang w:val="id-ID"/>
        </w:rPr>
        <w:lastRenderedPageBreak/>
        <w:t xml:space="preserve"> </w:t>
      </w:r>
      <w:r w:rsidRPr="003573E4">
        <w:rPr>
          <w:noProof/>
          <w:lang w:val="en-ID"/>
        </w:rPr>
        <w:t xml:space="preserve"> </w:t>
      </w:r>
      <w:r>
        <w:rPr>
          <w:noProof/>
          <w:lang w:val="en-ID"/>
        </w:rPr>
        <w:drawing>
          <wp:inline distT="0" distB="0" distL="0" distR="0" wp14:anchorId="36DB5EBF" wp14:editId="4A3F4956">
            <wp:extent cx="4272455" cy="3772440"/>
            <wp:effectExtent l="0" t="0" r="0" b="0"/>
            <wp:docPr id="619573904" nam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98776" cy="3795680"/>
                    </a:xfrm>
                    <a:prstGeom prst="rect">
                      <a:avLst/>
                    </a:prstGeom>
                    <a:noFill/>
                    <a:ln>
                      <a:noFill/>
                    </a:ln>
                  </pic:spPr>
                </pic:pic>
              </a:graphicData>
            </a:graphic>
          </wp:inline>
        </w:drawing>
      </w:r>
    </w:p>
    <w:p w14:paraId="016BE1BC" w14:textId="2092D748" w:rsidR="00194EC0" w:rsidRDefault="00194EC0" w:rsidP="00545F7B"/>
    <w:p w14:paraId="3E388C8F" w14:textId="34D0A80F" w:rsidR="003573E4" w:rsidRDefault="003573E4" w:rsidP="00545F7B">
      <w:pPr>
        <w:pStyle w:val="Keterangan"/>
        <w:jc w:val="center"/>
      </w:pPr>
      <w:bookmarkStart w:id="92" w:name="_Toc212634068"/>
      <w:bookmarkStart w:id="93" w:name="_Toc212634161"/>
      <w:r>
        <w:t xml:space="preserve">Gambar </w:t>
      </w:r>
      <w:r w:rsidR="00B6672C">
        <w:t>13</w:t>
      </w:r>
      <w:r>
        <w:rPr>
          <w:lang w:val="id-ID"/>
        </w:rPr>
        <w:t xml:space="preserve"> </w:t>
      </w:r>
      <w:r w:rsidR="0099375C" w:rsidRPr="003573E4">
        <w:rPr>
          <w:i/>
          <w:iCs/>
        </w:rPr>
        <w:t>Usecase Diagram</w:t>
      </w:r>
      <w:r w:rsidR="0099375C">
        <w:t xml:space="preserve"> Iterasi 2</w:t>
      </w:r>
      <w:bookmarkEnd w:id="92"/>
      <w:bookmarkEnd w:id="93"/>
    </w:p>
    <w:p w14:paraId="59F90C05" w14:textId="5749EE14" w:rsidR="00B6672C" w:rsidRPr="00B6672C" w:rsidRDefault="00B6672C" w:rsidP="00B6672C">
      <w:pPr>
        <w:rPr>
          <w:lang w:val="id-ID"/>
        </w:rPr>
      </w:pPr>
      <w:r w:rsidRPr="00B6672C">
        <w:rPr>
          <w:lang w:val="id-ID"/>
        </w:rPr>
        <w:t>Pada gambar 1</w:t>
      </w:r>
      <w:r>
        <w:rPr>
          <w:lang w:val="id-ID"/>
        </w:rPr>
        <w:t>3</w:t>
      </w:r>
      <w:r w:rsidRPr="00B6672C">
        <w:rPr>
          <w:lang w:val="id-ID"/>
        </w:rPr>
        <w:t xml:space="preserve"> merupakan </w:t>
      </w:r>
      <w:r w:rsidRPr="00B6672C">
        <w:rPr>
          <w:i/>
          <w:iCs/>
          <w:lang w:val="id-ID"/>
        </w:rPr>
        <w:t>Use Case Diagram</w:t>
      </w:r>
      <w:r w:rsidRPr="00B6672C">
        <w:rPr>
          <w:lang w:val="id-ID"/>
        </w:rPr>
        <w:t xml:space="preserve"> Iterasi 2 dimana diagram ini menggambarkan signifikan pada sistem </w:t>
      </w:r>
      <w:r w:rsidRPr="00B6672C">
        <w:rPr>
          <w:i/>
          <w:iCs/>
          <w:lang w:val="id-ID"/>
        </w:rPr>
        <w:t>E-BPHTB</w:t>
      </w:r>
      <w:r w:rsidRPr="00B6672C">
        <w:rPr>
          <w:lang w:val="id-ID"/>
        </w:rPr>
        <w:t xml:space="preserve"> melalui penambahan fitur keamanan, otomasi proses, serta peningkatan efisiensi kerja antar divisi. Diagram ini menampilkan tujuh aktor utama, yaitu PPAT/PPATS, LTB, BANK, Peneliti, Peneliti Validasi, LSB, dan Admin, yang berinteraksi dengan 15 </w:t>
      </w:r>
      <w:r w:rsidRPr="00B6672C">
        <w:rPr>
          <w:i/>
          <w:iCs/>
          <w:lang w:val="id-ID"/>
        </w:rPr>
        <w:t>use case</w:t>
      </w:r>
      <w:r w:rsidRPr="00B6672C">
        <w:rPr>
          <w:lang w:val="id-ID"/>
        </w:rPr>
        <w:t xml:space="preserve"> baru yang mencakup berbagai fungsi penting seperti otomasi tanda tangan digital, validasi  </w:t>
      </w:r>
      <w:r w:rsidRPr="00B6672C">
        <w:rPr>
          <w:i/>
          <w:iCs/>
          <w:lang w:val="id-ID"/>
        </w:rPr>
        <w:t>QR Code</w:t>
      </w:r>
      <w:r w:rsidRPr="00B6672C">
        <w:rPr>
          <w:lang w:val="id-ID"/>
        </w:rPr>
        <w:t xml:space="preserve"> , serta integrasi sistem bank.</w:t>
      </w:r>
    </w:p>
    <w:p w14:paraId="6AB459E2" w14:textId="5DEB02CD" w:rsidR="00B6672C" w:rsidRPr="00B6672C" w:rsidRDefault="00B6672C" w:rsidP="00D45222">
      <w:pPr>
        <w:rPr>
          <w:lang w:val="id-ID"/>
        </w:rPr>
      </w:pPr>
      <w:r w:rsidRPr="00B6672C">
        <w:rPr>
          <w:i/>
          <w:iCs/>
          <w:lang w:val="id-ID"/>
        </w:rPr>
        <w:t>Use Case Diagram</w:t>
      </w:r>
      <w:r w:rsidRPr="00B6672C">
        <w:rPr>
          <w:lang w:val="id-ID"/>
        </w:rPr>
        <w:t xml:space="preserve"> ini menggambarkan evolusi sistem dari Iterasi 1 dengan penambahan fitur keamanan dan otomasi. PPAT/PPATS dapat melakukan "</w:t>
      </w:r>
      <w:r w:rsidRPr="00B6672C">
        <w:rPr>
          <w:i/>
          <w:iCs/>
          <w:lang w:val="id-ID"/>
        </w:rPr>
        <w:t>Upload</w:t>
      </w:r>
      <w:r w:rsidRPr="00B6672C">
        <w:rPr>
          <w:lang w:val="id-ID"/>
        </w:rPr>
        <w:t xml:space="preserve"> Tanda Tangan Sekali" yang akan digunakan berulang kali, sementara BANK terintegrasi langsung untuk "Cek Validasi Pembayaran" dan "Hasil Transaksi". Peneliti Validasi memiliki akses ke "</w:t>
      </w:r>
      <w:r w:rsidRPr="00D45222">
        <w:rPr>
          <w:i/>
          <w:iCs/>
          <w:lang w:val="id-ID"/>
        </w:rPr>
        <w:t>BSRE Authentication</w:t>
      </w:r>
      <w:r w:rsidRPr="00B6672C">
        <w:rPr>
          <w:lang w:val="id-ID"/>
        </w:rPr>
        <w:t>", "</w:t>
      </w:r>
      <w:r w:rsidRPr="00D45222">
        <w:rPr>
          <w:i/>
          <w:iCs/>
          <w:lang w:val="id-ID"/>
        </w:rPr>
        <w:t>Generate QR Code</w:t>
      </w:r>
      <w:r w:rsidRPr="00B6672C">
        <w:rPr>
          <w:lang w:val="id-ID"/>
        </w:rPr>
        <w:t xml:space="preserve">", dan "Tanda Tangan Digital" untuk proses validasi yang lebih aman. Admin dapat melakukan "Validasi </w:t>
      </w:r>
      <w:r w:rsidRPr="00D45222">
        <w:rPr>
          <w:i/>
          <w:iCs/>
          <w:lang w:val="id-ID"/>
        </w:rPr>
        <w:t>QR Code</w:t>
      </w:r>
      <w:r w:rsidRPr="00B6672C">
        <w:rPr>
          <w:lang w:val="id-ID"/>
        </w:rPr>
        <w:t>" dan mengelola "</w:t>
      </w:r>
      <w:r w:rsidRPr="00D45222">
        <w:rPr>
          <w:i/>
          <w:iCs/>
          <w:lang w:val="id-ID"/>
        </w:rPr>
        <w:t>Real-time Notifications</w:t>
      </w:r>
      <w:r w:rsidRPr="00B6672C">
        <w:rPr>
          <w:lang w:val="id-ID"/>
        </w:rPr>
        <w:t>" untuk monitoring sistem secara menyeluruh.</w:t>
      </w:r>
    </w:p>
    <w:p w14:paraId="56836805" w14:textId="0B582DD9" w:rsidR="009D7E63" w:rsidRPr="00AC21B4" w:rsidRDefault="00B6672C" w:rsidP="00B6672C">
      <w:r w:rsidRPr="00D45222">
        <w:rPr>
          <w:i/>
          <w:iCs/>
          <w:lang w:val="id-ID"/>
        </w:rPr>
        <w:t>Use Case Diagram</w:t>
      </w:r>
      <w:r w:rsidRPr="00B6672C">
        <w:rPr>
          <w:lang w:val="id-ID"/>
        </w:rPr>
        <w:t xml:space="preserve"> Iterasi 2 ini tidak hanya berfungsi sebagai representasi visual dari hubungan antar aktor dan fungsi sistem, tetapi juga menjadi panduan penting dalam tahap pengembangan lanjutan. Peningkatan fitur otomasi, keamanan, dan integrasi lintas divisi menunjukkan komitmen pengembang dalam menghadirkan sistem </w:t>
      </w:r>
      <w:r w:rsidRPr="00D45222">
        <w:rPr>
          <w:i/>
          <w:iCs/>
          <w:lang w:val="id-ID"/>
        </w:rPr>
        <w:t>E-BPHTB</w:t>
      </w:r>
      <w:r w:rsidRPr="00B6672C">
        <w:rPr>
          <w:lang w:val="id-ID"/>
        </w:rPr>
        <w:t xml:space="preserve"> yang lebih efisien, transparan, dan adaptif terhadap perkembangan teknologi informasi dalam pelayanan publik</w:t>
      </w:r>
      <w:r>
        <w:t>.</w:t>
      </w:r>
    </w:p>
    <w:p w14:paraId="0523B546" w14:textId="279728E9" w:rsidR="00AC21B4" w:rsidRPr="00D45222" w:rsidRDefault="000D0ACB" w:rsidP="00D45222">
      <w:pPr>
        <w:pStyle w:val="JudulSub-subbab"/>
      </w:pPr>
      <w:bookmarkStart w:id="94" w:name="_Toc212633010"/>
      <w:r w:rsidRPr="002E4F11">
        <w:rPr>
          <w:i/>
          <w:iCs/>
        </w:rPr>
        <w:lastRenderedPageBreak/>
        <w:t>Construction of Prototype</w:t>
      </w:r>
      <w:r w:rsidRPr="000D0ACB">
        <w:t xml:space="preserve"> (Konstruksi Prototipe)</w:t>
      </w:r>
      <w:bookmarkEnd w:id="94"/>
    </w:p>
    <w:p w14:paraId="0F4B3591" w14:textId="6EA9D1AB" w:rsidR="00296CE8" w:rsidRPr="00296CE8" w:rsidRDefault="00296CE8" w:rsidP="00296CE8">
      <w:pPr>
        <w:rPr>
          <w:lang w:val="en-ID"/>
        </w:rPr>
      </w:pPr>
      <w:r w:rsidRPr="00296CE8">
        <w:rPr>
          <w:lang w:val="en-ID"/>
        </w:rPr>
        <w:t xml:space="preserve">Tahap ini merupakan proses penerjemahan rancangan konseptual dari tahap modelling quick design menjadi kode program yang dapat dijalankan untuk fitur keamanan dan efisiensi. Implementasi dimulai dengan pengembangan modul keamanan yang meliputi pembuatan sertifikat digital, integrasi </w:t>
      </w:r>
      <w:r w:rsidRPr="00296CE8">
        <w:rPr>
          <w:i/>
          <w:iCs/>
          <w:lang w:val="en-ID"/>
        </w:rPr>
        <w:t>QR code</w:t>
      </w:r>
      <w:r w:rsidRPr="00296CE8">
        <w:rPr>
          <w:lang w:val="en-ID"/>
        </w:rPr>
        <w:t xml:space="preserve">, dan implementasi enkripsi </w:t>
      </w:r>
      <w:r w:rsidRPr="00296CE8">
        <w:rPr>
          <w:i/>
          <w:iCs/>
          <w:lang w:val="en-ID"/>
        </w:rPr>
        <w:t>AES-256</w:t>
      </w:r>
      <w:r w:rsidRPr="00296CE8">
        <w:rPr>
          <w:lang w:val="en-ID"/>
        </w:rPr>
        <w:t xml:space="preserve">. Proses pembangunan dilakukan secara bertahap dengan prioritas pada modul keamanan dan efisiensi yang telah direncanakan pada tahap </w:t>
      </w:r>
      <w:r w:rsidRPr="00296CE8">
        <w:rPr>
          <w:i/>
          <w:iCs/>
          <w:lang w:val="en-ID"/>
        </w:rPr>
        <w:t>Quick Plan</w:t>
      </w:r>
      <w:r w:rsidRPr="00296CE8">
        <w:rPr>
          <w:lang w:val="en-ID"/>
        </w:rPr>
        <w:t>.</w:t>
      </w:r>
    </w:p>
    <w:p w14:paraId="3E7842EC" w14:textId="63FC8C7C" w:rsidR="00D45222" w:rsidRDefault="00296CE8" w:rsidP="00296CE8">
      <w:pPr>
        <w:rPr>
          <w:lang w:val="en-ID"/>
        </w:rPr>
      </w:pPr>
      <w:r w:rsidRPr="00296CE8">
        <w:rPr>
          <w:lang w:val="en-ID"/>
        </w:rPr>
        <w:t xml:space="preserve">Pembangunan prototipe pada Iterasi 2 dilakukan secara bertahap oleh peneliti dengan pendekatan </w:t>
      </w:r>
      <w:r w:rsidRPr="00296CE8">
        <w:rPr>
          <w:i/>
          <w:iCs/>
          <w:lang w:val="en-ID"/>
        </w:rPr>
        <w:t>agile development</w:t>
      </w:r>
      <w:r w:rsidRPr="00296CE8">
        <w:rPr>
          <w:lang w:val="en-ID"/>
        </w:rPr>
        <w:t xml:space="preserve">. Proses dimulai dengan pengembangan sistem sertifikat digital lokal yang akan diimplementasikan di server BAPPENDA dengan koordinasi teknis dan supervisi dari Kasubbid PSI. Pengembangan algoritma enkripsi </w:t>
      </w:r>
      <w:r w:rsidRPr="00296CE8">
        <w:rPr>
          <w:i/>
          <w:iCs/>
          <w:lang w:val="en-ID"/>
        </w:rPr>
        <w:t>AES-256</w:t>
      </w:r>
      <w:r w:rsidRPr="00296CE8">
        <w:rPr>
          <w:lang w:val="en-ID"/>
        </w:rPr>
        <w:t xml:space="preserve"> dilakukan dengan mengikuti standar keamanan yang telah ditetapkan. Setiap fitur keamanan dikembangkan secara modular dan diuji menggunakan unit testing sebelum diintegrasikan dengan modul lainnya. Review kode dan validasi alur sistem dilakukan oleh Kasubbid PSI (Hendri Aji Sulistiyanto, ST) yang berperan sebagai mentor dan validator teknis setiap minggu untuk memastikan kualitas kode dan kesesuaian dengan alur bisnis yang telah dirancang. Uji coba integrasi dilakukan di lingkungan staging sebelum diimplementasikan ke sistem produksi.</w:t>
      </w:r>
    </w:p>
    <w:p w14:paraId="6F8A52F9" w14:textId="3E55038B" w:rsidR="00D45222" w:rsidRPr="00D45222" w:rsidRDefault="00D45222" w:rsidP="00D45222">
      <w:pPr>
        <w:rPr>
          <w:lang w:val="en-ID"/>
        </w:rPr>
      </w:pPr>
      <w:r w:rsidRPr="00D45222">
        <w:rPr>
          <w:lang w:val="en-ID"/>
        </w:rPr>
        <w:t>Fitur yang dikembangkan pada iterasi kedua adalah sebagai berikut:</w:t>
      </w:r>
    </w:p>
    <w:p w14:paraId="51C575EC" w14:textId="45BB5184" w:rsidR="00D45222" w:rsidRPr="00D45222" w:rsidRDefault="00D45222" w:rsidP="00D45222">
      <w:pPr>
        <w:pStyle w:val="DaftarParagraf"/>
        <w:numPr>
          <w:ilvl w:val="1"/>
          <w:numId w:val="16"/>
        </w:numPr>
        <w:rPr>
          <w:lang w:val="en-ID"/>
        </w:rPr>
      </w:pPr>
      <w:r w:rsidRPr="00D45222">
        <w:rPr>
          <w:lang w:val="en-ID"/>
        </w:rPr>
        <w:t xml:space="preserve"> Otomasi Tanda Tangan Digital: Sistem dirancang agar pengguna cukup mengunggah tanda tangan sekali (</w:t>
      </w:r>
      <w:r w:rsidRPr="00296CE8">
        <w:rPr>
          <w:i/>
          <w:iCs/>
          <w:lang w:val="en-ID"/>
        </w:rPr>
        <w:t>reusable signature</w:t>
      </w:r>
      <w:r w:rsidRPr="00D45222">
        <w:rPr>
          <w:lang w:val="en-ID"/>
        </w:rPr>
        <w:t>) dan dapat digunakan untuk beberapa dokumen, sehingga mengurangi waktu unggah tanda tangan yang merupakan salah satu kekurangan pada Iterasi 1.</w:t>
      </w:r>
    </w:p>
    <w:p w14:paraId="68B6A288" w14:textId="0E904CC1" w:rsidR="00D45222" w:rsidRPr="00D45222" w:rsidRDefault="00296CE8" w:rsidP="00D45222">
      <w:pPr>
        <w:pStyle w:val="DaftarParagraf"/>
        <w:numPr>
          <w:ilvl w:val="1"/>
          <w:numId w:val="16"/>
        </w:numPr>
        <w:rPr>
          <w:lang w:val="en-ID"/>
        </w:rPr>
      </w:pPr>
      <w:r w:rsidRPr="00296CE8">
        <w:rPr>
          <w:lang w:val="en-ID"/>
        </w:rPr>
        <w:t xml:space="preserve">Sertifikat Digital Lokal: Sistem menghasilkan sertifikat digital secara lokal untuk setiap dokumen yang divalidasi oleh pejabat (Kabid Pelayanan). Sertifikat digital dienkripsi menggunakan enkripsi </w:t>
      </w:r>
      <w:r w:rsidRPr="00296CE8">
        <w:rPr>
          <w:i/>
          <w:iCs/>
          <w:lang w:val="en-ID"/>
        </w:rPr>
        <w:t>AES-256</w:t>
      </w:r>
      <w:r w:rsidRPr="00296CE8">
        <w:rPr>
          <w:lang w:val="en-ID"/>
        </w:rPr>
        <w:t xml:space="preserve"> untuk memastikan keamanan data dari akses yang tidak sah. Sistem sertifikat digital ini berjalan di server lokal BAPPENDA dan hanya digunakan oleh pejabat yang berwenang untuk melakukan validasi dokumen.</w:t>
      </w:r>
    </w:p>
    <w:p w14:paraId="1409D7DC" w14:textId="77777777" w:rsidR="00D45222" w:rsidRDefault="00D45222" w:rsidP="00D45222">
      <w:pPr>
        <w:pStyle w:val="DaftarParagraf"/>
        <w:numPr>
          <w:ilvl w:val="1"/>
          <w:numId w:val="16"/>
        </w:numPr>
        <w:rPr>
          <w:lang w:val="en-ID"/>
        </w:rPr>
      </w:pPr>
      <w:r w:rsidRPr="00D45222">
        <w:rPr>
          <w:lang w:val="en-ID"/>
        </w:rPr>
        <w:t xml:space="preserve">Validasi </w:t>
      </w:r>
      <w:r w:rsidRPr="00296CE8">
        <w:rPr>
          <w:i/>
          <w:iCs/>
          <w:lang w:val="en-ID"/>
        </w:rPr>
        <w:t>QR Code</w:t>
      </w:r>
      <w:r w:rsidRPr="00D45222">
        <w:rPr>
          <w:lang w:val="en-ID"/>
        </w:rPr>
        <w:t xml:space="preserve"> Ganda: Sistem dirancang untuk menghasilkan dan memvalidasi </w:t>
      </w:r>
      <w:r w:rsidRPr="00296CE8">
        <w:rPr>
          <w:i/>
          <w:iCs/>
          <w:lang w:val="en-ID"/>
        </w:rPr>
        <w:t>QR code</w:t>
      </w:r>
      <w:r w:rsidRPr="00D45222">
        <w:rPr>
          <w:lang w:val="en-ID"/>
        </w:rPr>
        <w:t xml:space="preserve"> ganda untuk publik dan internal BAPPENDA. </w:t>
      </w:r>
      <w:r w:rsidRPr="00296CE8">
        <w:rPr>
          <w:i/>
          <w:iCs/>
          <w:lang w:val="en-ID"/>
        </w:rPr>
        <w:t>QR code</w:t>
      </w:r>
      <w:r w:rsidRPr="00D45222">
        <w:rPr>
          <w:lang w:val="en-ID"/>
        </w:rPr>
        <w:t xml:space="preserve"> publik dapat digunakan untuk verifikasi dokumen oleh pihak eksternal, sedangkan </w:t>
      </w:r>
      <w:r w:rsidRPr="00296CE8">
        <w:rPr>
          <w:i/>
          <w:iCs/>
          <w:lang w:val="en-ID"/>
        </w:rPr>
        <w:t>QR code</w:t>
      </w:r>
      <w:r w:rsidRPr="00D45222">
        <w:rPr>
          <w:lang w:val="en-ID"/>
        </w:rPr>
        <w:t xml:space="preserve"> internal digunakan untuk validasi internal oleh peneliti validasi.</w:t>
      </w:r>
    </w:p>
    <w:p w14:paraId="21060F61" w14:textId="6B4F329D" w:rsidR="00D45222" w:rsidRDefault="00D45222" w:rsidP="00D45222">
      <w:pPr>
        <w:pStyle w:val="DaftarParagraf"/>
        <w:numPr>
          <w:ilvl w:val="1"/>
          <w:numId w:val="16"/>
        </w:numPr>
        <w:rPr>
          <w:lang w:val="en-ID"/>
        </w:rPr>
      </w:pPr>
      <w:r w:rsidRPr="00D45222">
        <w:rPr>
          <w:lang w:val="en-ID"/>
        </w:rPr>
        <w:t xml:space="preserve">Sistem Notifikasi </w:t>
      </w:r>
      <w:r w:rsidRPr="00296CE8">
        <w:rPr>
          <w:i/>
          <w:iCs/>
          <w:lang w:val="en-ID"/>
        </w:rPr>
        <w:t>Real-time</w:t>
      </w:r>
      <w:r w:rsidRPr="00D45222">
        <w:rPr>
          <w:lang w:val="en-ID"/>
        </w:rPr>
        <w:t xml:space="preserve">: Sistem notifikasi </w:t>
      </w:r>
      <w:r w:rsidRPr="00296CE8">
        <w:rPr>
          <w:i/>
          <w:iCs/>
          <w:lang w:val="en-ID"/>
        </w:rPr>
        <w:t>real-time</w:t>
      </w:r>
      <w:r w:rsidRPr="00D45222">
        <w:rPr>
          <w:lang w:val="en-ID"/>
        </w:rPr>
        <w:t xml:space="preserve"> antar divisi dirancang untuk mempercepat komunikasi dan koordinasi dalam setiap tahapan proses, dimana notifikasi akan dikirim secara otomatis ketika ada perubahan status dokumen.</w:t>
      </w:r>
    </w:p>
    <w:p w14:paraId="6A305DB7" w14:textId="474592C9" w:rsidR="00D45222" w:rsidRPr="00D45222" w:rsidRDefault="00D45222" w:rsidP="00D45222">
      <w:pPr>
        <w:pStyle w:val="DaftarParagraf"/>
        <w:numPr>
          <w:ilvl w:val="1"/>
          <w:numId w:val="16"/>
        </w:numPr>
        <w:rPr>
          <w:lang w:val="en-ID"/>
        </w:rPr>
      </w:pPr>
      <w:r w:rsidRPr="00D45222">
        <w:rPr>
          <w:lang w:val="en-ID"/>
        </w:rPr>
        <w:t>Integrasi Divisi Bank: Sistem terintegrasi dengan divisi Bank agar verifikasi pembayaran dapat dilakukan secara paralel dengan pemeriksaan berkas, sehingga meningkatkan efisiensi proses dan mengurangi waktu tunggu.</w:t>
      </w:r>
    </w:p>
    <w:p w14:paraId="1469D508" w14:textId="03098919" w:rsidR="00D45222" w:rsidRPr="00AC21B4" w:rsidRDefault="00D45222" w:rsidP="00D45222">
      <w:pPr>
        <w:rPr>
          <w:lang w:val="en-ID"/>
        </w:rPr>
      </w:pPr>
      <w:r w:rsidRPr="00D45222">
        <w:rPr>
          <w:lang w:val="en-ID"/>
        </w:rPr>
        <w:t>Tahapan ini menghasilkan prototipe yang lebih aman dan efisien dengan integrasi keamanan digital yang komprehensif.</w:t>
      </w:r>
    </w:p>
    <w:p w14:paraId="22343D36" w14:textId="5DFD2863" w:rsidR="00AC21B4" w:rsidRPr="00AC21B4" w:rsidRDefault="000D0ACB" w:rsidP="00545F7B">
      <w:pPr>
        <w:pStyle w:val="JudulSub-subbab"/>
      </w:pPr>
      <w:bookmarkStart w:id="95" w:name="_Toc212633011"/>
      <w:r w:rsidRPr="002E4F11">
        <w:rPr>
          <w:i/>
          <w:iCs/>
        </w:rPr>
        <w:lastRenderedPageBreak/>
        <w:t>Delivery and Feedback</w:t>
      </w:r>
      <w:r w:rsidRPr="000D0ACB">
        <w:t xml:space="preserve"> (Penyerahan dan Umpan Balik)</w:t>
      </w:r>
      <w:bookmarkEnd w:id="95"/>
    </w:p>
    <w:p w14:paraId="29DEE85A" w14:textId="77777777" w:rsidR="00D45222" w:rsidRPr="00D45222" w:rsidRDefault="00D45222" w:rsidP="00D45222">
      <w:r w:rsidRPr="00D45222">
        <w:t>Pada tahap Deployment, Delivery &amp; Feedback untuk Iterasi 2, dilakukan black box testing untuk memastikan fitur keamanan dan efisiensi yang telah dikembangkan siap rilis dan berfungsi dengan baik. Pengujian ini dilakukan dari sudut pandang pengguna tanpa mengetahui struktur internal program, sehingga membantu menemukan dan memperbaiki bug yang dapat mengganggu pengalaman pengguna. Dalam penelitian ini, pengujian dilakukan selama empat minggu dengan 5 pegawai dari bidang PSI yang berperan sebagai admin, LTB, peneliti, peneliti Validasi (Pejabat), dan LSB, serta 5 pengguna eksternal (PPAT) untuk menguji sistem dari perspektif pengguna end-to-end.</w:t>
      </w:r>
    </w:p>
    <w:p w14:paraId="54538E6A" w14:textId="0A579FA3" w:rsidR="00D45222" w:rsidRPr="00D45222" w:rsidRDefault="00D45222" w:rsidP="00D45222">
      <w:r w:rsidRPr="00D45222">
        <w:t xml:space="preserve">Mekanisme pengujian yang dilakukan adalah sebagai berikut: Setiap penguji diberikan akses ke sistem staging dan diminta untuk menguji semua fitur keamanan dan efisiensi sesuai dengan skenario kasus nyata. Pengujian dilakukan di jam sibuk untuk menguji performa sistem di kondisi riil sesuai dengan beban kerja harian di BAPPENDA. Mekanisme pengumpulan </w:t>
      </w:r>
      <w:r w:rsidRPr="00D45222">
        <w:rPr>
          <w:i/>
          <w:iCs/>
        </w:rPr>
        <w:t>feedback</w:t>
      </w:r>
      <w:r w:rsidRPr="00D45222">
        <w:t xml:space="preserve"> dilakukan melalui diskusi langsung dengan Kasubbid PSI selama masa pengujian untuk mendapatkan masukan dari berbagai divisi mengenai kelebihan dan kekurangan sistem. Di akhir periode pengujian, dilakukan sesi evaluasi bersama Kasubbid PSI untuk merangkum </w:t>
      </w:r>
      <w:r w:rsidRPr="00D45222">
        <w:rPr>
          <w:i/>
          <w:iCs/>
        </w:rPr>
        <w:t>feedback</w:t>
      </w:r>
      <w:r w:rsidRPr="00D45222">
        <w:t xml:space="preserve"> dan menentukan </w:t>
      </w:r>
      <w:r w:rsidRPr="00D45222">
        <w:rPr>
          <w:i/>
          <w:iCs/>
        </w:rPr>
        <w:t>action plan</w:t>
      </w:r>
      <w:r w:rsidRPr="00D45222">
        <w:t xml:space="preserve"> untuk iterasi berikutnya.</w:t>
      </w:r>
    </w:p>
    <w:p w14:paraId="1083EAC4" w14:textId="4181AF77" w:rsidR="00D45222" w:rsidRPr="00D45222" w:rsidRDefault="00D45222" w:rsidP="00D45222">
      <w:r w:rsidRPr="00D45222">
        <w:t xml:space="preserve">Hasil evaluasi dari pengujian Iterasi 2 menunjukkan bahwa sistem booking online dengan fitur keamanan digital yang telah dikembangkan dapat berfungsi dengan baik dan sesuai dengan kebutuhan operasional di BAPPENDA. Hasil menunjukkan bahwa validasi </w:t>
      </w:r>
      <w:r w:rsidRPr="00D45222">
        <w:rPr>
          <w:i/>
          <w:iCs/>
        </w:rPr>
        <w:t>QR code</w:t>
      </w:r>
      <w:r w:rsidRPr="00D45222">
        <w:t xml:space="preserve"> mencapai akurasi 99,8%, waktu validasi menurun dari 15 menit menjadi 2 menit per dokumen, dan efisiensi meningkat 70% dibandingkan dengan sistem manual sebelumnya. Namun, masih ditemukan beberapa kekurangan yang perlu diperbaiki pada iterasi berikutnya, yaitu masih diperlukan penambahan sistem kuotasi untuk mencegah penumpukan booking karena dengan sistem yang lebih efisien, jumlah booking mengalami peningkatan yang signifikan. Berdasarkan hasil evaluasi tersebut, </w:t>
      </w:r>
      <w:r w:rsidRPr="00D45222">
        <w:rPr>
          <w:i/>
          <w:iCs/>
        </w:rPr>
        <w:t>action plan</w:t>
      </w:r>
      <w:r w:rsidRPr="00D45222">
        <w:t xml:space="preserve"> untuk Iterasi 3 mencakup: (1) pengembangan sistem kuotasi dinamis untuk mengelola kapasitas booking harian, (2) implementasi </w:t>
      </w:r>
      <w:r w:rsidRPr="00D45222">
        <w:rPr>
          <w:i/>
          <w:iCs/>
        </w:rPr>
        <w:t>priority queue</w:t>
      </w:r>
      <w:r w:rsidRPr="00D45222">
        <w:t xml:space="preserve"> untuk mengatur prioritas pemrosesan dokumen berdasarkan urgensi, dan (3) penambahan dashboard monitoring untuk memantau beban kerja divisi secara real-time.</w:t>
      </w:r>
    </w:p>
    <w:p w14:paraId="71A3F146" w14:textId="27353EC6" w:rsidR="00755419" w:rsidRPr="00AC21B4" w:rsidRDefault="00D45222" w:rsidP="00D45222">
      <w:pPr>
        <w:rPr>
          <w:lang w:val="id-ID"/>
        </w:rPr>
      </w:pPr>
      <w:r w:rsidRPr="00D45222">
        <w:t>Tahapan ini menghasilkan sistem yang lebih aman dan efisien dengan integrasi keamanan digital yang komprehensif.</w:t>
      </w:r>
    </w:p>
    <w:p w14:paraId="7F1BF5AC" w14:textId="1C6DBE9A" w:rsidR="00755CCC" w:rsidRDefault="00755CCC" w:rsidP="00545F7B">
      <w:pPr>
        <w:pStyle w:val="JudulSubbab"/>
      </w:pPr>
      <w:bookmarkStart w:id="96" w:name="_Toc212633012"/>
      <w:r w:rsidRPr="00755CCC">
        <w:t>Iterasi 3: Implementasi Sistem Kuotasi (Agustus – September 2025)</w:t>
      </w:r>
      <w:bookmarkEnd w:id="96"/>
    </w:p>
    <w:p w14:paraId="4D917AAE" w14:textId="3C525B48" w:rsidR="005D055F" w:rsidRDefault="005D055F" w:rsidP="005D055F">
      <w:r w:rsidRPr="005D055F">
        <w:t>Iterasi ketiga dilakukan setelah memperoleh feedback dari pengujian Iterasi 2, dimana berdasarkan action plan yang telah disepakati, fokus pengembangan dialihkan pada pengembangan sistem kuotasi dinamis untuk mengelola kapasitas booking harian yang mengalami peningkatan signifikan setelah implementasi sistem yang lebih efisien.</w:t>
      </w:r>
    </w:p>
    <w:p w14:paraId="2A04B90B" w14:textId="3F6476D5" w:rsidR="00990905" w:rsidRPr="00990905" w:rsidRDefault="009D7E63" w:rsidP="00545F7B">
      <w:pPr>
        <w:pStyle w:val="JudulSub-subbab"/>
      </w:pPr>
      <w:bookmarkStart w:id="97" w:name="_Toc212633013"/>
      <w:r w:rsidRPr="009D7E63">
        <w:rPr>
          <w:i/>
          <w:iCs/>
        </w:rPr>
        <w:t xml:space="preserve">Communication </w:t>
      </w:r>
      <w:r w:rsidR="00755CCC" w:rsidRPr="00D84921">
        <w:t xml:space="preserve"> (Komunikasi)</w:t>
      </w:r>
      <w:bookmarkEnd w:id="97"/>
    </w:p>
    <w:p w14:paraId="5EBFF3A8" w14:textId="6FB4E3CA" w:rsidR="005D055F" w:rsidRDefault="005D055F" w:rsidP="005D055F">
      <w:r>
        <w:t xml:space="preserve">Tahap komunikasi ketiga dilakukan untuk menggali kebutuhan pengembangan sistem kuotasi berdasarkan hasil evaluasi Iterasi 2 yang menunjukkan peningkatan jumlah booking yang signifikan. Diskusi dilakukan </w:t>
      </w:r>
      <w:r>
        <w:lastRenderedPageBreak/>
        <w:t>dengan Kasubbid PSI (Hendri Aji Sulistiyanto, ST) untuk menganalisis beban kerja pegawai dan merancang sistem kuotasi yang realistis dan adil.</w:t>
      </w:r>
    </w:p>
    <w:p w14:paraId="04B1992E" w14:textId="0993C1FC" w:rsidR="005D055F" w:rsidRDefault="005D055F" w:rsidP="005D055F">
      <w:r>
        <w:t>Diskusi dengan Kasubbid PSI menunjukkan tingginya beban kerja pegawai mencapai rata-rata 100-200 booking per hari untuk BPHTB, sementara kapasitas optimal hanya 80-100 booking karena keterbatasan jumlah peneliti. Dampaknya adalah penurunan akurasi dan meningkatnya waktu tunggu pengguna. Analisis mendalam menunjukkan bahwa dengan 600 PPAT di Kabupaten Bogor dan struktur organisasi BAPPENDA yang terdiri dari 10-13 UPT (Unit Pelaksana Teknis) dengan 5-7 peneliti per UPT plus kantor pusat BAPPENDA, total kapasitas peneliti mencapai 85-115 orang. BAPPENDA mengelola 9 jenis pajak (BPHTB, PBB, Perhotelan, Burung Walet, Hiburan, Reklame, Penerangan Jalan, Parkir, dan Air Tanah), sehingga kapasitas peneliti harus dibagi untuk semua jenis pajak tersebut.</w:t>
      </w:r>
    </w:p>
    <w:p w14:paraId="2894A9D0" w14:textId="4D84837B" w:rsidR="00990905" w:rsidRPr="00990905" w:rsidRDefault="005D055F" w:rsidP="005D055F">
      <w:r>
        <w:t>Hasil komunikasi dari diskusi dengan Kasubbid PSI menunjukkan bahwa diperlukan sistem kuotasi yang realistis dan adil untuk mengelola permintaan tinggi tanpa menurunkan kepercayaan pengguna. Sistem kuotasi yang direncanakan akan mengimplementasikan algoritma dinamis untuk mengatur kapasitas booking harian berdasarkan jumlah peneliti aktif dan beban kerja per UPT</w:t>
      </w:r>
      <w:r w:rsidR="002A7297">
        <w:t>.</w:t>
      </w:r>
    </w:p>
    <w:p w14:paraId="3BFD8459" w14:textId="5526A793" w:rsidR="00990905" w:rsidRPr="00990905" w:rsidRDefault="009D7E63" w:rsidP="00545F7B">
      <w:pPr>
        <w:pStyle w:val="JudulSub-subbab"/>
      </w:pPr>
      <w:bookmarkStart w:id="98" w:name="_Toc212633014"/>
      <w:r w:rsidRPr="009D7E63">
        <w:rPr>
          <w:i/>
          <w:iCs/>
        </w:rPr>
        <w:t>Quick Plan</w:t>
      </w:r>
      <w:r w:rsidR="002E4F11">
        <w:rPr>
          <w:i/>
          <w:iCs/>
        </w:rPr>
        <w:t xml:space="preserve"> </w:t>
      </w:r>
      <w:r w:rsidR="00755CCC" w:rsidRPr="000D0ACB">
        <w:t>(Perencanaan Cepat)</w:t>
      </w:r>
      <w:bookmarkEnd w:id="98"/>
    </w:p>
    <w:p w14:paraId="2770DFC5" w14:textId="77777777" w:rsidR="000942D7" w:rsidRPr="000942D7" w:rsidRDefault="000942D7" w:rsidP="000942D7">
      <w:pPr>
        <w:rPr>
          <w:lang w:val="id-ID"/>
        </w:rPr>
      </w:pPr>
      <w:r w:rsidRPr="000942D7">
        <w:rPr>
          <w:lang w:val="id-ID"/>
        </w:rPr>
        <w:t>Selama tahap perencanaan cepat untuk Iterasi 3, dilakukan penyusunan draft awal sistem aplikasi yang disiapkan berdasarkan kebutuhan fungsional dari hasil komunikasi dengan stakeholder. Berdasarkan hasil diskusi dengan Kasubbid PSI, peneliti menyusun perencanaan pengembangan sistem kuotasi untuk mengelola kapasitas booking harian. Proses perencanaan dilakukan melalui diskusi teknis dengan Kasubbid PSI sebagai mentor dan validator dalam merancang algoritma kuotasi yang realistis dan adil.</w:t>
      </w:r>
    </w:p>
    <w:p w14:paraId="30455140" w14:textId="77777777" w:rsidR="000942D7" w:rsidRPr="000942D7" w:rsidRDefault="000942D7" w:rsidP="000942D7">
      <w:pPr>
        <w:rPr>
          <w:lang w:val="id-ID"/>
        </w:rPr>
      </w:pPr>
    </w:p>
    <w:p w14:paraId="6E4ABF11" w14:textId="248086B9" w:rsidR="000942D7" w:rsidRPr="000942D7" w:rsidRDefault="000942D7" w:rsidP="000942D7">
      <w:pPr>
        <w:ind w:firstLine="0"/>
        <w:rPr>
          <w:lang w:val="id-ID"/>
        </w:rPr>
      </w:pPr>
      <w:r w:rsidRPr="000942D7">
        <w:rPr>
          <w:lang w:val="id-ID"/>
        </w:rPr>
        <w:t>Output perencanaan yang dihasilkan adalah sebagai berikut:</w:t>
      </w:r>
    </w:p>
    <w:p w14:paraId="4490DF91" w14:textId="77777777" w:rsidR="000942D7" w:rsidRPr="000942D7" w:rsidRDefault="000942D7" w:rsidP="000942D7">
      <w:pPr>
        <w:rPr>
          <w:lang w:val="id-ID"/>
        </w:rPr>
      </w:pPr>
    </w:p>
    <w:p w14:paraId="46B0D61B" w14:textId="3BED157C" w:rsidR="000942D7" w:rsidRPr="000942D7" w:rsidRDefault="000942D7" w:rsidP="000942D7">
      <w:pPr>
        <w:pStyle w:val="DaftarParagraf"/>
        <w:numPr>
          <w:ilvl w:val="0"/>
          <w:numId w:val="27"/>
        </w:numPr>
        <w:rPr>
          <w:lang w:val="id-ID"/>
        </w:rPr>
      </w:pPr>
      <w:r w:rsidRPr="000942D7">
        <w:rPr>
          <w:lang w:val="id-ID"/>
        </w:rPr>
        <w:t xml:space="preserve"> Modifikasi Database: Dirancang dua tabel baru (daily_counter dan ppatk_send_queue) untuk mengelola kapasitas harian dan antrean booking. Tabel daily_counter menyimpan informasi counter harian untuk tracking jumlah booking yang telah diproses, sedangkan tabel ppatk_send_queue menyimpan informasi antrean booking yang akan diproses pada hari berikutnya jika kuota harian telah terpenuhi.</w:t>
      </w:r>
    </w:p>
    <w:p w14:paraId="4E61EFD3" w14:textId="77777777" w:rsidR="000942D7" w:rsidRDefault="000942D7" w:rsidP="000942D7">
      <w:pPr>
        <w:pStyle w:val="DaftarParagraf"/>
        <w:numPr>
          <w:ilvl w:val="0"/>
          <w:numId w:val="27"/>
        </w:numPr>
        <w:rPr>
          <w:lang w:val="id-ID"/>
        </w:rPr>
      </w:pPr>
      <w:r w:rsidRPr="000942D7">
        <w:rPr>
          <w:lang w:val="id-ID"/>
        </w:rPr>
        <w:t xml:space="preserve"> Algoritma Kuotasi Dinamis: Sistem kuotasi menggunakan algoritma dynamic quota dengan fitur-fitur sebagai berikut:</w:t>
      </w:r>
    </w:p>
    <w:p w14:paraId="618ABD33" w14:textId="77777777" w:rsidR="000942D7" w:rsidRDefault="000942D7" w:rsidP="000942D7">
      <w:pPr>
        <w:pStyle w:val="DaftarParagraf"/>
        <w:numPr>
          <w:ilvl w:val="2"/>
          <w:numId w:val="16"/>
        </w:numPr>
        <w:ind w:left="1134"/>
        <w:rPr>
          <w:lang w:val="id-ID"/>
        </w:rPr>
      </w:pPr>
      <w:r w:rsidRPr="000942D7">
        <w:rPr>
          <w:lang w:val="id-ID"/>
        </w:rPr>
        <w:t>Kuota Harian Dinamis: Sistem akan menetapkan kuota harian sebesar 80 dokumen untuk BPHTB berdasarkan kapasitas optimal yang telah dianalisis dari struktur organisasi BAPPENDA. Kuota ini ditetapkan berdasarkan total kapasitas peneliti 85-115 orang untuk 9 jenis pajak, dimana untuk BPHTB dialokasikan kuota harian 80 dokumen.</w:t>
      </w:r>
    </w:p>
    <w:p w14:paraId="72435568" w14:textId="77777777" w:rsidR="000942D7" w:rsidRDefault="000942D7" w:rsidP="000942D7">
      <w:pPr>
        <w:pStyle w:val="DaftarParagraf"/>
        <w:numPr>
          <w:ilvl w:val="2"/>
          <w:numId w:val="16"/>
        </w:numPr>
        <w:ind w:left="1134"/>
        <w:rPr>
          <w:lang w:val="id-ID"/>
        </w:rPr>
      </w:pPr>
      <w:r w:rsidRPr="000942D7">
        <w:rPr>
          <w:lang w:val="id-ID"/>
        </w:rPr>
        <w:t>Priority Queue: Sistem menggunakan priority queue untuk mengatur prioritas pemrosesan dokumen urgent dan mendesak berdasarkan jenis pajak.</w:t>
      </w:r>
    </w:p>
    <w:p w14:paraId="23D264FC" w14:textId="77777777" w:rsidR="000942D7" w:rsidRDefault="000942D7" w:rsidP="000942D7">
      <w:pPr>
        <w:pStyle w:val="DaftarParagraf"/>
        <w:numPr>
          <w:ilvl w:val="2"/>
          <w:numId w:val="16"/>
        </w:numPr>
        <w:ind w:left="1134"/>
        <w:rPr>
          <w:lang w:val="id-ID"/>
        </w:rPr>
      </w:pPr>
      <w:r w:rsidRPr="000942D7">
        <w:rPr>
          <w:lang w:val="id-ID"/>
        </w:rPr>
        <w:t>Load Balancing: Sistem menggunakan load balancing untuk distribusi merata antar UPT dan peneliti per jenis pajak.</w:t>
      </w:r>
    </w:p>
    <w:p w14:paraId="399DD964" w14:textId="77777777" w:rsidR="000942D7" w:rsidRDefault="000942D7" w:rsidP="000942D7">
      <w:pPr>
        <w:pStyle w:val="DaftarParagraf"/>
        <w:numPr>
          <w:ilvl w:val="2"/>
          <w:numId w:val="16"/>
        </w:numPr>
        <w:ind w:left="1134"/>
        <w:rPr>
          <w:lang w:val="id-ID"/>
        </w:rPr>
      </w:pPr>
      <w:r w:rsidRPr="000942D7">
        <w:rPr>
          <w:lang w:val="id-ID"/>
        </w:rPr>
        <w:lastRenderedPageBreak/>
        <w:t>Predictive Scheduling: Sistem menggunakan predictive scheduling berdasarkan historis pemrosesan per UPT dan jenis pajak.</w:t>
      </w:r>
    </w:p>
    <w:p w14:paraId="61FFBF91" w14:textId="77777777" w:rsidR="000942D7" w:rsidRDefault="000942D7" w:rsidP="000942D7">
      <w:pPr>
        <w:pStyle w:val="DaftarParagraf"/>
        <w:numPr>
          <w:ilvl w:val="2"/>
          <w:numId w:val="16"/>
        </w:numPr>
        <w:ind w:left="1134"/>
        <w:rPr>
          <w:lang w:val="id-ID"/>
        </w:rPr>
      </w:pPr>
      <w:r w:rsidRPr="000942D7">
        <w:rPr>
          <w:lang w:val="id-ID"/>
        </w:rPr>
        <w:t>Notifikasi Multi-level: Sistem akan mengirimkan notifikasi multi-level saat kuota mencapai 70%, 85%, dan 95% per jenis pajak.</w:t>
      </w:r>
    </w:p>
    <w:p w14:paraId="44E8279B" w14:textId="77777777" w:rsidR="000942D7" w:rsidRDefault="000942D7" w:rsidP="000942D7">
      <w:pPr>
        <w:pStyle w:val="DaftarParagraf"/>
        <w:numPr>
          <w:ilvl w:val="2"/>
          <w:numId w:val="16"/>
        </w:numPr>
        <w:ind w:left="1134"/>
        <w:rPr>
          <w:lang w:val="id-ID"/>
        </w:rPr>
      </w:pPr>
      <w:r w:rsidRPr="000942D7">
        <w:rPr>
          <w:lang w:val="id-ID"/>
        </w:rPr>
        <w:t>Distribusi UPT: Sistem menggunakan distribusi berbasis UPT dan jenis pajak untuk memastikan pelayanan merata di seluruh wilayah.</w:t>
      </w:r>
    </w:p>
    <w:p w14:paraId="7B89D549" w14:textId="76ADB88B" w:rsidR="000942D7" w:rsidRPr="000942D7" w:rsidRDefault="000942D7" w:rsidP="000942D7">
      <w:pPr>
        <w:pStyle w:val="DaftarParagraf"/>
        <w:numPr>
          <w:ilvl w:val="0"/>
          <w:numId w:val="27"/>
        </w:numPr>
        <w:rPr>
          <w:lang w:val="id-ID"/>
        </w:rPr>
      </w:pPr>
      <w:r w:rsidRPr="000942D7">
        <w:rPr>
          <w:lang w:val="id-ID"/>
        </w:rPr>
        <w:t>Activity Diagram: Untuk memvisualisasikan alur kerja sistem kuotasi, dibuat Activity Diagram Iterasi 3 yang menggambarkan proses pengelolaan kuota harian dan antrean booking. Activity Diagram dapat dilihat pada Gambar 1</w:t>
      </w:r>
      <w:r>
        <w:rPr>
          <w:lang w:val="id-ID"/>
        </w:rPr>
        <w:t>4</w:t>
      </w:r>
      <w:r w:rsidRPr="000942D7">
        <w:rPr>
          <w:lang w:val="id-ID"/>
        </w:rPr>
        <w:t>. Diagram ini menggambarkan alur dimulai dari reset daily counter (0/80) di awal hari kerja, kemudian pengecekan counter terhadap kuota harian, proses langsung untuk booking yang tidak melebihi kuota, dan antrean untuk booking yang melebihi kuota.</w:t>
      </w:r>
    </w:p>
    <w:p w14:paraId="3B3E0884" w14:textId="77777777" w:rsidR="002E4F11" w:rsidRPr="002A7297" w:rsidRDefault="002E4F11" w:rsidP="00545F7B">
      <w:pPr>
        <w:pStyle w:val="DaftarParagraf"/>
        <w:ind w:left="360" w:firstLine="0"/>
        <w:rPr>
          <w:lang w:val="en-ID"/>
        </w:rPr>
      </w:pPr>
    </w:p>
    <w:p w14:paraId="6102CD73" w14:textId="2A2CA50E" w:rsidR="0074211A" w:rsidRDefault="0013079F" w:rsidP="00545F7B">
      <w:pPr>
        <w:jc w:val="center"/>
        <w:rPr>
          <w:lang w:val="en-ID"/>
        </w:rPr>
      </w:pPr>
      <w:r>
        <w:rPr>
          <w:noProof/>
          <w:lang w:val="en-ID"/>
        </w:rPr>
        <w:drawing>
          <wp:inline distT="0" distB="0" distL="0" distR="0" wp14:anchorId="39EF91D3" wp14:editId="173AB138">
            <wp:extent cx="3022261" cy="5691352"/>
            <wp:effectExtent l="0" t="0" r="6985" b="5080"/>
            <wp:docPr id="829421692"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5628" cy="5735356"/>
                    </a:xfrm>
                    <a:prstGeom prst="rect">
                      <a:avLst/>
                    </a:prstGeom>
                    <a:noFill/>
                    <a:ln>
                      <a:noFill/>
                    </a:ln>
                  </pic:spPr>
                </pic:pic>
              </a:graphicData>
            </a:graphic>
          </wp:inline>
        </w:drawing>
      </w:r>
    </w:p>
    <w:p w14:paraId="0DC4D04C" w14:textId="79FB6B4C" w:rsidR="002E4F11" w:rsidRPr="006E6A9D" w:rsidRDefault="002E4F11" w:rsidP="00545F7B">
      <w:pPr>
        <w:pStyle w:val="Keterangan"/>
        <w:jc w:val="center"/>
        <w:rPr>
          <w:color w:val="FF0000"/>
          <w:lang w:val="id-ID"/>
        </w:rPr>
      </w:pPr>
      <w:bookmarkStart w:id="99" w:name="_Toc212634069"/>
      <w:bookmarkStart w:id="100" w:name="_Toc212634162"/>
      <w:r w:rsidRPr="006E6A9D">
        <w:t xml:space="preserve">Gambar </w:t>
      </w:r>
      <w:bookmarkEnd w:id="99"/>
      <w:bookmarkEnd w:id="100"/>
      <w:r w:rsidR="000942D7">
        <w:t>14 Activity Diagram</w:t>
      </w:r>
      <w:r w:rsidR="00C556FF">
        <w:t xml:space="preserve"> Iterasi 3</w:t>
      </w:r>
    </w:p>
    <w:p w14:paraId="63C6BFA1" w14:textId="23F73E7B" w:rsidR="00990905" w:rsidRPr="00990905" w:rsidRDefault="009D7E63" w:rsidP="00545F7B">
      <w:pPr>
        <w:pStyle w:val="JudulSub-subbab"/>
      </w:pPr>
      <w:bookmarkStart w:id="101" w:name="_Toc212633015"/>
      <w:r w:rsidRPr="009D7E63">
        <w:rPr>
          <w:i/>
          <w:iCs/>
        </w:rPr>
        <w:lastRenderedPageBreak/>
        <w:t xml:space="preserve">Quick Design </w:t>
      </w:r>
      <w:r w:rsidR="00755CCC" w:rsidRPr="000D0ACB">
        <w:t>(Desain Cepat)</w:t>
      </w:r>
      <w:bookmarkEnd w:id="101"/>
    </w:p>
    <w:p w14:paraId="6348A226" w14:textId="3027FC89" w:rsidR="00467411" w:rsidRDefault="00467411" w:rsidP="00467411">
      <w:r>
        <w:t xml:space="preserve">Sementara itu, pada tahap pemodelan desain cepat untuk Iterasi 3, aktivitas berfokus pada perancangan dashboard monitoring dan implementasi algoritma kuotasi berdasarkan kebutuhan yang telah direncanakan pada tahap Quick Plan. Proses desain dilakukan oleh peneliti dengan melakukan presentasi wireframe dashboard dan algoritma kuotasi kepada Kasubbid PSI (Hendri Aji Sulistiyanto, ST) untuk mendapatkan feedback dan validasi terhadap sistem monitoring dan algoritma kuotasi. Kasubbid PSI berperan sebagai validator yang melakukan review terhadap desain untuk memastikan kelayakan implementasi dan kesesuaian dengan kebutuhan operasional di BAPPENDA. Iterasi desain dilakukan sebanyak 2 kali sampai mendapatkan persetujuan final dari Kasubbid PSI. </w:t>
      </w:r>
      <w:r w:rsidRPr="00467411">
        <w:rPr>
          <w:i/>
          <w:iCs/>
        </w:rPr>
        <w:t>Output</w:t>
      </w:r>
      <w:r>
        <w:t xml:space="preserve"> desain yang dihasilkan adalah sebagai berikut:</w:t>
      </w:r>
    </w:p>
    <w:p w14:paraId="08B64E58" w14:textId="77777777" w:rsidR="00467411" w:rsidRDefault="00467411" w:rsidP="00467411">
      <w:pPr>
        <w:pStyle w:val="DaftarParagraf"/>
        <w:numPr>
          <w:ilvl w:val="0"/>
          <w:numId w:val="28"/>
        </w:numPr>
      </w:pPr>
      <w:r>
        <w:t>Dashboard Monitoring Real-time: Desain antarmuka berupa dashboard monitoring real-time yang menampilkan beban kerja pegawai, grafik kapasitas harian, dan sistem notifikasi multi-channel. Dashboard ini dirancang untuk memberikan overview status kuota harian, antrean booking, dan metrik kinerja sistem.</w:t>
      </w:r>
    </w:p>
    <w:p w14:paraId="6D65E119" w14:textId="77777777" w:rsidR="00467411" w:rsidRDefault="00467411" w:rsidP="00467411">
      <w:pPr>
        <w:pStyle w:val="DaftarParagraf"/>
        <w:numPr>
          <w:ilvl w:val="0"/>
          <w:numId w:val="28"/>
        </w:numPr>
      </w:pPr>
      <w:r>
        <w:t>Algoritma Kuotasi: Algoritma kuotasi dirancang agar mampu menyesuaikan jumlah booking dengan kapasitas pegawai dan urgensi dokumen. Algoritma kuotasi dirancang dengan pendekatan:</w:t>
      </w:r>
    </w:p>
    <w:p w14:paraId="73B05725" w14:textId="1D593A8A" w:rsidR="00467411" w:rsidRDefault="00467411" w:rsidP="00467411">
      <w:pPr>
        <w:pStyle w:val="DaftarParagraf"/>
        <w:numPr>
          <w:ilvl w:val="3"/>
          <w:numId w:val="6"/>
        </w:numPr>
        <w:ind w:left="1276" w:hanging="567"/>
      </w:pPr>
      <w:r>
        <w:t>Dynamic Capacity Management: Menyesuaikan kuota berdasarkan jumlah peneliti aktif per UPT dan jenis pajak.</w:t>
      </w:r>
    </w:p>
    <w:p w14:paraId="1D860DB3" w14:textId="77777777" w:rsidR="00467411" w:rsidRDefault="00467411" w:rsidP="00467411">
      <w:pPr>
        <w:pStyle w:val="DaftarParagraf"/>
        <w:numPr>
          <w:ilvl w:val="3"/>
          <w:numId w:val="6"/>
        </w:numPr>
        <w:ind w:left="1276" w:hanging="567"/>
      </w:pPr>
      <w:r>
        <w:t>Priority-based Scheduling: Dokumen urgent mendapat prioritas tinggi berdasarkan jenis pajak dan kompleksitas.</w:t>
      </w:r>
    </w:p>
    <w:p w14:paraId="28FF255F" w14:textId="77777777" w:rsidR="00467411" w:rsidRDefault="00467411" w:rsidP="00467411">
      <w:pPr>
        <w:pStyle w:val="DaftarParagraf"/>
        <w:numPr>
          <w:ilvl w:val="3"/>
          <w:numId w:val="6"/>
        </w:numPr>
        <w:ind w:left="1276" w:hanging="567"/>
      </w:pPr>
      <w:r>
        <w:t>UPT-based Distribution: Round-robin dengan bobot berdasarkan kapasitas dan kompleksitas dokumen per UPT dan jenis pajak.</w:t>
      </w:r>
    </w:p>
    <w:p w14:paraId="4CB5E120" w14:textId="77777777" w:rsidR="00467411" w:rsidRDefault="00467411" w:rsidP="00467411">
      <w:pPr>
        <w:pStyle w:val="DaftarParagraf"/>
        <w:numPr>
          <w:ilvl w:val="3"/>
          <w:numId w:val="6"/>
        </w:numPr>
        <w:ind w:left="1276" w:hanging="567"/>
      </w:pPr>
      <w:r>
        <w:t>Predictive Analytics: Estimasi waktu berdasarkan pola historis per wilayah UPT dan jenis pajak.</w:t>
      </w:r>
    </w:p>
    <w:p w14:paraId="539C1F9F" w14:textId="77777777" w:rsidR="00467411" w:rsidRDefault="00467411" w:rsidP="00467411">
      <w:pPr>
        <w:pStyle w:val="DaftarParagraf"/>
        <w:numPr>
          <w:ilvl w:val="3"/>
          <w:numId w:val="6"/>
        </w:numPr>
        <w:ind w:left="1276" w:hanging="567"/>
      </w:pPr>
      <w:r>
        <w:t>Geographic Load Balancing: Distribusi berdasarkan lokasi PPAT dan kapasitas UPT terdekat per jenis pajak.</w:t>
      </w:r>
    </w:p>
    <w:p w14:paraId="4EF4F0A6" w14:textId="75DDB01C" w:rsidR="006B6375" w:rsidRPr="00990905" w:rsidRDefault="00467411" w:rsidP="00467411">
      <w:pPr>
        <w:pStyle w:val="DaftarParagraf"/>
        <w:numPr>
          <w:ilvl w:val="3"/>
          <w:numId w:val="6"/>
        </w:numPr>
        <w:ind w:left="1276" w:hanging="567"/>
      </w:pPr>
      <w:r>
        <w:t>Multi-tax Allocation: Alokasi kuota yang proporsional untuk 9 jenis pajak berdasarkan volume dan kompleksitas.</w:t>
      </w:r>
    </w:p>
    <w:p w14:paraId="589ABC81" w14:textId="6BBF81B2" w:rsidR="00990905" w:rsidRPr="00990905" w:rsidRDefault="00755CCC" w:rsidP="00545F7B">
      <w:pPr>
        <w:pStyle w:val="JudulSub-subbab"/>
      </w:pPr>
      <w:bookmarkStart w:id="102" w:name="_Toc212633016"/>
      <w:r w:rsidRPr="00670CF6">
        <w:rPr>
          <w:i/>
          <w:iCs/>
        </w:rPr>
        <w:t>Construction of Prototype</w:t>
      </w:r>
      <w:r w:rsidRPr="000D0ACB">
        <w:t xml:space="preserve"> (Konstruksi Prototipe)</w:t>
      </w:r>
      <w:bookmarkEnd w:id="102"/>
    </w:p>
    <w:p w14:paraId="7E20E060" w14:textId="2D06F70C" w:rsidR="00467411" w:rsidRPr="00467411" w:rsidRDefault="00467411" w:rsidP="00467411">
      <w:r w:rsidRPr="00467411">
        <w:t>Tahap ini merupakan proses penerjemahan rancangan konseptual dari tahap modelling quick design menjadi kode program yang dapat dijalankan untuk fitur sistem kuotasi. Implementasi dimulai dengan pengembangan algoritma kuotasi yang meliputi pembuatan sistem counter harian dan antrean booking. Proses pembangunan dilakukan secara bertahap dengan prioritas pada modul kuotasi yang telah direncanakan pada tahap Quick Plan.</w:t>
      </w:r>
    </w:p>
    <w:p w14:paraId="5C7CC37C" w14:textId="1C44E724" w:rsidR="00467411" w:rsidRPr="00467411" w:rsidRDefault="00467411" w:rsidP="00467411">
      <w:r w:rsidRPr="00467411">
        <w:t xml:space="preserve">Pembangunan prototipe pada Iterasi 3 dilakukan secara bertahap oleh peneliti dengan pendekatan agile development. Proses dimulai dengan pengembangan sistem kuotasi yang terintegrasi dengan sistem booking eksisting. Algoritma kuotasi berbasis round-robin dikembangkan untuk mengelola kuota harian 80 dokumen untuk BPHTB. Setiap fitur kuotasi dikembangkan secara modular dan diuji menggunakan unit testing sebelum diintegrasikan dengan modul lainnya. Review kode dan validasi alur sistem dilakukan oleh Kasubbid PSI (Hendri Aji Sulistiyanto, ST) yang berperan sebagai mentor dan validator teknis setiap minggu </w:t>
      </w:r>
      <w:r w:rsidRPr="00467411">
        <w:lastRenderedPageBreak/>
        <w:t>untuk memastikan kualitas kode dan kesesuaian dengan alur bisnis yang telah dirancang. Dashboard monitoring dirancang untuk menampilkan metrik kinerja seperti waktu rata-rata pemrosesan dan kapasitas per divisi.</w:t>
      </w:r>
      <w:r>
        <w:t xml:space="preserve"> </w:t>
      </w:r>
      <w:r w:rsidRPr="00467411">
        <w:t>Fitur yang dikembangkan</w:t>
      </w:r>
      <w:r>
        <w:t xml:space="preserve"> </w:t>
      </w:r>
      <w:r w:rsidRPr="00467411">
        <w:t>pada iterasi ketiga adalah sebagai berikut:</w:t>
      </w:r>
    </w:p>
    <w:p w14:paraId="39645C11" w14:textId="77777777" w:rsidR="00467411" w:rsidRPr="00467411" w:rsidRDefault="00467411" w:rsidP="00467411"/>
    <w:p w14:paraId="1B4F8490" w14:textId="77777777" w:rsidR="00467411" w:rsidRDefault="00467411" w:rsidP="00467411">
      <w:pPr>
        <w:pStyle w:val="DaftarParagraf"/>
        <w:numPr>
          <w:ilvl w:val="0"/>
          <w:numId w:val="29"/>
        </w:numPr>
      </w:pPr>
      <w:r w:rsidRPr="00467411">
        <w:t xml:space="preserve"> Sistem Counter Harian: Sistem counter harian dirancang untuk menghitung jumlah booking yang telah diproses dalam satu hari kerja. Counter akan direset ke 0 setiap awal hari kerja dan akan bertambah setiap ada booking yang masuk, dengan batas maksimal 80 booking per hari untuk BPHTB.</w:t>
      </w:r>
    </w:p>
    <w:p w14:paraId="36018BD0" w14:textId="77777777" w:rsidR="00467411" w:rsidRDefault="00467411" w:rsidP="00467411">
      <w:pPr>
        <w:pStyle w:val="DaftarParagraf"/>
        <w:numPr>
          <w:ilvl w:val="0"/>
          <w:numId w:val="29"/>
        </w:numPr>
      </w:pPr>
      <w:r w:rsidRPr="00467411">
        <w:t>Antrean Booking: Sistem antrean booking dirancang untuk mengelola booking yang melebihi kuota harian 80 dokumen. Booking yang melebihi kuota akan masuk ke dalam antrean dan akan diproses pada hari berikutnya sesuai dengan prioritas dan urutan masuk.</w:t>
      </w:r>
    </w:p>
    <w:p w14:paraId="4E857444" w14:textId="77777777" w:rsidR="00467411" w:rsidRDefault="00467411" w:rsidP="00467411">
      <w:pPr>
        <w:pStyle w:val="DaftarParagraf"/>
        <w:numPr>
          <w:ilvl w:val="0"/>
          <w:numId w:val="29"/>
        </w:numPr>
      </w:pPr>
      <w:r w:rsidRPr="00467411">
        <w:t>Dashboard Monitoring: Dashboard monitoring dirancang untuk menampilkan metrik kinerja seperti waktu rata-rata pemrosesan, kapasitas per divisi, dan status kuota harian. Dashboard ini akan memberikan notifikasi multi-level saat kuota mencapai 70%, 85%, dan 95%.</w:t>
      </w:r>
    </w:p>
    <w:p w14:paraId="07A63B18" w14:textId="77777777" w:rsidR="00875A94" w:rsidRDefault="00467411" w:rsidP="00875A94">
      <w:pPr>
        <w:pStyle w:val="DaftarParagraf"/>
        <w:numPr>
          <w:ilvl w:val="0"/>
          <w:numId w:val="29"/>
        </w:numPr>
      </w:pPr>
      <w:r w:rsidRPr="00467411">
        <w:t>Sistem Notifikasi: Sistem notifikasi dirancang untuk mengirimkan peringatan otomatis kepada admin dan PPAT ketika kuota harian hampir terpenuhi atau ketika booking masuk ke dalam antrean.</w:t>
      </w:r>
    </w:p>
    <w:p w14:paraId="2E21D991" w14:textId="48C259A2" w:rsidR="00467411" w:rsidRDefault="00875A94" w:rsidP="00875A94">
      <w:pPr>
        <w:pStyle w:val="DaftarParagraf"/>
        <w:numPr>
          <w:ilvl w:val="0"/>
          <w:numId w:val="29"/>
        </w:numPr>
      </w:pPr>
      <w:r w:rsidRPr="00875A94">
        <w:t>Swimlane Diagram: Untuk menggambarkan alur kerja sistem kuotasi yang melibatkan berbagai aktor, dibuat Swimlane Diagram Iterasi 3 yang menggambarkan pembagian tanggung jawab dan alur kerja antar divisi dalam proses pengelolaan kuota harian. Swimlane Diagram dapat dilihat pada Gambar 12. Diagram ini terbagi menjadi 5 lane utama yaitu PPAT/PPATS (kirim berkas), LTB (terima berkas dan cek daily counter), Peneliti (proses berkas langsung dan counter +1), Admin (masuk antrean dan monitor quota), dan System (auto reset counter). Proses dimulai dari PPAT/PPATS yang mengirim berkas, kemudian LTB melakukan pengecekan counter harian. Jika counter kurang dari 80, berkas diproses langsung oleh Peneliti dan counter bertambah. Jika counter sudah mencapai 80 atau lebih, berkas masuk ke dalam antrean yang dikelola oleh Admin. System bertanggung jawab untuk auto reset counter di awal hari kerja dan melakukan monitoring sepanjang jam kerja (hingga 16:10). Diagram ini menunjukkan bagaimana sistem kuotasi mengintegrasikan alur kerja antar divisi untuk mengelola kapasitas booking harian secara efisien.</w:t>
      </w:r>
    </w:p>
    <w:p w14:paraId="2B65093F" w14:textId="77777777" w:rsidR="00875A94" w:rsidRPr="00467411" w:rsidRDefault="00875A94" w:rsidP="00875A94">
      <w:pPr>
        <w:pStyle w:val="DaftarParagraf"/>
        <w:ind w:firstLine="0"/>
      </w:pPr>
    </w:p>
    <w:p w14:paraId="5BD0DC20" w14:textId="3EEAD14F" w:rsidR="006B6375" w:rsidRDefault="006B6375" w:rsidP="00875A94">
      <w:pPr>
        <w:ind w:firstLine="0"/>
        <w:jc w:val="center"/>
      </w:pPr>
      <w:r>
        <w:rPr>
          <w:noProof/>
        </w:rPr>
        <w:lastRenderedPageBreak/>
        <w:drawing>
          <wp:inline distT="0" distB="0" distL="0" distR="0" wp14:anchorId="685C3620" wp14:editId="5009E29F">
            <wp:extent cx="4467880" cy="2102001"/>
            <wp:effectExtent l="0" t="0" r="8890" b="0"/>
            <wp:docPr id="391650707" name="Gamba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80787" cy="2108073"/>
                    </a:xfrm>
                    <a:prstGeom prst="rect">
                      <a:avLst/>
                    </a:prstGeom>
                    <a:noFill/>
                    <a:ln>
                      <a:noFill/>
                    </a:ln>
                  </pic:spPr>
                </pic:pic>
              </a:graphicData>
            </a:graphic>
          </wp:inline>
        </w:drawing>
      </w:r>
    </w:p>
    <w:p w14:paraId="7EE6B772" w14:textId="15C9ACD0" w:rsidR="006B6375" w:rsidRDefault="00875A94" w:rsidP="00875A94">
      <w:pPr>
        <w:pStyle w:val="JuduluntukTabel"/>
        <w:rPr>
          <w:noProof/>
        </w:rPr>
      </w:pPr>
      <w:r>
        <w:rPr>
          <w:noProof/>
        </w:rPr>
        <w:t>Gambar 15 Swimlane Diagram Iterasi 3</w:t>
      </w:r>
    </w:p>
    <w:p w14:paraId="3CF41C77" w14:textId="1C45BA1E" w:rsidR="006B6375" w:rsidRDefault="006B6375" w:rsidP="00875A94">
      <w:pPr>
        <w:ind w:firstLine="0"/>
        <w:rPr>
          <w:noProof/>
        </w:rPr>
      </w:pPr>
    </w:p>
    <w:p w14:paraId="71F6DB9D" w14:textId="41362311" w:rsidR="00875A94" w:rsidRDefault="00875A94" w:rsidP="00875A94">
      <w:pPr>
        <w:pStyle w:val="DaftarParagraf"/>
        <w:numPr>
          <w:ilvl w:val="0"/>
          <w:numId w:val="29"/>
        </w:numPr>
      </w:pPr>
      <w:r w:rsidRPr="00875A94">
        <w:t>Use Case Diagram: Untuk menggambarkan interaksi antara aktor-aktor sistem dengan fungsi-fungsi yang tersedia pada sistem kuotasi, dibuat Use Case Diagram Iterasi 3 yang menunjukkan 5 aktor utama (PPAT/PPATS, LTB, Peneliti, Admin, dan System) yang berinteraksi dengan berbagai use case. Use Case Diagram dapat dilihat pada Gambar 13. Use case yang tersedia meliputi kirim berkas, monitor quota, dashboard analytics, cek daily counter, view queue status, queue management, proses berkas langsung, break reminder, stress prevention, masuk antrean, auto reset counter, workload distribution, schedule next day, dan generate reports. Diagram ini menunjukkan bahwa sistem kuotasi dirancang untuk mengoptimalkan pengelolaan kuota harian dengan melibatkan berbagai aktor secara sinergis, dimana PPAT/PPATS dapat melakukan monitoring quota, LTB dan Admin dapat mengelola antrean, Peneliti dapat memproses berkas langsung dengan sistem break reminder untuk mencegah kelelahan, dan System melakukan auto reset counter serta generate reports secara otomatis.</w:t>
      </w:r>
    </w:p>
    <w:p w14:paraId="4E7DE04D" w14:textId="77777777" w:rsidR="006B6375" w:rsidRDefault="006B6375" w:rsidP="00545F7B">
      <w:pPr>
        <w:pStyle w:val="Judul3"/>
        <w:rPr>
          <w:noProof/>
        </w:rPr>
      </w:pPr>
    </w:p>
    <w:p w14:paraId="6F6CF497" w14:textId="59D15C97" w:rsidR="00670CF6" w:rsidRPr="00875A94" w:rsidRDefault="006B6375" w:rsidP="00875A94">
      <w:pPr>
        <w:pStyle w:val="Judul3"/>
        <w:jc w:val="center"/>
        <w:rPr>
          <w:b w:val="0"/>
          <w:bCs w:val="0"/>
          <w:lang w:val="id-ID"/>
        </w:rPr>
      </w:pPr>
      <w:bookmarkStart w:id="103" w:name="_Toc212633017"/>
      <w:r>
        <w:rPr>
          <w:noProof/>
        </w:rPr>
        <w:drawing>
          <wp:inline distT="0" distB="0" distL="0" distR="0" wp14:anchorId="644F6101" wp14:editId="16A883B4">
            <wp:extent cx="4852612" cy="2683994"/>
            <wp:effectExtent l="0" t="0" r="5715" b="2540"/>
            <wp:docPr id="1627398488" nam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53994" cy="2684758"/>
                    </a:xfrm>
                    <a:prstGeom prst="rect">
                      <a:avLst/>
                    </a:prstGeom>
                    <a:noFill/>
                    <a:ln>
                      <a:noFill/>
                    </a:ln>
                  </pic:spPr>
                </pic:pic>
              </a:graphicData>
            </a:graphic>
          </wp:inline>
        </w:drawing>
      </w:r>
      <w:bookmarkEnd w:id="103"/>
    </w:p>
    <w:p w14:paraId="4E6FD079" w14:textId="44429805" w:rsidR="00670CF6" w:rsidRPr="00670CF6" w:rsidRDefault="00670CF6" w:rsidP="00545F7B">
      <w:pPr>
        <w:pStyle w:val="Keterangan"/>
        <w:jc w:val="center"/>
        <w:rPr>
          <w:lang w:val="id-ID"/>
        </w:rPr>
      </w:pPr>
      <w:bookmarkStart w:id="104" w:name="_Toc212634070"/>
      <w:bookmarkStart w:id="105" w:name="_Toc212634163"/>
      <w:r w:rsidRPr="007F0A40">
        <w:t xml:space="preserve">Gambar </w:t>
      </w:r>
      <w:bookmarkEnd w:id="104"/>
      <w:bookmarkEnd w:id="105"/>
      <w:r w:rsidR="00875A94">
        <w:t>16 Usecase Diagram Iterasi 3</w:t>
      </w:r>
      <w:r w:rsidR="007F0A40">
        <w:rPr>
          <w:lang w:val="id-ID"/>
        </w:rPr>
        <w:t xml:space="preserve"> </w:t>
      </w:r>
    </w:p>
    <w:p w14:paraId="3A01C592" w14:textId="6B64F84E" w:rsidR="00990905" w:rsidRPr="00990905" w:rsidRDefault="00755CCC" w:rsidP="00545F7B">
      <w:pPr>
        <w:pStyle w:val="JudulSub-subbab"/>
      </w:pPr>
      <w:bookmarkStart w:id="106" w:name="_Toc212633018"/>
      <w:r w:rsidRPr="00670CF6">
        <w:rPr>
          <w:i/>
          <w:iCs/>
        </w:rPr>
        <w:lastRenderedPageBreak/>
        <w:t>Delivery and Feedback</w:t>
      </w:r>
      <w:r w:rsidRPr="000D0ACB">
        <w:t xml:space="preserve"> (Penyerahan dan Umpan Balik)</w:t>
      </w:r>
      <w:bookmarkEnd w:id="106"/>
    </w:p>
    <w:p w14:paraId="3FD297AE" w14:textId="026CF6BA" w:rsidR="00875A94" w:rsidRPr="00875A94" w:rsidRDefault="00875A94" w:rsidP="00875A94">
      <w:pPr>
        <w:rPr>
          <w:lang w:val="en-ID"/>
        </w:rPr>
      </w:pPr>
      <w:r w:rsidRPr="00875A94">
        <w:rPr>
          <w:lang w:val="en-ID"/>
        </w:rPr>
        <w:t xml:space="preserve">Pada tahap </w:t>
      </w:r>
      <w:r w:rsidRPr="00875A94">
        <w:rPr>
          <w:i/>
          <w:iCs/>
          <w:lang w:val="en-ID"/>
        </w:rPr>
        <w:t xml:space="preserve">Deployment, Delivery </w:t>
      </w:r>
      <w:r>
        <w:rPr>
          <w:lang w:val="en-ID"/>
        </w:rPr>
        <w:t>&amp;</w:t>
      </w:r>
      <w:r w:rsidRPr="00875A94">
        <w:rPr>
          <w:i/>
          <w:iCs/>
          <w:lang w:val="en-ID"/>
        </w:rPr>
        <w:t xml:space="preserve"> Feedback</w:t>
      </w:r>
      <w:r w:rsidRPr="00875A94">
        <w:rPr>
          <w:lang w:val="en-ID"/>
        </w:rPr>
        <w:t xml:space="preserve"> untuk Iterasi 3, dilakukan hybrid testing (black box dan white box) untuk memastikan sistem kuotasi yang telah dikembangkan siap rilis dan berfungsi dengan baik sebelum go live. White box testing dilakukan untuk validasi algoritma dan logic flow dari sistem kuotasi, sedangkan black box testing dilakukan untuk validasi fungsionalitas end-to-end dari perspektif pengguna. Dalam penelitian ini, pengujian dilakukan dengan melibatkan 5 pegawai dari bidang PSI yang berperan sebagai admin, LTB, peneliti, peneliti Validasi (Pejabat), dan LSB untuk menguji sistem dari perspektif pengguna </w:t>
      </w:r>
      <w:r w:rsidRPr="00875A94">
        <w:rPr>
          <w:i/>
          <w:iCs/>
          <w:lang w:val="en-ID"/>
        </w:rPr>
        <w:t>end-to-end</w:t>
      </w:r>
      <w:r>
        <w:rPr>
          <w:lang w:val="en-ID"/>
        </w:rPr>
        <w:t>.</w:t>
      </w:r>
    </w:p>
    <w:p w14:paraId="7C3A8327" w14:textId="09B99FE8" w:rsidR="00875A94" w:rsidRPr="00875A94" w:rsidRDefault="00875A94" w:rsidP="00875A94">
      <w:pPr>
        <w:rPr>
          <w:lang w:val="en-ID"/>
        </w:rPr>
      </w:pPr>
      <w:r w:rsidRPr="00875A94">
        <w:rPr>
          <w:lang w:val="en-ID"/>
        </w:rPr>
        <w:t>Mekanisme pengujian yang dilakukan adalah sebagai berikut: Setiap penguji diberikan akses ke sistem staging dan diminta untuk menguji semua fitur sistem kuotasi sesuai dengan skenario kasus nyata. Pengujian dilakukan untuk memastikan bahwa sistem dapat mengelola kuota harian 80 dokumen dengan baik, booking yang melebihi kuota masuk ke dalam antrean dengan benar, dan dashboard monitoring menampilkan informasi yang akurat. Mekanisme pengumpulan feedback dilakukan melalui diskusi langsung dengan Kasubbid PSI selama masa pengujian untuk mendapatkan masukan dari berbagai divisi mengenai kelebihan dan kekurangan sistem. Di akhir periode pengujian, dilakukan sesi evaluasi bersama Kasubbid PSI untuk merangkum feedback dan menentukan keputusan untuk go live.</w:t>
      </w:r>
    </w:p>
    <w:p w14:paraId="6BC66B52" w14:textId="4929C80B" w:rsidR="00875A94" w:rsidRPr="00875A94" w:rsidRDefault="00875A94" w:rsidP="00875A94">
      <w:pPr>
        <w:rPr>
          <w:lang w:val="en-ID"/>
        </w:rPr>
      </w:pPr>
      <w:r w:rsidRPr="00875A94">
        <w:rPr>
          <w:lang w:val="en-ID"/>
        </w:rPr>
        <w:t xml:space="preserve">Hasil evaluasi dari pengujian Iterasi 3 menunjukkan bahwa sistem kuotasi yang telah dikembangkan dapat berfungsi dengan baik dan sesuai dengan kebutuhan operasional di BAPPENDA. Sistem telah terintegrasi dengan baik dengan sistem </w:t>
      </w:r>
      <w:r w:rsidRPr="00875A94">
        <w:rPr>
          <w:i/>
          <w:iCs/>
          <w:lang w:val="en-ID"/>
        </w:rPr>
        <w:t>booking eksisting</w:t>
      </w:r>
      <w:r w:rsidRPr="00875A94">
        <w:rPr>
          <w:lang w:val="en-ID"/>
        </w:rPr>
        <w:t xml:space="preserve"> dan siap untuk evaluasi performa dan </w:t>
      </w:r>
      <w:r w:rsidRPr="00875A94">
        <w:rPr>
          <w:i/>
          <w:iCs/>
          <w:lang w:val="en-ID"/>
        </w:rPr>
        <w:t>user acceptance testing</w:t>
      </w:r>
      <w:r w:rsidRPr="00875A94">
        <w:rPr>
          <w:lang w:val="en-ID"/>
        </w:rPr>
        <w:t xml:space="preserve">. Berdasarkan hasil evaluasi tersebut, keputusan untuk </w:t>
      </w:r>
      <w:r w:rsidRPr="00875A94">
        <w:rPr>
          <w:i/>
          <w:iCs/>
          <w:lang w:val="en-ID"/>
        </w:rPr>
        <w:t>go live</w:t>
      </w:r>
      <w:r w:rsidRPr="00875A94">
        <w:rPr>
          <w:lang w:val="en-ID"/>
        </w:rPr>
        <w:t xml:space="preserve"> adalah sistem dinyatakan siap untuk </w:t>
      </w:r>
      <w:r w:rsidRPr="00875A94">
        <w:rPr>
          <w:i/>
          <w:iCs/>
          <w:lang w:val="en-ID"/>
        </w:rPr>
        <w:t>go live</w:t>
      </w:r>
      <w:r w:rsidRPr="00875A94">
        <w:rPr>
          <w:lang w:val="en-ID"/>
        </w:rPr>
        <w:t xml:space="preserve"> setelah seluruh </w:t>
      </w:r>
      <w:r w:rsidRPr="00176712">
        <w:rPr>
          <w:i/>
          <w:iCs/>
          <w:lang w:val="en-ID"/>
        </w:rPr>
        <w:t>testing</w:t>
      </w:r>
      <w:r w:rsidRPr="00875A94">
        <w:rPr>
          <w:lang w:val="en-ID"/>
        </w:rPr>
        <w:t xml:space="preserve"> dan </w:t>
      </w:r>
      <w:r w:rsidRPr="00176712">
        <w:rPr>
          <w:i/>
          <w:iCs/>
          <w:lang w:val="en-ID"/>
        </w:rPr>
        <w:t>feedback</w:t>
      </w:r>
      <w:r w:rsidRPr="00875A94">
        <w:rPr>
          <w:lang w:val="en-ID"/>
        </w:rPr>
        <w:t xml:space="preserve"> terakomodasi dengan baik</w:t>
      </w:r>
      <w:r>
        <w:rPr>
          <w:lang w:val="en-ID"/>
        </w:rPr>
        <w:t xml:space="preserve">, </w:t>
      </w:r>
      <w:r w:rsidR="00176712" w:rsidRPr="00176712">
        <w:rPr>
          <w:lang w:val="en-ID"/>
        </w:rPr>
        <w:t xml:space="preserve">dimana Kasubbid PSI telah meminta pembuatan website domain dengan nama `bphtb.bogorkab.go.id` sebagai </w:t>
      </w:r>
      <w:r w:rsidR="00176712" w:rsidRPr="00176712">
        <w:rPr>
          <w:i/>
          <w:iCs/>
          <w:lang w:val="en-ID"/>
        </w:rPr>
        <w:t>website</w:t>
      </w:r>
      <w:r w:rsidR="00176712" w:rsidRPr="00176712">
        <w:rPr>
          <w:lang w:val="en-ID"/>
        </w:rPr>
        <w:t xml:space="preserve"> yang akan digunakan nantinya untuk akses sistem </w:t>
      </w:r>
      <w:r w:rsidR="00176712" w:rsidRPr="00176712">
        <w:rPr>
          <w:i/>
          <w:iCs/>
          <w:lang w:val="en-ID"/>
        </w:rPr>
        <w:t>booking online E-BPHTB</w:t>
      </w:r>
      <w:r w:rsidR="00176712" w:rsidRPr="00176712">
        <w:rPr>
          <w:lang w:val="en-ID"/>
        </w:rPr>
        <w:t>.</w:t>
      </w:r>
    </w:p>
    <w:p w14:paraId="64F5E572" w14:textId="77777777" w:rsidR="00176712" w:rsidRDefault="00176712" w:rsidP="00875A94">
      <w:pPr>
        <w:rPr>
          <w:lang w:val="en-ID"/>
        </w:rPr>
      </w:pPr>
      <w:r w:rsidRPr="00176712">
        <w:rPr>
          <w:lang w:val="en-ID"/>
        </w:rPr>
        <w:t>**Rencana sosialisasi sistem** akan dilakukan secara menyeluruh kepada 600 PPAT/PPATS di Kabupaten Bogor untuk mengajarkan cara penggunaan sistem booking online yang baru dengan fokus pada pemrosesan alur kerja sistem kuotasi. Sosialisasi direncanakan dilakukan melalui beberapa tahap yaitu: (1) pembuatan panduan penggunaan sistem yang komprehensif, (2) presentasi sistem kepada PPAT/PPATS dalam sesi kelompok, (3) demonstrasi live sistem untuk menunjukkan alur kerja booking online dan sistem kuotasi, dan (4) sesi tanya jawab untuk menjawab pertanyaan dan kekhawatiran PPAT/PPATS terkait sistem baru. Sosialisasi akan dilakukan dengan koordinasi Kasubbid PSI untuk memastikan seluruh PPAT/PPATS memahami cara kerja sistem dan dapat mengoperasikan sistem dengan baik sebelum go live. Tahap sosialisasi ini direncanakan untuk dilakukan setelah iterasi ketiga selesai dan penting untuk memastikan successful adoption sistem oleh seluruh pengguna.</w:t>
      </w:r>
    </w:p>
    <w:p w14:paraId="0354BC7E" w14:textId="7DEC1531" w:rsidR="00990905" w:rsidRPr="00990905" w:rsidRDefault="00875A94" w:rsidP="00875A94">
      <w:pPr>
        <w:rPr>
          <w:lang w:val="en-ID"/>
        </w:rPr>
      </w:pPr>
      <w:r w:rsidRPr="00875A94">
        <w:rPr>
          <w:lang w:val="en-ID"/>
        </w:rPr>
        <w:t>Tahapan ini menghasilkan sistem kuotasi yang realistis dan adil, mampu mengelola permintaan tinggi tanpa menurunkan kepercayaan pengguna. Dengan sistem kuotasi ini, beban kerja pegawai dapat dikelola dengan lebih baik dan peningkatan jumlah booking yang signifikan setelah implementasi sistem yang lebih efisien dapat ditangani dengan efektif.</w:t>
      </w:r>
    </w:p>
    <w:p w14:paraId="3DF33DF9" w14:textId="29644DA4" w:rsidR="00AF017B" w:rsidRDefault="00AF017B" w:rsidP="00545F7B">
      <w:pPr>
        <w:pStyle w:val="JudulSubbab"/>
      </w:pPr>
      <w:bookmarkStart w:id="107" w:name="_Toc212633019"/>
      <w:r w:rsidRPr="00AF017B">
        <w:lastRenderedPageBreak/>
        <w:t>Analisis Hasil Keseluruhan</w:t>
      </w:r>
      <w:bookmarkEnd w:id="107"/>
    </w:p>
    <w:p w14:paraId="5340E9F6" w14:textId="7C5C63C5" w:rsidR="001C2F48" w:rsidRDefault="00AF017B" w:rsidP="001C2F48">
      <w:r w:rsidRPr="00AF017B">
        <w:t xml:space="preserve">Setelah tiga iterasi, sistem </w:t>
      </w:r>
      <w:r w:rsidR="002E4F11" w:rsidRPr="002E4F11">
        <w:rPr>
          <w:i/>
          <w:iCs/>
        </w:rPr>
        <w:t>booking</w:t>
      </w:r>
      <w:r w:rsidR="001128DD" w:rsidRPr="001128DD">
        <w:rPr>
          <w:i/>
          <w:iCs/>
        </w:rPr>
        <w:t xml:space="preserve"> online</w:t>
      </w:r>
      <w:r w:rsidRPr="00AF017B">
        <w:rPr>
          <w:i/>
          <w:iCs/>
        </w:rPr>
        <w:t xml:space="preserve"> </w:t>
      </w:r>
      <w:r w:rsidR="00D85EF7" w:rsidRPr="00D85EF7">
        <w:rPr>
          <w:i/>
          <w:iCs/>
        </w:rPr>
        <w:t>E-BPHTB</w:t>
      </w:r>
      <w:r w:rsidRPr="00AF017B">
        <w:t xml:space="preserve"> menunjukkan peningkatan signifikan:</w:t>
      </w:r>
    </w:p>
    <w:tbl>
      <w:tblPr>
        <w:tblStyle w:val="KisiTabel"/>
        <w:tblW w:w="0" w:type="auto"/>
        <w:tblLook w:val="04A0" w:firstRow="1" w:lastRow="0" w:firstColumn="1" w:lastColumn="0" w:noHBand="0" w:noVBand="1"/>
      </w:tblPr>
      <w:tblGrid>
        <w:gridCol w:w="2642"/>
        <w:gridCol w:w="2643"/>
        <w:gridCol w:w="2643"/>
      </w:tblGrid>
      <w:tr w:rsidR="00AF017B" w14:paraId="4E98513F" w14:textId="77777777" w:rsidTr="0044693E">
        <w:tc>
          <w:tcPr>
            <w:tcW w:w="2642" w:type="dxa"/>
            <w:vAlign w:val="center"/>
          </w:tcPr>
          <w:p w14:paraId="3A712AF8" w14:textId="72574BC6" w:rsidR="00AF017B" w:rsidRDefault="00AF017B" w:rsidP="00545F7B">
            <w:pPr>
              <w:ind w:firstLine="0"/>
              <w:jc w:val="center"/>
            </w:pPr>
            <w:r w:rsidRPr="00AF017B">
              <w:rPr>
                <w:rFonts w:eastAsiaTheme="majorEastAsia" w:cstheme="majorBidi"/>
                <w:b/>
                <w:bCs/>
                <w:lang w:val="en-ID"/>
              </w:rPr>
              <w:t>Aspek</w:t>
            </w:r>
          </w:p>
        </w:tc>
        <w:tc>
          <w:tcPr>
            <w:tcW w:w="2643" w:type="dxa"/>
            <w:vAlign w:val="center"/>
          </w:tcPr>
          <w:p w14:paraId="228A482F" w14:textId="1A02CD9D" w:rsidR="00AF017B" w:rsidRDefault="00AF017B" w:rsidP="00545F7B">
            <w:pPr>
              <w:ind w:firstLine="0"/>
              <w:jc w:val="center"/>
            </w:pPr>
            <w:r w:rsidRPr="00AF017B">
              <w:rPr>
                <w:rFonts w:eastAsiaTheme="majorEastAsia" w:cstheme="majorBidi"/>
                <w:b/>
                <w:bCs/>
                <w:lang w:val="en-ID"/>
              </w:rPr>
              <w:t>Sebelum</w:t>
            </w:r>
          </w:p>
        </w:tc>
        <w:tc>
          <w:tcPr>
            <w:tcW w:w="2643" w:type="dxa"/>
            <w:vAlign w:val="center"/>
          </w:tcPr>
          <w:p w14:paraId="2DFFEF9E" w14:textId="7896BC0D" w:rsidR="00AF017B" w:rsidRDefault="00AF017B" w:rsidP="00545F7B">
            <w:pPr>
              <w:ind w:firstLine="0"/>
              <w:jc w:val="center"/>
            </w:pPr>
            <w:r w:rsidRPr="00AF017B">
              <w:rPr>
                <w:rFonts w:eastAsiaTheme="majorEastAsia" w:cstheme="majorBidi"/>
                <w:b/>
                <w:bCs/>
                <w:lang w:val="en-ID"/>
              </w:rPr>
              <w:t>Setelah</w:t>
            </w:r>
          </w:p>
        </w:tc>
      </w:tr>
      <w:tr w:rsidR="00AF017B" w14:paraId="19BF9139" w14:textId="77777777" w:rsidTr="0044693E">
        <w:tc>
          <w:tcPr>
            <w:tcW w:w="2642" w:type="dxa"/>
            <w:vAlign w:val="center"/>
          </w:tcPr>
          <w:p w14:paraId="4471B75A" w14:textId="49B92B85" w:rsidR="00AF017B" w:rsidRPr="0044693E" w:rsidRDefault="00AF017B" w:rsidP="00545F7B">
            <w:pPr>
              <w:ind w:firstLine="0"/>
            </w:pPr>
            <w:r w:rsidRPr="0044693E">
              <w:rPr>
                <w:rFonts w:eastAsiaTheme="majorEastAsia" w:cstheme="majorBidi"/>
                <w:lang w:val="en-ID"/>
              </w:rPr>
              <w:t>Waktu proses berkas</w:t>
            </w:r>
          </w:p>
        </w:tc>
        <w:tc>
          <w:tcPr>
            <w:tcW w:w="2643" w:type="dxa"/>
            <w:vAlign w:val="center"/>
          </w:tcPr>
          <w:p w14:paraId="5993CCE3" w14:textId="11DF8964" w:rsidR="00AF017B" w:rsidRPr="0044693E" w:rsidRDefault="00AF017B" w:rsidP="00545F7B">
            <w:pPr>
              <w:ind w:firstLine="0"/>
              <w:jc w:val="center"/>
            </w:pPr>
            <w:r w:rsidRPr="0044693E">
              <w:rPr>
                <w:rFonts w:eastAsiaTheme="majorEastAsia" w:cstheme="majorBidi"/>
                <w:lang w:val="en-ID"/>
              </w:rPr>
              <w:t>±</w:t>
            </w:r>
            <w:r w:rsidR="00875A94">
              <w:rPr>
                <w:rFonts w:eastAsiaTheme="majorEastAsia" w:cstheme="majorBidi"/>
                <w:lang w:val="en-ID"/>
              </w:rPr>
              <w:t>30-40</w:t>
            </w:r>
            <w:r w:rsidRPr="0044693E">
              <w:rPr>
                <w:rFonts w:eastAsiaTheme="majorEastAsia" w:cstheme="majorBidi"/>
                <w:lang w:val="en-ID"/>
              </w:rPr>
              <w:t xml:space="preserve"> menit</w:t>
            </w:r>
          </w:p>
        </w:tc>
        <w:tc>
          <w:tcPr>
            <w:tcW w:w="2643" w:type="dxa"/>
            <w:vAlign w:val="center"/>
          </w:tcPr>
          <w:p w14:paraId="16280E76" w14:textId="7E51CC45" w:rsidR="00AF017B" w:rsidRPr="0044693E" w:rsidRDefault="00AF017B" w:rsidP="00545F7B">
            <w:pPr>
              <w:ind w:firstLine="0"/>
              <w:jc w:val="center"/>
            </w:pPr>
            <w:r w:rsidRPr="0044693E">
              <w:rPr>
                <w:rFonts w:eastAsiaTheme="majorEastAsia" w:cstheme="majorBidi"/>
                <w:lang w:val="en-ID"/>
              </w:rPr>
              <w:t>10–25 menit</w:t>
            </w:r>
          </w:p>
        </w:tc>
      </w:tr>
      <w:tr w:rsidR="00704B69" w14:paraId="3EA8450C" w14:textId="77777777" w:rsidTr="0044693E">
        <w:tc>
          <w:tcPr>
            <w:tcW w:w="2642" w:type="dxa"/>
            <w:vAlign w:val="center"/>
          </w:tcPr>
          <w:p w14:paraId="6532EEB4" w14:textId="29EE7EC4" w:rsidR="00704B69" w:rsidRPr="0044693E" w:rsidRDefault="00704B69" w:rsidP="00545F7B">
            <w:pPr>
              <w:ind w:firstLine="0"/>
            </w:pPr>
            <w:r w:rsidRPr="0044693E">
              <w:rPr>
                <w:rFonts w:eastAsiaTheme="majorEastAsia" w:cstheme="majorBidi"/>
                <w:lang w:val="en-ID"/>
              </w:rPr>
              <w:t>Validasi dokumen</w:t>
            </w:r>
          </w:p>
        </w:tc>
        <w:tc>
          <w:tcPr>
            <w:tcW w:w="2643" w:type="dxa"/>
            <w:vAlign w:val="center"/>
          </w:tcPr>
          <w:p w14:paraId="6DFC55AA" w14:textId="595D032D" w:rsidR="00704B69" w:rsidRPr="0044693E" w:rsidRDefault="00704B69" w:rsidP="00545F7B">
            <w:pPr>
              <w:ind w:firstLine="0"/>
              <w:jc w:val="center"/>
            </w:pPr>
            <w:r w:rsidRPr="0044693E">
              <w:rPr>
                <w:rFonts w:eastAsiaTheme="majorEastAsia" w:cstheme="majorBidi"/>
                <w:lang w:val="en-ID"/>
              </w:rPr>
              <w:t>1</w:t>
            </w:r>
            <w:r w:rsidR="00875A94">
              <w:rPr>
                <w:rFonts w:eastAsiaTheme="majorEastAsia" w:cstheme="majorBidi"/>
                <w:lang w:val="en-ID"/>
              </w:rPr>
              <w:t>0</w:t>
            </w:r>
            <w:r w:rsidRPr="0044693E">
              <w:rPr>
                <w:rFonts w:eastAsiaTheme="majorEastAsia" w:cstheme="majorBidi"/>
                <w:lang w:val="en-ID"/>
              </w:rPr>
              <w:t xml:space="preserve"> menit</w:t>
            </w:r>
          </w:p>
        </w:tc>
        <w:tc>
          <w:tcPr>
            <w:tcW w:w="2643" w:type="dxa"/>
            <w:vAlign w:val="center"/>
          </w:tcPr>
          <w:p w14:paraId="046F58A4" w14:textId="3D6A4E75" w:rsidR="00704B69" w:rsidRPr="0044693E" w:rsidRDefault="00704B69" w:rsidP="00545F7B">
            <w:pPr>
              <w:ind w:firstLine="0"/>
              <w:jc w:val="center"/>
            </w:pPr>
            <w:r w:rsidRPr="0044693E">
              <w:rPr>
                <w:rFonts w:eastAsiaTheme="majorEastAsia" w:cstheme="majorBidi"/>
                <w:lang w:val="en-ID"/>
              </w:rPr>
              <w:t>2 menit</w:t>
            </w:r>
          </w:p>
        </w:tc>
      </w:tr>
      <w:tr w:rsidR="00704B69" w14:paraId="6FC748E7" w14:textId="77777777" w:rsidTr="0044693E">
        <w:tc>
          <w:tcPr>
            <w:tcW w:w="2642" w:type="dxa"/>
            <w:vAlign w:val="center"/>
          </w:tcPr>
          <w:p w14:paraId="797036B8" w14:textId="3250A23E" w:rsidR="00704B69" w:rsidRPr="0044693E" w:rsidRDefault="00704B69" w:rsidP="00545F7B">
            <w:pPr>
              <w:ind w:firstLine="0"/>
            </w:pPr>
            <w:r w:rsidRPr="0044693E">
              <w:rPr>
                <w:rFonts w:eastAsiaTheme="majorEastAsia" w:cstheme="majorBidi"/>
                <w:lang w:val="en-ID"/>
              </w:rPr>
              <w:t xml:space="preserve">Akurasi </w:t>
            </w:r>
            <w:r w:rsidRPr="005E3328">
              <w:rPr>
                <w:rFonts w:eastAsiaTheme="majorEastAsia" w:cstheme="majorBidi"/>
                <w:i/>
                <w:iCs/>
                <w:lang w:val="en-ID"/>
              </w:rPr>
              <w:t>QR code</w:t>
            </w:r>
          </w:p>
        </w:tc>
        <w:tc>
          <w:tcPr>
            <w:tcW w:w="2643" w:type="dxa"/>
            <w:vAlign w:val="center"/>
          </w:tcPr>
          <w:p w14:paraId="60F01CAA" w14:textId="5A6CDFCA" w:rsidR="00704B69" w:rsidRPr="0044693E" w:rsidRDefault="00704B69" w:rsidP="00545F7B">
            <w:pPr>
              <w:ind w:firstLine="0"/>
              <w:jc w:val="center"/>
            </w:pPr>
            <w:r w:rsidRPr="0044693E">
              <w:rPr>
                <w:rFonts w:eastAsiaTheme="majorEastAsia" w:cstheme="majorBidi"/>
                <w:lang w:val="en-ID"/>
              </w:rPr>
              <w:t>–</w:t>
            </w:r>
          </w:p>
        </w:tc>
        <w:tc>
          <w:tcPr>
            <w:tcW w:w="2643" w:type="dxa"/>
            <w:vAlign w:val="center"/>
          </w:tcPr>
          <w:p w14:paraId="76888E48" w14:textId="1DD23C39" w:rsidR="00704B69" w:rsidRPr="0044693E" w:rsidRDefault="00704B69" w:rsidP="00545F7B">
            <w:pPr>
              <w:ind w:firstLine="0"/>
              <w:jc w:val="center"/>
            </w:pPr>
            <w:r w:rsidRPr="0044693E">
              <w:rPr>
                <w:rFonts w:eastAsiaTheme="majorEastAsia" w:cstheme="majorBidi"/>
                <w:lang w:val="en-ID"/>
              </w:rPr>
              <w:t>99,8%</w:t>
            </w:r>
          </w:p>
        </w:tc>
      </w:tr>
      <w:tr w:rsidR="00704B69" w14:paraId="41273EDA" w14:textId="77777777" w:rsidTr="0044693E">
        <w:tc>
          <w:tcPr>
            <w:tcW w:w="2642" w:type="dxa"/>
            <w:vAlign w:val="center"/>
          </w:tcPr>
          <w:p w14:paraId="105AED0F" w14:textId="255D2981" w:rsidR="00704B69" w:rsidRPr="0044693E" w:rsidRDefault="00704B69" w:rsidP="00545F7B">
            <w:pPr>
              <w:ind w:firstLine="0"/>
            </w:pPr>
            <w:r w:rsidRPr="0044693E">
              <w:rPr>
                <w:rFonts w:eastAsiaTheme="majorEastAsia" w:cstheme="majorBidi"/>
                <w:lang w:val="en-ID"/>
              </w:rPr>
              <w:t>Kepuasan pegawai</w:t>
            </w:r>
          </w:p>
        </w:tc>
        <w:tc>
          <w:tcPr>
            <w:tcW w:w="2643" w:type="dxa"/>
            <w:vAlign w:val="center"/>
          </w:tcPr>
          <w:p w14:paraId="0B451598" w14:textId="020E08B1" w:rsidR="00704B69" w:rsidRPr="0044693E" w:rsidRDefault="00704B69" w:rsidP="00545F7B">
            <w:pPr>
              <w:ind w:firstLine="0"/>
              <w:jc w:val="center"/>
            </w:pPr>
            <w:r w:rsidRPr="0044693E">
              <w:rPr>
                <w:rFonts w:eastAsiaTheme="majorEastAsia" w:cstheme="majorBidi"/>
                <w:lang w:val="en-ID"/>
              </w:rPr>
              <w:t>60%</w:t>
            </w:r>
          </w:p>
        </w:tc>
        <w:tc>
          <w:tcPr>
            <w:tcW w:w="2643" w:type="dxa"/>
            <w:vAlign w:val="center"/>
          </w:tcPr>
          <w:p w14:paraId="745A2415" w14:textId="6F702512" w:rsidR="00704B69" w:rsidRPr="0044693E" w:rsidRDefault="00704B69" w:rsidP="00545F7B">
            <w:pPr>
              <w:ind w:firstLine="0"/>
              <w:jc w:val="center"/>
            </w:pPr>
            <w:r w:rsidRPr="0044693E">
              <w:rPr>
                <w:rFonts w:eastAsiaTheme="majorEastAsia" w:cstheme="majorBidi"/>
                <w:lang w:val="en-ID"/>
              </w:rPr>
              <w:t>85%</w:t>
            </w:r>
          </w:p>
        </w:tc>
      </w:tr>
      <w:tr w:rsidR="00704B69" w14:paraId="57210253" w14:textId="77777777" w:rsidTr="0044693E">
        <w:tc>
          <w:tcPr>
            <w:tcW w:w="2642" w:type="dxa"/>
            <w:vAlign w:val="center"/>
          </w:tcPr>
          <w:p w14:paraId="0391B283" w14:textId="3C4B1B47" w:rsidR="00704B69" w:rsidRPr="0044693E" w:rsidRDefault="00704B69" w:rsidP="00545F7B">
            <w:pPr>
              <w:ind w:firstLine="0"/>
            </w:pPr>
            <w:r w:rsidRPr="0044693E">
              <w:rPr>
                <w:rFonts w:eastAsiaTheme="majorEastAsia" w:cstheme="majorBidi"/>
                <w:lang w:val="en-ID"/>
              </w:rPr>
              <w:t>Kepuasan PPAT</w:t>
            </w:r>
          </w:p>
        </w:tc>
        <w:tc>
          <w:tcPr>
            <w:tcW w:w="2643" w:type="dxa"/>
            <w:vAlign w:val="center"/>
          </w:tcPr>
          <w:p w14:paraId="0779F567" w14:textId="28624764" w:rsidR="00704B69" w:rsidRPr="0044693E" w:rsidRDefault="00704B69" w:rsidP="00545F7B">
            <w:pPr>
              <w:ind w:firstLine="0"/>
              <w:jc w:val="center"/>
            </w:pPr>
            <w:r w:rsidRPr="0044693E">
              <w:rPr>
                <w:rFonts w:eastAsiaTheme="majorEastAsia" w:cstheme="majorBidi"/>
                <w:lang w:val="en-ID"/>
              </w:rPr>
              <w:t>65%</w:t>
            </w:r>
          </w:p>
        </w:tc>
        <w:tc>
          <w:tcPr>
            <w:tcW w:w="2643" w:type="dxa"/>
            <w:vAlign w:val="center"/>
          </w:tcPr>
          <w:p w14:paraId="6CC83187" w14:textId="5D597D93" w:rsidR="00704B69" w:rsidRPr="0044693E" w:rsidRDefault="00704B69" w:rsidP="00545F7B">
            <w:pPr>
              <w:ind w:firstLine="0"/>
              <w:jc w:val="center"/>
            </w:pPr>
            <w:r w:rsidRPr="0044693E">
              <w:rPr>
                <w:rFonts w:eastAsiaTheme="majorEastAsia" w:cstheme="majorBidi"/>
                <w:lang w:val="en-ID"/>
              </w:rPr>
              <w:t>88%</w:t>
            </w:r>
          </w:p>
        </w:tc>
      </w:tr>
      <w:tr w:rsidR="00704B69" w14:paraId="7EB40590" w14:textId="77777777" w:rsidTr="0044693E">
        <w:tc>
          <w:tcPr>
            <w:tcW w:w="2642" w:type="dxa"/>
            <w:vAlign w:val="center"/>
          </w:tcPr>
          <w:p w14:paraId="7B27091C" w14:textId="4D335DB9" w:rsidR="00704B69" w:rsidRPr="0044693E" w:rsidRDefault="00704B69" w:rsidP="00545F7B">
            <w:pPr>
              <w:ind w:firstLine="0"/>
            </w:pPr>
            <w:r w:rsidRPr="0044693E">
              <w:rPr>
                <w:rFonts w:eastAsiaTheme="majorEastAsia" w:cstheme="majorBidi"/>
                <w:lang w:val="en-ID"/>
              </w:rPr>
              <w:t>Uptime sistem</w:t>
            </w:r>
          </w:p>
        </w:tc>
        <w:tc>
          <w:tcPr>
            <w:tcW w:w="2643" w:type="dxa"/>
            <w:vAlign w:val="center"/>
          </w:tcPr>
          <w:p w14:paraId="239563F8" w14:textId="469F5C92" w:rsidR="00704B69" w:rsidRPr="0044693E" w:rsidRDefault="00704B69" w:rsidP="00545F7B">
            <w:pPr>
              <w:ind w:firstLine="0"/>
              <w:jc w:val="center"/>
            </w:pPr>
            <w:r w:rsidRPr="0044693E">
              <w:rPr>
                <w:rFonts w:eastAsiaTheme="majorEastAsia" w:cstheme="majorBidi"/>
                <w:lang w:val="en-ID"/>
              </w:rPr>
              <w:t>–</w:t>
            </w:r>
          </w:p>
        </w:tc>
        <w:tc>
          <w:tcPr>
            <w:tcW w:w="2643" w:type="dxa"/>
            <w:vAlign w:val="center"/>
          </w:tcPr>
          <w:p w14:paraId="3528F10B" w14:textId="6AAF2920" w:rsidR="00704B69" w:rsidRPr="0044693E" w:rsidRDefault="00704B69" w:rsidP="00545F7B">
            <w:pPr>
              <w:ind w:firstLine="0"/>
              <w:jc w:val="center"/>
            </w:pPr>
            <w:r w:rsidRPr="0044693E">
              <w:rPr>
                <w:rFonts w:eastAsiaTheme="majorEastAsia" w:cstheme="majorBidi"/>
                <w:lang w:val="en-ID"/>
              </w:rPr>
              <w:t>99,7%</w:t>
            </w:r>
          </w:p>
        </w:tc>
      </w:tr>
    </w:tbl>
    <w:p w14:paraId="0888F9AE" w14:textId="04AD6CA5" w:rsidR="000D0ACB" w:rsidRDefault="00704B69" w:rsidP="00545F7B">
      <w:r w:rsidRPr="00704B69">
        <w:t xml:space="preserve">Metode </w:t>
      </w:r>
      <w:r w:rsidR="001128DD" w:rsidRPr="001128DD">
        <w:rPr>
          <w:i/>
          <w:iCs/>
        </w:rPr>
        <w:t>prototyping</w:t>
      </w:r>
      <w:r w:rsidRPr="00704B69">
        <w:t xml:space="preserve"> dengan tiga iterasi terbukti efektif untuk menghasilkan sistem yang adaptif terhadap kebutuhan pengguna, efisien, dan sesuai standar keamanan data pemerintah daerah.</w:t>
      </w:r>
    </w:p>
    <w:p w14:paraId="0C2DB7A8" w14:textId="77777777" w:rsidR="00670CF6" w:rsidRPr="000D0ACB" w:rsidRDefault="00670CF6" w:rsidP="00545F7B"/>
    <w:p w14:paraId="3B132524" w14:textId="23C08E5F" w:rsidR="0044693E" w:rsidRDefault="0044693E" w:rsidP="00545F7B">
      <w:pPr>
        <w:pStyle w:val="Keterangan"/>
        <w:jc w:val="center"/>
        <w:rPr>
          <w:lang w:val="en-ID"/>
        </w:rPr>
      </w:pPr>
      <w:bookmarkStart w:id="108" w:name="_Toc212634230"/>
      <w:bookmarkStart w:id="109" w:name="_Toc330535333"/>
      <w:bookmarkStart w:id="110" w:name="_Toc330535359"/>
      <w:bookmarkStart w:id="111" w:name="_Toc330964712"/>
      <w:r>
        <w:t xml:space="preserve">Tabel </w:t>
      </w:r>
      <w:fldSimple w:instr=" SEQ Tabel \* ARABIC ">
        <w:r w:rsidR="00A13CF3">
          <w:rPr>
            <w:noProof/>
          </w:rPr>
          <w:t>1</w:t>
        </w:r>
      </w:fldSimple>
      <w:r>
        <w:rPr>
          <w:lang w:val="id-ID"/>
        </w:rPr>
        <w:t xml:space="preserve"> </w:t>
      </w:r>
      <w:r w:rsidR="008F6D27">
        <w:rPr>
          <w:lang w:val="en-ID"/>
        </w:rPr>
        <w:t>Kebutuhan Fungsional</w:t>
      </w:r>
      <w:bookmarkEnd w:id="108"/>
    </w:p>
    <w:tbl>
      <w:tblPr>
        <w:tblStyle w:val="KisiTabel"/>
        <w:tblW w:w="8936" w:type="dxa"/>
        <w:tblInd w:w="-572" w:type="dxa"/>
        <w:tblLook w:val="04A0" w:firstRow="1" w:lastRow="0" w:firstColumn="1" w:lastColumn="0" w:noHBand="0" w:noVBand="1"/>
      </w:tblPr>
      <w:tblGrid>
        <w:gridCol w:w="562"/>
        <w:gridCol w:w="1585"/>
        <w:gridCol w:w="3665"/>
        <w:gridCol w:w="2126"/>
        <w:gridCol w:w="998"/>
      </w:tblGrid>
      <w:tr w:rsidR="001972DB" w14:paraId="0BC119B9" w14:textId="77777777" w:rsidTr="0044693E">
        <w:tc>
          <w:tcPr>
            <w:tcW w:w="562" w:type="dxa"/>
            <w:vAlign w:val="center"/>
          </w:tcPr>
          <w:p w14:paraId="64B2AD32" w14:textId="2FB753B1" w:rsidR="001972DB" w:rsidRDefault="001972DB" w:rsidP="00545F7B">
            <w:pPr>
              <w:pStyle w:val="Paragraf"/>
              <w:ind w:firstLine="0"/>
              <w:jc w:val="center"/>
              <w:rPr>
                <w:lang w:val="en-ID"/>
              </w:rPr>
            </w:pPr>
            <w:r w:rsidRPr="001972DB">
              <w:rPr>
                <w:b/>
                <w:bCs/>
                <w:lang w:val="en-ID"/>
              </w:rPr>
              <w:t>No</w:t>
            </w:r>
          </w:p>
        </w:tc>
        <w:tc>
          <w:tcPr>
            <w:tcW w:w="1585" w:type="dxa"/>
            <w:vAlign w:val="center"/>
          </w:tcPr>
          <w:p w14:paraId="35AB3E0B" w14:textId="57514F7B" w:rsidR="001972DB" w:rsidRDefault="001972DB" w:rsidP="00545F7B">
            <w:pPr>
              <w:pStyle w:val="Paragraf"/>
              <w:ind w:firstLine="0"/>
              <w:jc w:val="center"/>
              <w:rPr>
                <w:lang w:val="en-ID"/>
              </w:rPr>
            </w:pPr>
            <w:r w:rsidRPr="001972DB">
              <w:rPr>
                <w:b/>
                <w:bCs/>
                <w:lang w:val="en-ID"/>
              </w:rPr>
              <w:t>Fitur</w:t>
            </w:r>
          </w:p>
        </w:tc>
        <w:tc>
          <w:tcPr>
            <w:tcW w:w="3665" w:type="dxa"/>
            <w:vAlign w:val="center"/>
          </w:tcPr>
          <w:p w14:paraId="0577EE89" w14:textId="0D69DB28" w:rsidR="001972DB" w:rsidRDefault="001972DB" w:rsidP="00545F7B">
            <w:pPr>
              <w:pStyle w:val="Paragraf"/>
              <w:ind w:firstLine="0"/>
              <w:jc w:val="center"/>
              <w:rPr>
                <w:lang w:val="en-ID"/>
              </w:rPr>
            </w:pPr>
            <w:r w:rsidRPr="001972DB">
              <w:rPr>
                <w:b/>
                <w:bCs/>
                <w:lang w:val="en-ID"/>
              </w:rPr>
              <w:t>Deskripsi Singkat</w:t>
            </w:r>
          </w:p>
        </w:tc>
        <w:tc>
          <w:tcPr>
            <w:tcW w:w="2126" w:type="dxa"/>
            <w:vAlign w:val="center"/>
          </w:tcPr>
          <w:p w14:paraId="6506BCA2" w14:textId="09543921" w:rsidR="001972DB" w:rsidRDefault="001972DB" w:rsidP="00545F7B">
            <w:pPr>
              <w:pStyle w:val="Paragraf"/>
              <w:ind w:firstLine="0"/>
              <w:jc w:val="center"/>
              <w:rPr>
                <w:lang w:val="en-ID"/>
              </w:rPr>
            </w:pPr>
            <w:r w:rsidRPr="001972DB">
              <w:rPr>
                <w:b/>
                <w:bCs/>
                <w:lang w:val="en-ID"/>
              </w:rPr>
              <w:t>Aktor</w:t>
            </w:r>
            <w:r w:rsidR="00823F2F">
              <w:rPr>
                <w:b/>
                <w:bCs/>
                <w:lang w:val="en-ID"/>
              </w:rPr>
              <w:t>/Pengguna</w:t>
            </w:r>
          </w:p>
        </w:tc>
        <w:tc>
          <w:tcPr>
            <w:tcW w:w="998" w:type="dxa"/>
            <w:vAlign w:val="center"/>
          </w:tcPr>
          <w:p w14:paraId="4E7F7BE7" w14:textId="4DFDF9A5" w:rsidR="001972DB" w:rsidRDefault="001972DB" w:rsidP="00545F7B">
            <w:pPr>
              <w:pStyle w:val="Paragraf"/>
              <w:ind w:firstLine="0"/>
              <w:jc w:val="center"/>
              <w:rPr>
                <w:lang w:val="en-ID"/>
              </w:rPr>
            </w:pPr>
            <w:r w:rsidRPr="001972DB">
              <w:rPr>
                <w:b/>
                <w:bCs/>
                <w:lang w:val="en-ID"/>
              </w:rPr>
              <w:t>Status</w:t>
            </w:r>
          </w:p>
        </w:tc>
      </w:tr>
      <w:tr w:rsidR="001972DB" w14:paraId="3069AA19" w14:textId="77777777" w:rsidTr="0044693E">
        <w:tc>
          <w:tcPr>
            <w:tcW w:w="562" w:type="dxa"/>
            <w:vAlign w:val="center"/>
          </w:tcPr>
          <w:p w14:paraId="0A0488A8" w14:textId="235F06E9" w:rsidR="001972DB" w:rsidRDefault="001972DB" w:rsidP="00545F7B">
            <w:pPr>
              <w:pStyle w:val="Paragraf"/>
              <w:ind w:firstLine="0"/>
              <w:rPr>
                <w:lang w:val="en-ID"/>
              </w:rPr>
            </w:pPr>
            <w:r w:rsidRPr="001972DB">
              <w:rPr>
                <w:lang w:val="en-ID"/>
              </w:rPr>
              <w:t>1</w:t>
            </w:r>
          </w:p>
        </w:tc>
        <w:tc>
          <w:tcPr>
            <w:tcW w:w="1585" w:type="dxa"/>
            <w:vAlign w:val="center"/>
          </w:tcPr>
          <w:p w14:paraId="6AFB3C37" w14:textId="0F98D591" w:rsidR="001972DB" w:rsidRPr="000905DE" w:rsidRDefault="001972DB" w:rsidP="00545F7B">
            <w:pPr>
              <w:pStyle w:val="Paragraf"/>
              <w:ind w:firstLine="0"/>
              <w:rPr>
                <w:i/>
                <w:iCs/>
                <w:lang w:val="en-ID"/>
              </w:rPr>
            </w:pPr>
            <w:r w:rsidRPr="000905DE">
              <w:rPr>
                <w:i/>
                <w:iCs/>
                <w:lang w:val="en-ID"/>
              </w:rPr>
              <w:t>Login</w:t>
            </w:r>
          </w:p>
        </w:tc>
        <w:tc>
          <w:tcPr>
            <w:tcW w:w="3665" w:type="dxa"/>
            <w:vAlign w:val="center"/>
          </w:tcPr>
          <w:p w14:paraId="43420A1C" w14:textId="7545C2A3" w:rsidR="001972DB" w:rsidRDefault="001972DB" w:rsidP="00545F7B">
            <w:pPr>
              <w:pStyle w:val="Paragraf"/>
              <w:ind w:firstLine="0"/>
              <w:rPr>
                <w:lang w:val="en-ID"/>
              </w:rPr>
            </w:pPr>
            <w:r w:rsidRPr="001972DB">
              <w:rPr>
                <w:lang w:val="en-ID"/>
              </w:rPr>
              <w:t>Setiap pengguna wajib login menggunakan akun terdaftar untuk mengakses sistem.</w:t>
            </w:r>
          </w:p>
        </w:tc>
        <w:tc>
          <w:tcPr>
            <w:tcW w:w="2126" w:type="dxa"/>
            <w:vAlign w:val="center"/>
          </w:tcPr>
          <w:p w14:paraId="578A9F06" w14:textId="1048D271" w:rsidR="001972DB" w:rsidRDefault="001972DB" w:rsidP="00545F7B">
            <w:pPr>
              <w:pStyle w:val="Paragraf"/>
              <w:ind w:firstLine="0"/>
              <w:rPr>
                <w:lang w:val="en-ID"/>
              </w:rPr>
            </w:pPr>
            <w:r w:rsidRPr="001972DB">
              <w:rPr>
                <w:lang w:val="en-ID"/>
              </w:rPr>
              <w:t>Semua pengguna</w:t>
            </w:r>
          </w:p>
        </w:tc>
        <w:tc>
          <w:tcPr>
            <w:tcW w:w="998" w:type="dxa"/>
            <w:vAlign w:val="center"/>
          </w:tcPr>
          <w:p w14:paraId="7C0394A0" w14:textId="54BDE9D4" w:rsidR="001972DB" w:rsidRDefault="001972DB" w:rsidP="00545F7B">
            <w:pPr>
              <w:pStyle w:val="Paragraf"/>
              <w:ind w:firstLine="0"/>
              <w:jc w:val="center"/>
              <w:rPr>
                <w:lang w:val="en-ID"/>
              </w:rPr>
            </w:pPr>
            <w:r w:rsidRPr="001972DB">
              <w:rPr>
                <w:lang w:val="en-ID"/>
              </w:rPr>
              <w:t>Wajib</w:t>
            </w:r>
          </w:p>
        </w:tc>
      </w:tr>
      <w:tr w:rsidR="00A819FD" w14:paraId="6640CD33" w14:textId="77777777" w:rsidTr="0044693E">
        <w:tc>
          <w:tcPr>
            <w:tcW w:w="562" w:type="dxa"/>
            <w:vAlign w:val="center"/>
          </w:tcPr>
          <w:p w14:paraId="46D04CEE" w14:textId="2D2FBB11" w:rsidR="00A819FD" w:rsidRPr="001972DB" w:rsidRDefault="00A819FD" w:rsidP="00545F7B">
            <w:pPr>
              <w:pStyle w:val="Paragraf"/>
              <w:ind w:firstLine="0"/>
              <w:rPr>
                <w:lang w:val="en-ID"/>
              </w:rPr>
            </w:pPr>
            <w:r w:rsidRPr="001972DB">
              <w:rPr>
                <w:lang w:val="en-ID"/>
              </w:rPr>
              <w:t>2</w:t>
            </w:r>
          </w:p>
        </w:tc>
        <w:tc>
          <w:tcPr>
            <w:tcW w:w="1585" w:type="dxa"/>
            <w:vAlign w:val="center"/>
          </w:tcPr>
          <w:p w14:paraId="402421A6" w14:textId="5ED6CC18" w:rsidR="00A819FD" w:rsidRPr="001972DB" w:rsidRDefault="00A819FD" w:rsidP="00545F7B">
            <w:pPr>
              <w:pStyle w:val="Paragraf"/>
              <w:ind w:firstLine="0"/>
              <w:rPr>
                <w:lang w:val="en-ID"/>
              </w:rPr>
            </w:pPr>
            <w:r w:rsidRPr="001972DB">
              <w:rPr>
                <w:lang w:val="en-ID"/>
              </w:rPr>
              <w:t xml:space="preserve">Tambah </w:t>
            </w:r>
            <w:r w:rsidR="002E4F11" w:rsidRPr="002E4F11">
              <w:rPr>
                <w:i/>
                <w:iCs/>
                <w:lang w:val="en-ID"/>
              </w:rPr>
              <w:t>Booking</w:t>
            </w:r>
          </w:p>
        </w:tc>
        <w:tc>
          <w:tcPr>
            <w:tcW w:w="3665" w:type="dxa"/>
            <w:vAlign w:val="center"/>
          </w:tcPr>
          <w:p w14:paraId="452BB951" w14:textId="73BA1E7D" w:rsidR="00A819FD" w:rsidRPr="001972DB" w:rsidRDefault="00A819FD" w:rsidP="00545F7B">
            <w:pPr>
              <w:pStyle w:val="Paragraf"/>
              <w:ind w:firstLine="0"/>
              <w:rPr>
                <w:lang w:val="en-ID"/>
              </w:rPr>
            </w:pPr>
            <w:r w:rsidRPr="001972DB">
              <w:rPr>
                <w:lang w:val="en-ID"/>
              </w:rPr>
              <w:t>PPAT dapat membuat jadwal pemeriksaan dokumen BPHTB secara daring.</w:t>
            </w:r>
          </w:p>
        </w:tc>
        <w:tc>
          <w:tcPr>
            <w:tcW w:w="2126" w:type="dxa"/>
            <w:vAlign w:val="center"/>
          </w:tcPr>
          <w:p w14:paraId="3971345D" w14:textId="4630848A" w:rsidR="00A819FD" w:rsidRPr="001972DB" w:rsidRDefault="00A819FD" w:rsidP="00545F7B">
            <w:pPr>
              <w:pStyle w:val="Paragraf"/>
              <w:ind w:firstLine="0"/>
              <w:rPr>
                <w:lang w:val="en-ID"/>
              </w:rPr>
            </w:pPr>
            <w:r w:rsidRPr="001972DB">
              <w:rPr>
                <w:lang w:val="en-ID"/>
              </w:rPr>
              <w:t>PPAT/PPATS</w:t>
            </w:r>
          </w:p>
        </w:tc>
        <w:tc>
          <w:tcPr>
            <w:tcW w:w="998" w:type="dxa"/>
            <w:vAlign w:val="center"/>
          </w:tcPr>
          <w:p w14:paraId="46F2A8C1" w14:textId="4E5987F6" w:rsidR="00A819FD" w:rsidRPr="001972DB" w:rsidRDefault="00A819FD" w:rsidP="00545F7B">
            <w:pPr>
              <w:pStyle w:val="Paragraf"/>
              <w:ind w:firstLine="0"/>
              <w:jc w:val="center"/>
              <w:rPr>
                <w:lang w:val="en-ID"/>
              </w:rPr>
            </w:pPr>
            <w:r w:rsidRPr="001972DB">
              <w:rPr>
                <w:lang w:val="en-ID"/>
              </w:rPr>
              <w:t>Wajib</w:t>
            </w:r>
          </w:p>
        </w:tc>
      </w:tr>
      <w:tr w:rsidR="00A819FD" w14:paraId="54C97A62" w14:textId="77777777" w:rsidTr="0044693E">
        <w:tc>
          <w:tcPr>
            <w:tcW w:w="562" w:type="dxa"/>
            <w:vAlign w:val="center"/>
          </w:tcPr>
          <w:p w14:paraId="287A143D" w14:textId="5068DDEA" w:rsidR="00A819FD" w:rsidRPr="001972DB" w:rsidRDefault="00A819FD" w:rsidP="00545F7B">
            <w:pPr>
              <w:pStyle w:val="Paragraf"/>
              <w:ind w:firstLine="0"/>
              <w:rPr>
                <w:lang w:val="en-ID"/>
              </w:rPr>
            </w:pPr>
            <w:r>
              <w:rPr>
                <w:lang w:val="en-ID"/>
              </w:rPr>
              <w:t>3</w:t>
            </w:r>
          </w:p>
        </w:tc>
        <w:tc>
          <w:tcPr>
            <w:tcW w:w="1585" w:type="dxa"/>
            <w:vAlign w:val="center"/>
          </w:tcPr>
          <w:p w14:paraId="6E674332" w14:textId="39EF4471" w:rsidR="00A819FD" w:rsidRPr="001972DB" w:rsidRDefault="00A819FD" w:rsidP="00545F7B">
            <w:pPr>
              <w:pStyle w:val="Paragraf"/>
              <w:ind w:firstLine="0"/>
              <w:rPr>
                <w:lang w:val="en-ID"/>
              </w:rPr>
            </w:pPr>
            <w:r>
              <w:rPr>
                <w:lang w:val="en-ID"/>
              </w:rPr>
              <w:t>Tumpuk Dokumen</w:t>
            </w:r>
          </w:p>
        </w:tc>
        <w:tc>
          <w:tcPr>
            <w:tcW w:w="3665" w:type="dxa"/>
            <w:vAlign w:val="center"/>
          </w:tcPr>
          <w:p w14:paraId="0A89C99B" w14:textId="0371AE90" w:rsidR="00A819FD" w:rsidRPr="001972DB" w:rsidRDefault="00A819FD" w:rsidP="00545F7B">
            <w:pPr>
              <w:pStyle w:val="Paragraf"/>
              <w:ind w:firstLine="0"/>
              <w:rPr>
                <w:lang w:val="en-ID"/>
              </w:rPr>
            </w:pPr>
            <w:r>
              <w:rPr>
                <w:lang w:val="en-ID"/>
              </w:rPr>
              <w:t>LTB memfilter dokumen SSPD, dengan melihat dokumen apakah sudah sesuai dengan berkas yang diberikan dan mengirimkan ke Peneliti</w:t>
            </w:r>
          </w:p>
        </w:tc>
        <w:tc>
          <w:tcPr>
            <w:tcW w:w="2126" w:type="dxa"/>
            <w:vAlign w:val="center"/>
          </w:tcPr>
          <w:p w14:paraId="6307FD46" w14:textId="63805085" w:rsidR="00A819FD" w:rsidRPr="001972DB" w:rsidRDefault="00A819FD" w:rsidP="00545F7B">
            <w:pPr>
              <w:pStyle w:val="Paragraf"/>
              <w:ind w:firstLine="0"/>
              <w:rPr>
                <w:lang w:val="en-ID"/>
              </w:rPr>
            </w:pPr>
            <w:r>
              <w:rPr>
                <w:lang w:val="en-ID"/>
              </w:rPr>
              <w:t>LTB</w:t>
            </w:r>
          </w:p>
        </w:tc>
        <w:tc>
          <w:tcPr>
            <w:tcW w:w="998" w:type="dxa"/>
            <w:vAlign w:val="center"/>
          </w:tcPr>
          <w:p w14:paraId="448C4896" w14:textId="2A480C9C" w:rsidR="00A819FD" w:rsidRPr="001972DB" w:rsidRDefault="00A819FD" w:rsidP="00545F7B">
            <w:pPr>
              <w:pStyle w:val="Paragraf"/>
              <w:ind w:firstLine="0"/>
              <w:jc w:val="center"/>
              <w:rPr>
                <w:lang w:val="en-ID"/>
              </w:rPr>
            </w:pPr>
            <w:r>
              <w:rPr>
                <w:lang w:val="en-ID"/>
              </w:rPr>
              <w:t>Wajib</w:t>
            </w:r>
          </w:p>
        </w:tc>
      </w:tr>
      <w:tr w:rsidR="00A819FD" w14:paraId="55D0AE64" w14:textId="77777777" w:rsidTr="0044693E">
        <w:tc>
          <w:tcPr>
            <w:tcW w:w="562" w:type="dxa"/>
            <w:vAlign w:val="center"/>
          </w:tcPr>
          <w:p w14:paraId="7B8FA660" w14:textId="078DEBFE" w:rsidR="00A819FD" w:rsidRPr="001972DB" w:rsidRDefault="00A819FD" w:rsidP="00545F7B">
            <w:pPr>
              <w:pStyle w:val="Paragraf"/>
              <w:ind w:firstLine="0"/>
              <w:rPr>
                <w:lang w:val="en-ID"/>
              </w:rPr>
            </w:pPr>
            <w:r>
              <w:rPr>
                <w:lang w:val="en-ID"/>
              </w:rPr>
              <w:t>4</w:t>
            </w:r>
          </w:p>
        </w:tc>
        <w:tc>
          <w:tcPr>
            <w:tcW w:w="1585" w:type="dxa"/>
            <w:vAlign w:val="center"/>
          </w:tcPr>
          <w:p w14:paraId="50EEB86B" w14:textId="3266E6E3" w:rsidR="00A819FD" w:rsidRPr="001972DB" w:rsidRDefault="00A819FD" w:rsidP="00545F7B">
            <w:pPr>
              <w:pStyle w:val="Paragraf"/>
              <w:ind w:firstLine="0"/>
              <w:rPr>
                <w:lang w:val="en-ID"/>
              </w:rPr>
            </w:pPr>
            <w:r w:rsidRPr="001972DB">
              <w:rPr>
                <w:lang w:val="en-ID"/>
              </w:rPr>
              <w:t>Validasi Pembayaran</w:t>
            </w:r>
          </w:p>
        </w:tc>
        <w:tc>
          <w:tcPr>
            <w:tcW w:w="3665" w:type="dxa"/>
            <w:vAlign w:val="center"/>
          </w:tcPr>
          <w:p w14:paraId="7125D156" w14:textId="30B44FE8" w:rsidR="00A819FD" w:rsidRPr="001972DB" w:rsidRDefault="00A819FD" w:rsidP="00545F7B">
            <w:pPr>
              <w:pStyle w:val="Paragraf"/>
              <w:ind w:firstLine="0"/>
              <w:rPr>
                <w:lang w:val="en-ID"/>
              </w:rPr>
            </w:pPr>
            <w:r w:rsidRPr="001972DB">
              <w:rPr>
                <w:lang w:val="en-ID"/>
              </w:rPr>
              <w:t>Bank melakukan validasi bukti pembayaran yang dikirim PPAT.</w:t>
            </w:r>
          </w:p>
        </w:tc>
        <w:tc>
          <w:tcPr>
            <w:tcW w:w="2126" w:type="dxa"/>
            <w:vAlign w:val="center"/>
          </w:tcPr>
          <w:p w14:paraId="52DCC2BB" w14:textId="106A4F07" w:rsidR="00A819FD" w:rsidRPr="001972DB" w:rsidRDefault="00A819FD" w:rsidP="00545F7B">
            <w:pPr>
              <w:pStyle w:val="Paragraf"/>
              <w:ind w:firstLine="0"/>
              <w:rPr>
                <w:lang w:val="en-ID"/>
              </w:rPr>
            </w:pPr>
            <w:r w:rsidRPr="001972DB">
              <w:rPr>
                <w:lang w:val="en-ID"/>
              </w:rPr>
              <w:t>Bank</w:t>
            </w:r>
          </w:p>
        </w:tc>
        <w:tc>
          <w:tcPr>
            <w:tcW w:w="998" w:type="dxa"/>
            <w:vAlign w:val="center"/>
          </w:tcPr>
          <w:p w14:paraId="7A276EC0" w14:textId="5966678E" w:rsidR="00A819FD" w:rsidRPr="001972DB" w:rsidRDefault="00A819FD" w:rsidP="00545F7B">
            <w:pPr>
              <w:pStyle w:val="Paragraf"/>
              <w:ind w:firstLine="0"/>
              <w:jc w:val="center"/>
              <w:rPr>
                <w:lang w:val="en-ID"/>
              </w:rPr>
            </w:pPr>
            <w:r w:rsidRPr="001972DB">
              <w:rPr>
                <w:lang w:val="en-ID"/>
              </w:rPr>
              <w:t>Wajib</w:t>
            </w:r>
          </w:p>
        </w:tc>
      </w:tr>
      <w:tr w:rsidR="00A819FD" w14:paraId="39B41A0D" w14:textId="77777777" w:rsidTr="0044693E">
        <w:tc>
          <w:tcPr>
            <w:tcW w:w="562" w:type="dxa"/>
            <w:vAlign w:val="center"/>
          </w:tcPr>
          <w:p w14:paraId="51001FD2" w14:textId="0F95B022" w:rsidR="00A819FD" w:rsidRPr="001972DB" w:rsidRDefault="00A819FD" w:rsidP="00545F7B">
            <w:pPr>
              <w:pStyle w:val="Paragraf"/>
              <w:ind w:firstLine="0"/>
              <w:rPr>
                <w:lang w:val="en-ID"/>
              </w:rPr>
            </w:pPr>
            <w:r>
              <w:rPr>
                <w:lang w:val="en-ID"/>
              </w:rPr>
              <w:t>5</w:t>
            </w:r>
          </w:p>
        </w:tc>
        <w:tc>
          <w:tcPr>
            <w:tcW w:w="1585" w:type="dxa"/>
            <w:vAlign w:val="center"/>
          </w:tcPr>
          <w:p w14:paraId="0CD1AF35" w14:textId="2BD54388" w:rsidR="00A819FD" w:rsidRPr="001972DB" w:rsidRDefault="00A819FD" w:rsidP="00545F7B">
            <w:pPr>
              <w:pStyle w:val="Paragraf"/>
              <w:ind w:firstLine="0"/>
              <w:rPr>
                <w:lang w:val="en-ID"/>
              </w:rPr>
            </w:pPr>
            <w:r w:rsidRPr="001972DB">
              <w:rPr>
                <w:lang w:val="en-ID"/>
              </w:rPr>
              <w:t>Pemeriksaan Dokumen</w:t>
            </w:r>
          </w:p>
        </w:tc>
        <w:tc>
          <w:tcPr>
            <w:tcW w:w="3665" w:type="dxa"/>
            <w:vAlign w:val="center"/>
          </w:tcPr>
          <w:p w14:paraId="633B37A7" w14:textId="2F8C73AD" w:rsidR="00A819FD" w:rsidRPr="001972DB" w:rsidRDefault="00A819FD" w:rsidP="00545F7B">
            <w:pPr>
              <w:pStyle w:val="Paragraf"/>
              <w:ind w:firstLine="0"/>
              <w:rPr>
                <w:lang w:val="en-ID"/>
              </w:rPr>
            </w:pPr>
            <w:r w:rsidRPr="001972DB">
              <w:rPr>
                <w:lang w:val="en-ID"/>
              </w:rPr>
              <w:t>Peneliti dan Peneliti Validasi memeriksa, memparaf, dan memvalidasi dokumen.</w:t>
            </w:r>
          </w:p>
        </w:tc>
        <w:tc>
          <w:tcPr>
            <w:tcW w:w="2126" w:type="dxa"/>
            <w:vAlign w:val="center"/>
          </w:tcPr>
          <w:p w14:paraId="71D2F2BB" w14:textId="3A3E8153" w:rsidR="00A819FD" w:rsidRPr="001972DB" w:rsidRDefault="00A819FD" w:rsidP="00545F7B">
            <w:pPr>
              <w:pStyle w:val="Paragraf"/>
              <w:ind w:firstLine="0"/>
              <w:rPr>
                <w:lang w:val="en-ID"/>
              </w:rPr>
            </w:pPr>
            <w:r w:rsidRPr="001972DB">
              <w:rPr>
                <w:lang w:val="en-ID"/>
              </w:rPr>
              <w:t>Peneliti / Peneliti Validasi</w:t>
            </w:r>
          </w:p>
        </w:tc>
        <w:tc>
          <w:tcPr>
            <w:tcW w:w="998" w:type="dxa"/>
            <w:vAlign w:val="center"/>
          </w:tcPr>
          <w:p w14:paraId="44B6F3CF" w14:textId="0AF41FF4" w:rsidR="00A819FD" w:rsidRPr="001972DB" w:rsidRDefault="00A819FD" w:rsidP="00545F7B">
            <w:pPr>
              <w:pStyle w:val="Paragraf"/>
              <w:ind w:firstLine="0"/>
              <w:jc w:val="center"/>
              <w:rPr>
                <w:lang w:val="en-ID"/>
              </w:rPr>
            </w:pPr>
            <w:r w:rsidRPr="001972DB">
              <w:rPr>
                <w:lang w:val="en-ID"/>
              </w:rPr>
              <w:t>Wajib</w:t>
            </w:r>
          </w:p>
        </w:tc>
      </w:tr>
      <w:tr w:rsidR="00A819FD" w14:paraId="506B50B3" w14:textId="77777777" w:rsidTr="0044693E">
        <w:tc>
          <w:tcPr>
            <w:tcW w:w="562" w:type="dxa"/>
            <w:vAlign w:val="center"/>
          </w:tcPr>
          <w:p w14:paraId="0A8E78DF" w14:textId="23BE0B61" w:rsidR="00A819FD" w:rsidRPr="001972DB" w:rsidRDefault="00A819FD" w:rsidP="00545F7B">
            <w:pPr>
              <w:pStyle w:val="Paragraf"/>
              <w:ind w:firstLine="0"/>
              <w:rPr>
                <w:lang w:val="en-ID"/>
              </w:rPr>
            </w:pPr>
            <w:r>
              <w:rPr>
                <w:lang w:val="en-ID"/>
              </w:rPr>
              <w:t>6</w:t>
            </w:r>
          </w:p>
        </w:tc>
        <w:tc>
          <w:tcPr>
            <w:tcW w:w="1585" w:type="dxa"/>
            <w:vAlign w:val="center"/>
          </w:tcPr>
          <w:p w14:paraId="16BFB717" w14:textId="3FF7CE95" w:rsidR="00A819FD" w:rsidRPr="001972DB" w:rsidRDefault="00A819FD" w:rsidP="00545F7B">
            <w:pPr>
              <w:pStyle w:val="Paragraf"/>
              <w:ind w:firstLine="0"/>
              <w:rPr>
                <w:lang w:val="en-ID"/>
              </w:rPr>
            </w:pPr>
            <w:r w:rsidRPr="001972DB">
              <w:rPr>
                <w:lang w:val="en-ID"/>
              </w:rPr>
              <w:t>Penyerahan Dokumen</w:t>
            </w:r>
          </w:p>
        </w:tc>
        <w:tc>
          <w:tcPr>
            <w:tcW w:w="3665" w:type="dxa"/>
            <w:vAlign w:val="center"/>
          </w:tcPr>
          <w:p w14:paraId="53DFAA0C" w14:textId="20BCFB81" w:rsidR="00A819FD" w:rsidRPr="001972DB" w:rsidRDefault="00A819FD" w:rsidP="00545F7B">
            <w:pPr>
              <w:pStyle w:val="Paragraf"/>
              <w:ind w:firstLine="0"/>
              <w:rPr>
                <w:lang w:val="en-ID"/>
              </w:rPr>
            </w:pPr>
            <w:r w:rsidRPr="001972DB">
              <w:rPr>
                <w:lang w:val="en-ID"/>
              </w:rPr>
              <w:t>LSB menyerahkan kembali dokumen yang telah divalidasi kepada PPAT.</w:t>
            </w:r>
          </w:p>
        </w:tc>
        <w:tc>
          <w:tcPr>
            <w:tcW w:w="2126" w:type="dxa"/>
            <w:vAlign w:val="center"/>
          </w:tcPr>
          <w:p w14:paraId="468B6D25" w14:textId="0D094162" w:rsidR="00A819FD" w:rsidRPr="001972DB" w:rsidRDefault="00A819FD" w:rsidP="00545F7B">
            <w:pPr>
              <w:pStyle w:val="Paragraf"/>
              <w:ind w:firstLine="0"/>
              <w:rPr>
                <w:lang w:val="en-ID"/>
              </w:rPr>
            </w:pPr>
            <w:r w:rsidRPr="001972DB">
              <w:rPr>
                <w:lang w:val="en-ID"/>
              </w:rPr>
              <w:t>LSB</w:t>
            </w:r>
          </w:p>
        </w:tc>
        <w:tc>
          <w:tcPr>
            <w:tcW w:w="998" w:type="dxa"/>
            <w:vAlign w:val="center"/>
          </w:tcPr>
          <w:p w14:paraId="6DE6F5A9" w14:textId="371E04F3" w:rsidR="00A819FD" w:rsidRPr="001972DB" w:rsidRDefault="00A819FD" w:rsidP="00545F7B">
            <w:pPr>
              <w:pStyle w:val="Paragraf"/>
              <w:ind w:firstLine="0"/>
              <w:jc w:val="center"/>
              <w:rPr>
                <w:lang w:val="en-ID"/>
              </w:rPr>
            </w:pPr>
            <w:r w:rsidRPr="001972DB">
              <w:rPr>
                <w:lang w:val="en-ID"/>
              </w:rPr>
              <w:t>Wajib</w:t>
            </w:r>
          </w:p>
        </w:tc>
      </w:tr>
    </w:tbl>
    <w:p w14:paraId="65766F55" w14:textId="77777777" w:rsidR="001972DB" w:rsidRDefault="001972DB" w:rsidP="00545F7B">
      <w:pPr>
        <w:pStyle w:val="Paragraf"/>
        <w:rPr>
          <w:lang w:val="en-ID"/>
        </w:rPr>
      </w:pPr>
    </w:p>
    <w:p w14:paraId="2AA94164" w14:textId="06232956" w:rsidR="000905DE" w:rsidRDefault="00A819FD" w:rsidP="00545F7B">
      <w:pPr>
        <w:pStyle w:val="Paragraf"/>
        <w:rPr>
          <w:lang w:val="en-US"/>
        </w:rPr>
      </w:pPr>
      <w:r w:rsidRPr="00A819FD">
        <w:rPr>
          <w:lang w:val="en-US"/>
        </w:rPr>
        <w:t xml:space="preserve">Berdasarkan hasil analisis kebutuhan, sistem </w:t>
      </w:r>
      <w:r w:rsidR="002E4F11" w:rsidRPr="002E4F11">
        <w:rPr>
          <w:i/>
          <w:iCs/>
          <w:lang w:val="en-US"/>
        </w:rPr>
        <w:t>Booking</w:t>
      </w:r>
      <w:r w:rsidR="001128DD" w:rsidRPr="001128DD">
        <w:rPr>
          <w:i/>
          <w:iCs/>
          <w:lang w:val="en-US"/>
        </w:rPr>
        <w:t xml:space="preserve"> online</w:t>
      </w:r>
      <w:r w:rsidRPr="00A819FD">
        <w:rPr>
          <w:lang w:val="en-US"/>
        </w:rPr>
        <w:t xml:space="preserve"> </w:t>
      </w:r>
      <w:r w:rsidR="00D85EF7" w:rsidRPr="00D85EF7">
        <w:rPr>
          <w:i/>
          <w:iCs/>
          <w:lang w:val="en-US"/>
        </w:rPr>
        <w:t>E-BPHTB</w:t>
      </w:r>
      <w:r w:rsidRPr="00A819FD">
        <w:rPr>
          <w:lang w:val="en-US"/>
        </w:rPr>
        <w:t xml:space="preserve"> memiliki </w:t>
      </w:r>
      <w:r>
        <w:rPr>
          <w:lang w:val="en-US"/>
        </w:rPr>
        <w:t>enam</w:t>
      </w:r>
      <w:r w:rsidRPr="00A819FD">
        <w:rPr>
          <w:lang w:val="en-US"/>
        </w:rPr>
        <w:t xml:space="preserve"> fitur utama yang melibatkan tujuh aktor, yaitu Admin, PPAT/PPATS, LTB (</w:t>
      </w:r>
      <w:r w:rsidRPr="00670CF6">
        <w:rPr>
          <w:lang w:val="en-US"/>
        </w:rPr>
        <w:t>Loket Terima Berkas</w:t>
      </w:r>
      <w:r w:rsidRPr="00A819FD">
        <w:rPr>
          <w:lang w:val="en-US"/>
        </w:rPr>
        <w:t>), Peneliti, Peneliti Validasi, LSB (</w:t>
      </w:r>
      <w:r w:rsidRPr="00670CF6">
        <w:rPr>
          <w:lang w:val="en-US"/>
        </w:rPr>
        <w:t>Loket Serah Berkas</w:t>
      </w:r>
      <w:r w:rsidRPr="00A819FD">
        <w:rPr>
          <w:lang w:val="en-US"/>
        </w:rPr>
        <w:t>), dan Bank.</w:t>
      </w:r>
    </w:p>
    <w:p w14:paraId="0DF572E1" w14:textId="77777777" w:rsidR="000905DE" w:rsidRDefault="000905DE" w:rsidP="00545F7B">
      <w:pPr>
        <w:pStyle w:val="Paragraf"/>
        <w:rPr>
          <w:lang w:val="en-US"/>
        </w:rPr>
      </w:pPr>
    </w:p>
    <w:p w14:paraId="035F31BE" w14:textId="449D6601" w:rsidR="0044693E" w:rsidRPr="000905DE" w:rsidRDefault="005E3328" w:rsidP="00C2709F">
      <w:pPr>
        <w:pStyle w:val="JuduluntukTabel"/>
        <w:rPr>
          <w:i/>
          <w:iCs/>
        </w:rPr>
      </w:pPr>
      <w:bookmarkStart w:id="112" w:name="_Toc212634231"/>
      <w:r>
        <w:t xml:space="preserve">Tabel </w:t>
      </w:r>
      <w:r w:rsidR="00EC37F6">
        <w:fldChar w:fldCharType="begin"/>
      </w:r>
      <w:r w:rsidR="00EC37F6">
        <w:instrText xml:space="preserve"> SEQ Tabel \* ARABIC </w:instrText>
      </w:r>
      <w:r w:rsidR="00EC37F6">
        <w:fldChar w:fldCharType="separate"/>
      </w:r>
      <w:r w:rsidR="00A13CF3">
        <w:rPr>
          <w:noProof/>
        </w:rPr>
        <w:t>2</w:t>
      </w:r>
      <w:r w:rsidR="00EC37F6">
        <w:rPr>
          <w:noProof/>
        </w:rPr>
        <w:fldChar w:fldCharType="end"/>
      </w:r>
      <w:r w:rsidR="00D85EF7">
        <w:t xml:space="preserve">  Relasi </w:t>
      </w:r>
      <w:r w:rsidR="002E4F11" w:rsidRPr="002E4F11">
        <w:rPr>
          <w:i/>
          <w:iCs/>
        </w:rPr>
        <w:t>Database</w:t>
      </w:r>
      <w:bookmarkEnd w:id="112"/>
    </w:p>
    <w:tbl>
      <w:tblPr>
        <w:tblStyle w:val="KisiTabel"/>
        <w:tblW w:w="9776" w:type="dxa"/>
        <w:tblInd w:w="-567" w:type="dxa"/>
        <w:tblLayout w:type="fixed"/>
        <w:tblLook w:val="04A0" w:firstRow="1" w:lastRow="0" w:firstColumn="1" w:lastColumn="0" w:noHBand="0" w:noVBand="1"/>
      </w:tblPr>
      <w:tblGrid>
        <w:gridCol w:w="510"/>
        <w:gridCol w:w="2467"/>
        <w:gridCol w:w="2263"/>
        <w:gridCol w:w="1418"/>
        <w:gridCol w:w="3118"/>
      </w:tblGrid>
      <w:tr w:rsidR="00A55C71" w14:paraId="18EA37A7" w14:textId="77777777" w:rsidTr="0044693E">
        <w:tc>
          <w:tcPr>
            <w:tcW w:w="510" w:type="dxa"/>
            <w:vAlign w:val="center"/>
          </w:tcPr>
          <w:p w14:paraId="2EEF8059" w14:textId="2BAD60B2" w:rsidR="008F6D27" w:rsidRPr="0044693E" w:rsidRDefault="008F6D27" w:rsidP="00545F7B">
            <w:pPr>
              <w:pStyle w:val="Paragraf"/>
              <w:ind w:firstLine="0"/>
              <w:jc w:val="center"/>
              <w:rPr>
                <w:b/>
                <w:bCs/>
                <w:lang w:val="en-ID"/>
              </w:rPr>
            </w:pPr>
            <w:r w:rsidRPr="0044693E">
              <w:rPr>
                <w:b/>
                <w:bCs/>
                <w:szCs w:val="22"/>
                <w:lang w:val="en-ID"/>
              </w:rPr>
              <w:t>No</w:t>
            </w:r>
          </w:p>
        </w:tc>
        <w:tc>
          <w:tcPr>
            <w:tcW w:w="2467" w:type="dxa"/>
            <w:vAlign w:val="center"/>
          </w:tcPr>
          <w:p w14:paraId="351B9845" w14:textId="35636574" w:rsidR="008F6D27" w:rsidRPr="0044693E" w:rsidRDefault="008F6D27" w:rsidP="00545F7B">
            <w:pPr>
              <w:pStyle w:val="Paragraf"/>
              <w:ind w:firstLine="0"/>
              <w:jc w:val="center"/>
              <w:rPr>
                <w:b/>
                <w:bCs/>
                <w:lang w:val="en-ID"/>
              </w:rPr>
            </w:pPr>
            <w:r w:rsidRPr="0044693E">
              <w:rPr>
                <w:b/>
                <w:bCs/>
                <w:szCs w:val="22"/>
                <w:lang w:val="en-ID"/>
              </w:rPr>
              <w:t>Nama Tabel</w:t>
            </w:r>
          </w:p>
        </w:tc>
        <w:tc>
          <w:tcPr>
            <w:tcW w:w="2263" w:type="dxa"/>
            <w:vAlign w:val="center"/>
          </w:tcPr>
          <w:p w14:paraId="7EAD62E8" w14:textId="4137F659" w:rsidR="008F6D27" w:rsidRPr="0044693E" w:rsidRDefault="008F6D27" w:rsidP="00545F7B">
            <w:pPr>
              <w:pStyle w:val="Paragraf"/>
              <w:ind w:firstLine="0"/>
              <w:jc w:val="center"/>
              <w:rPr>
                <w:b/>
                <w:bCs/>
                <w:lang w:val="en-ID"/>
              </w:rPr>
            </w:pPr>
            <w:r w:rsidRPr="0044693E">
              <w:rPr>
                <w:b/>
                <w:bCs/>
                <w:szCs w:val="22"/>
                <w:lang w:val="en-ID"/>
              </w:rPr>
              <w:t>Tabel Terkait</w:t>
            </w:r>
          </w:p>
        </w:tc>
        <w:tc>
          <w:tcPr>
            <w:tcW w:w="1418" w:type="dxa"/>
            <w:vAlign w:val="center"/>
          </w:tcPr>
          <w:p w14:paraId="5CB8684C" w14:textId="1AF27AB1" w:rsidR="008F6D27" w:rsidRPr="0044693E" w:rsidRDefault="008F6D27" w:rsidP="00545F7B">
            <w:pPr>
              <w:pStyle w:val="Paragraf"/>
              <w:ind w:firstLine="0"/>
              <w:jc w:val="center"/>
              <w:rPr>
                <w:b/>
                <w:bCs/>
                <w:lang w:val="en-ID"/>
              </w:rPr>
            </w:pPr>
            <w:r w:rsidRPr="0044693E">
              <w:rPr>
                <w:b/>
                <w:bCs/>
                <w:szCs w:val="22"/>
                <w:lang w:val="en-ID"/>
              </w:rPr>
              <w:t>Jenis Relasi</w:t>
            </w:r>
          </w:p>
        </w:tc>
        <w:tc>
          <w:tcPr>
            <w:tcW w:w="3118" w:type="dxa"/>
            <w:vAlign w:val="center"/>
          </w:tcPr>
          <w:p w14:paraId="29861BEE" w14:textId="6359A147" w:rsidR="008F6D27" w:rsidRPr="0044693E" w:rsidRDefault="008F6D27" w:rsidP="00545F7B">
            <w:pPr>
              <w:pStyle w:val="Paragraf"/>
              <w:ind w:firstLine="0"/>
              <w:jc w:val="center"/>
              <w:rPr>
                <w:b/>
                <w:bCs/>
                <w:lang w:val="en-ID"/>
              </w:rPr>
            </w:pPr>
            <w:r w:rsidRPr="0044693E">
              <w:rPr>
                <w:b/>
                <w:bCs/>
                <w:szCs w:val="22"/>
                <w:lang w:val="en-ID"/>
              </w:rPr>
              <w:t>Deskripsi Hubungan</w:t>
            </w:r>
          </w:p>
        </w:tc>
      </w:tr>
      <w:tr w:rsidR="00A55C71" w14:paraId="387BC1D9" w14:textId="77777777" w:rsidTr="0044693E">
        <w:tc>
          <w:tcPr>
            <w:tcW w:w="510" w:type="dxa"/>
            <w:vAlign w:val="center"/>
          </w:tcPr>
          <w:p w14:paraId="6C65D25D" w14:textId="008D1DDA" w:rsidR="008F6D27" w:rsidRPr="00A55C71" w:rsidRDefault="008F6D27" w:rsidP="00545F7B">
            <w:pPr>
              <w:pStyle w:val="Paragraf"/>
              <w:ind w:firstLine="0"/>
              <w:jc w:val="center"/>
              <w:rPr>
                <w:lang w:val="en-ID"/>
              </w:rPr>
            </w:pPr>
            <w:r w:rsidRPr="00AD64B2">
              <w:rPr>
                <w:szCs w:val="22"/>
                <w:lang w:val="en-ID"/>
              </w:rPr>
              <w:t>1</w:t>
            </w:r>
          </w:p>
        </w:tc>
        <w:tc>
          <w:tcPr>
            <w:tcW w:w="2467" w:type="dxa"/>
            <w:vAlign w:val="center"/>
          </w:tcPr>
          <w:p w14:paraId="19442BAE" w14:textId="7E1DA943" w:rsidR="008F6D27" w:rsidRPr="00A55C71" w:rsidRDefault="00545C26" w:rsidP="00545F7B">
            <w:pPr>
              <w:pStyle w:val="Paragraf"/>
              <w:ind w:firstLine="0"/>
              <w:rPr>
                <w:lang w:val="en-ID"/>
              </w:rPr>
            </w:pPr>
            <w:r w:rsidRPr="00A55C71">
              <w:rPr>
                <w:szCs w:val="22"/>
                <w:lang w:val="en-ID"/>
              </w:rPr>
              <w:t>A_</w:t>
            </w:r>
            <w:r w:rsidR="008F6D27" w:rsidRPr="00AD64B2">
              <w:rPr>
                <w:szCs w:val="22"/>
                <w:lang w:val="en-ID"/>
              </w:rPr>
              <w:t>1_</w:t>
            </w:r>
            <w:r w:rsidR="008F6D27" w:rsidRPr="005E3328">
              <w:rPr>
                <w:i/>
                <w:iCs/>
                <w:szCs w:val="22"/>
                <w:lang w:val="en-ID"/>
              </w:rPr>
              <w:t>unverified_users</w:t>
            </w:r>
          </w:p>
        </w:tc>
        <w:tc>
          <w:tcPr>
            <w:tcW w:w="2263" w:type="dxa"/>
            <w:vAlign w:val="center"/>
          </w:tcPr>
          <w:p w14:paraId="674C6948" w14:textId="77B358AE" w:rsidR="008F6D27" w:rsidRPr="00A55C71" w:rsidRDefault="008F6D27" w:rsidP="00545F7B">
            <w:pPr>
              <w:pStyle w:val="Paragraf"/>
              <w:ind w:firstLine="0"/>
              <w:rPr>
                <w:lang w:val="en-ID"/>
              </w:rPr>
            </w:pPr>
            <w:r w:rsidRPr="00AD64B2">
              <w:rPr>
                <w:szCs w:val="22"/>
                <w:lang w:val="en-ID"/>
              </w:rPr>
              <w:t>a_2_</w:t>
            </w:r>
            <w:r w:rsidRPr="005E3328">
              <w:rPr>
                <w:i/>
                <w:iCs/>
                <w:szCs w:val="22"/>
                <w:lang w:val="en-ID"/>
              </w:rPr>
              <w:t>verified_users</w:t>
            </w:r>
          </w:p>
        </w:tc>
        <w:tc>
          <w:tcPr>
            <w:tcW w:w="1418" w:type="dxa"/>
            <w:vAlign w:val="center"/>
          </w:tcPr>
          <w:p w14:paraId="796FDC66" w14:textId="365DFB88" w:rsidR="008F6D27" w:rsidRPr="005E3328" w:rsidRDefault="008F6D27" w:rsidP="00545F7B">
            <w:pPr>
              <w:pStyle w:val="Paragraf"/>
              <w:ind w:firstLine="0"/>
              <w:jc w:val="center"/>
              <w:rPr>
                <w:i/>
                <w:iCs/>
                <w:lang w:val="en-ID"/>
              </w:rPr>
            </w:pPr>
            <w:r w:rsidRPr="005E3328">
              <w:rPr>
                <w:i/>
                <w:iCs/>
                <w:szCs w:val="22"/>
                <w:lang w:val="en-ID"/>
              </w:rPr>
              <w:t>One-to-One</w:t>
            </w:r>
          </w:p>
        </w:tc>
        <w:tc>
          <w:tcPr>
            <w:tcW w:w="3118" w:type="dxa"/>
            <w:vAlign w:val="center"/>
          </w:tcPr>
          <w:p w14:paraId="53672ED0" w14:textId="4E874EAC" w:rsidR="008F6D27" w:rsidRPr="00A55C71" w:rsidRDefault="008F6D27" w:rsidP="00545F7B">
            <w:pPr>
              <w:pStyle w:val="Paragraf"/>
              <w:ind w:firstLine="0"/>
              <w:rPr>
                <w:lang w:val="en-ID"/>
              </w:rPr>
            </w:pPr>
            <w:r w:rsidRPr="00AD64B2">
              <w:rPr>
                <w:szCs w:val="22"/>
                <w:lang w:val="en-ID"/>
              </w:rPr>
              <w:t>Data pengguna dipindahkan ke tabel verified saat akun diverifikasi.</w:t>
            </w:r>
          </w:p>
        </w:tc>
      </w:tr>
      <w:tr w:rsidR="00545C26" w14:paraId="4E88FADD" w14:textId="77777777" w:rsidTr="0044693E">
        <w:tc>
          <w:tcPr>
            <w:tcW w:w="510" w:type="dxa"/>
            <w:vAlign w:val="center"/>
          </w:tcPr>
          <w:p w14:paraId="26E933AC" w14:textId="2D5DFB6E" w:rsidR="00545C26" w:rsidRPr="00A55C71" w:rsidRDefault="00545C26" w:rsidP="00545F7B">
            <w:pPr>
              <w:pStyle w:val="Paragraf"/>
              <w:ind w:firstLine="0"/>
              <w:jc w:val="center"/>
              <w:rPr>
                <w:lang w:val="en-ID"/>
              </w:rPr>
            </w:pPr>
            <w:r w:rsidRPr="00AD64B2">
              <w:rPr>
                <w:szCs w:val="22"/>
                <w:lang w:val="en-ID"/>
              </w:rPr>
              <w:lastRenderedPageBreak/>
              <w:t>2</w:t>
            </w:r>
          </w:p>
        </w:tc>
        <w:tc>
          <w:tcPr>
            <w:tcW w:w="2467" w:type="dxa"/>
            <w:vAlign w:val="center"/>
          </w:tcPr>
          <w:p w14:paraId="5B701A6F" w14:textId="09837478" w:rsidR="00545C26" w:rsidRPr="00A55C71" w:rsidRDefault="00545C26" w:rsidP="00545F7B">
            <w:pPr>
              <w:pStyle w:val="Paragraf"/>
              <w:ind w:firstLine="0"/>
              <w:rPr>
                <w:lang w:val="en-ID"/>
              </w:rPr>
            </w:pPr>
            <w:r w:rsidRPr="00AD64B2">
              <w:rPr>
                <w:szCs w:val="22"/>
                <w:lang w:val="en-ID"/>
              </w:rPr>
              <w:t>a_2_</w:t>
            </w:r>
            <w:r w:rsidRPr="005E3328">
              <w:rPr>
                <w:i/>
                <w:iCs/>
                <w:szCs w:val="22"/>
                <w:lang w:val="en-ID"/>
              </w:rPr>
              <w:t>verified_users</w:t>
            </w:r>
          </w:p>
        </w:tc>
        <w:tc>
          <w:tcPr>
            <w:tcW w:w="2263" w:type="dxa"/>
            <w:vAlign w:val="center"/>
          </w:tcPr>
          <w:p w14:paraId="76B30311" w14:textId="1317DA57" w:rsidR="00545C26" w:rsidRPr="005E3328" w:rsidRDefault="00545C26" w:rsidP="00545F7B">
            <w:pPr>
              <w:pStyle w:val="Paragraf"/>
              <w:ind w:firstLine="0"/>
              <w:rPr>
                <w:i/>
                <w:iCs/>
                <w:lang w:val="en-ID"/>
              </w:rPr>
            </w:pPr>
            <w:r w:rsidRPr="005E3328">
              <w:rPr>
                <w:i/>
                <w:iCs/>
                <w:szCs w:val="22"/>
                <w:lang w:val="en-ID"/>
              </w:rPr>
              <w:t>sys_notifications</w:t>
            </w:r>
          </w:p>
        </w:tc>
        <w:tc>
          <w:tcPr>
            <w:tcW w:w="1418" w:type="dxa"/>
            <w:vAlign w:val="center"/>
          </w:tcPr>
          <w:p w14:paraId="4C898ED9" w14:textId="151FFEAB" w:rsidR="00545C26" w:rsidRPr="005E3328" w:rsidRDefault="00545C26" w:rsidP="00545F7B">
            <w:pPr>
              <w:pStyle w:val="Paragraf"/>
              <w:ind w:firstLine="0"/>
              <w:jc w:val="center"/>
              <w:rPr>
                <w:i/>
                <w:iCs/>
                <w:lang w:val="en-ID"/>
              </w:rPr>
            </w:pPr>
            <w:r w:rsidRPr="005E3328">
              <w:rPr>
                <w:i/>
                <w:iCs/>
                <w:szCs w:val="22"/>
                <w:lang w:val="en-ID"/>
              </w:rPr>
              <w:t>One-to-Many</w:t>
            </w:r>
          </w:p>
        </w:tc>
        <w:tc>
          <w:tcPr>
            <w:tcW w:w="3118" w:type="dxa"/>
            <w:vAlign w:val="center"/>
          </w:tcPr>
          <w:p w14:paraId="5439F56B" w14:textId="0779AF68" w:rsidR="00545C26" w:rsidRPr="00A55C71" w:rsidRDefault="00545C26" w:rsidP="00545F7B">
            <w:pPr>
              <w:pStyle w:val="Paragraf"/>
              <w:ind w:firstLine="0"/>
              <w:rPr>
                <w:lang w:val="en-ID"/>
              </w:rPr>
            </w:pPr>
            <w:r w:rsidRPr="00AD64B2">
              <w:rPr>
                <w:szCs w:val="22"/>
                <w:lang w:val="en-ID"/>
              </w:rPr>
              <w:t>Satu pengguna bisa menerima banyak notifikasi sistem.</w:t>
            </w:r>
          </w:p>
        </w:tc>
      </w:tr>
      <w:tr w:rsidR="00A55C71" w14:paraId="4792F327" w14:textId="77777777" w:rsidTr="0044693E">
        <w:tc>
          <w:tcPr>
            <w:tcW w:w="510" w:type="dxa"/>
            <w:vAlign w:val="center"/>
          </w:tcPr>
          <w:p w14:paraId="1EB1131E" w14:textId="07409846" w:rsidR="00A55C71" w:rsidRPr="00A55C71" w:rsidRDefault="00A55C71" w:rsidP="00545F7B">
            <w:pPr>
              <w:pStyle w:val="Paragraf"/>
              <w:ind w:firstLine="0"/>
              <w:jc w:val="center"/>
              <w:rPr>
                <w:lang w:val="en-ID"/>
              </w:rPr>
            </w:pPr>
            <w:r w:rsidRPr="00AD64B2">
              <w:rPr>
                <w:szCs w:val="22"/>
                <w:lang w:val="en-ID"/>
              </w:rPr>
              <w:t>3</w:t>
            </w:r>
          </w:p>
        </w:tc>
        <w:tc>
          <w:tcPr>
            <w:tcW w:w="2467" w:type="dxa"/>
            <w:vAlign w:val="center"/>
          </w:tcPr>
          <w:p w14:paraId="0A37315B" w14:textId="277FE2CF" w:rsidR="00A55C71" w:rsidRPr="00A55C71" w:rsidRDefault="00A55C71" w:rsidP="00545F7B">
            <w:pPr>
              <w:pStyle w:val="Paragraf"/>
              <w:ind w:firstLine="0"/>
              <w:rPr>
                <w:lang w:val="en-ID"/>
              </w:rPr>
            </w:pPr>
            <w:r w:rsidRPr="00AD64B2">
              <w:rPr>
                <w:szCs w:val="22"/>
                <w:lang w:val="en-ID"/>
              </w:rPr>
              <w:t>pat_1_</w:t>
            </w:r>
            <w:r w:rsidR="002E4F11" w:rsidRPr="002E4F11">
              <w:rPr>
                <w:i/>
                <w:iCs/>
                <w:szCs w:val="22"/>
                <w:lang w:val="en-ID"/>
              </w:rPr>
              <w:t>booking</w:t>
            </w:r>
            <w:r w:rsidRPr="00AD64B2">
              <w:rPr>
                <w:szCs w:val="22"/>
                <w:lang w:val="en-ID"/>
              </w:rPr>
              <w:t>sspd</w:t>
            </w:r>
          </w:p>
        </w:tc>
        <w:tc>
          <w:tcPr>
            <w:tcW w:w="2263" w:type="dxa"/>
            <w:vAlign w:val="center"/>
          </w:tcPr>
          <w:p w14:paraId="026D202B" w14:textId="498F2FBF" w:rsidR="00A55C71" w:rsidRPr="0044693E" w:rsidRDefault="00A55C71" w:rsidP="00545F7B">
            <w:pPr>
              <w:pStyle w:val="Paragraf"/>
              <w:ind w:firstLine="0"/>
              <w:rPr>
                <w:szCs w:val="22"/>
                <w:lang w:val="en-ID"/>
              </w:rPr>
            </w:pPr>
            <w:r w:rsidRPr="00AD64B2">
              <w:rPr>
                <w:szCs w:val="22"/>
                <w:lang w:val="en-ID"/>
              </w:rPr>
              <w:t>pat_2_bphtb_perhitungan,</w:t>
            </w:r>
            <w:r w:rsidR="0044693E">
              <w:rPr>
                <w:szCs w:val="22"/>
              </w:rPr>
              <w:t xml:space="preserve"> </w:t>
            </w:r>
            <w:r w:rsidRPr="00AD64B2">
              <w:rPr>
                <w:szCs w:val="22"/>
                <w:lang w:val="en-ID"/>
              </w:rPr>
              <w:t>pat_4_objek</w:t>
            </w:r>
            <w:r w:rsidR="0044693E">
              <w:rPr>
                <w:szCs w:val="22"/>
              </w:rPr>
              <w:t xml:space="preserve"> </w:t>
            </w:r>
            <w:r w:rsidRPr="00AD64B2">
              <w:rPr>
                <w:szCs w:val="22"/>
                <w:lang w:val="en-ID"/>
              </w:rPr>
              <w:t>_pajak, pat_5_peng</w:t>
            </w:r>
            <w:r w:rsidR="0044693E">
              <w:rPr>
                <w:szCs w:val="22"/>
              </w:rPr>
              <w:t xml:space="preserve"> </w:t>
            </w:r>
            <w:r w:rsidRPr="00AD64B2">
              <w:rPr>
                <w:szCs w:val="22"/>
                <w:lang w:val="en-ID"/>
              </w:rPr>
              <w:t>hitunga_njop,</w:t>
            </w:r>
            <w:r w:rsidR="0044693E">
              <w:rPr>
                <w:szCs w:val="22"/>
              </w:rPr>
              <w:t xml:space="preserve"> </w:t>
            </w:r>
            <w:r w:rsidRPr="00AD64B2">
              <w:rPr>
                <w:szCs w:val="22"/>
                <w:lang w:val="en-ID"/>
              </w:rPr>
              <w:t>pat_6</w:t>
            </w:r>
            <w:r w:rsidR="0044693E">
              <w:rPr>
                <w:szCs w:val="22"/>
              </w:rPr>
              <w:t xml:space="preserve"> </w:t>
            </w:r>
            <w:r w:rsidRPr="00AD64B2">
              <w:rPr>
                <w:szCs w:val="22"/>
                <w:lang w:val="en-ID"/>
              </w:rPr>
              <w:t>_sign,</w:t>
            </w:r>
            <w:r w:rsidR="0044693E">
              <w:rPr>
                <w:szCs w:val="22"/>
              </w:rPr>
              <w:t xml:space="preserve"> </w:t>
            </w:r>
            <w:r w:rsidRPr="00AD64B2">
              <w:rPr>
                <w:szCs w:val="22"/>
                <w:lang w:val="en-ID"/>
              </w:rPr>
              <w:t>pat_7_valid</w:t>
            </w:r>
            <w:r w:rsidR="0044693E">
              <w:rPr>
                <w:szCs w:val="22"/>
              </w:rPr>
              <w:t xml:space="preserve"> </w:t>
            </w:r>
            <w:r w:rsidRPr="00AD64B2">
              <w:rPr>
                <w:szCs w:val="22"/>
                <w:lang w:val="en-ID"/>
              </w:rPr>
              <w:t>asi_surat,</w:t>
            </w:r>
            <w:r w:rsidR="0044693E">
              <w:rPr>
                <w:szCs w:val="22"/>
              </w:rPr>
              <w:t xml:space="preserve"> </w:t>
            </w:r>
            <w:r w:rsidRPr="00AD64B2">
              <w:rPr>
                <w:szCs w:val="22"/>
                <w:lang w:val="en-ID"/>
              </w:rPr>
              <w:t>pat_8_va</w:t>
            </w:r>
            <w:r w:rsidR="0044693E">
              <w:rPr>
                <w:szCs w:val="22"/>
              </w:rPr>
              <w:t xml:space="preserve"> </w:t>
            </w:r>
            <w:r w:rsidRPr="00AD64B2">
              <w:rPr>
                <w:szCs w:val="22"/>
                <w:lang w:val="en-ID"/>
              </w:rPr>
              <w:t>lidasi_tambahan</w:t>
            </w:r>
          </w:p>
        </w:tc>
        <w:tc>
          <w:tcPr>
            <w:tcW w:w="1418" w:type="dxa"/>
            <w:vAlign w:val="center"/>
          </w:tcPr>
          <w:p w14:paraId="2F77B643" w14:textId="6F76C931" w:rsidR="00A55C71" w:rsidRPr="005E3328" w:rsidRDefault="00A55C71" w:rsidP="00545F7B">
            <w:pPr>
              <w:pStyle w:val="Paragraf"/>
              <w:ind w:firstLine="0"/>
              <w:jc w:val="center"/>
              <w:rPr>
                <w:i/>
                <w:iCs/>
                <w:lang w:val="en-ID"/>
              </w:rPr>
            </w:pPr>
            <w:r w:rsidRPr="005E3328">
              <w:rPr>
                <w:i/>
                <w:iCs/>
                <w:szCs w:val="22"/>
                <w:lang w:val="en-ID"/>
              </w:rPr>
              <w:t>One-to-Many</w:t>
            </w:r>
          </w:p>
        </w:tc>
        <w:tc>
          <w:tcPr>
            <w:tcW w:w="3118" w:type="dxa"/>
            <w:vAlign w:val="center"/>
          </w:tcPr>
          <w:p w14:paraId="1E97FB5D" w14:textId="0763916E" w:rsidR="00A55C71" w:rsidRPr="00A55C71" w:rsidRDefault="00A55C71" w:rsidP="00545F7B">
            <w:pPr>
              <w:pStyle w:val="Paragraf"/>
              <w:ind w:firstLine="0"/>
              <w:rPr>
                <w:lang w:val="en-ID"/>
              </w:rPr>
            </w:pPr>
            <w:r w:rsidRPr="00AD64B2">
              <w:rPr>
                <w:szCs w:val="22"/>
                <w:lang w:val="en-ID"/>
              </w:rPr>
              <w:t xml:space="preserve">Tabel utama menyimpan data inti </w:t>
            </w:r>
            <w:r w:rsidR="002E4F11" w:rsidRPr="002E4F11">
              <w:rPr>
                <w:i/>
                <w:iCs/>
                <w:szCs w:val="22"/>
                <w:lang w:val="en-ID"/>
              </w:rPr>
              <w:t>booking</w:t>
            </w:r>
            <w:r w:rsidRPr="00AD64B2">
              <w:rPr>
                <w:szCs w:val="22"/>
                <w:lang w:val="en-ID"/>
              </w:rPr>
              <w:t xml:space="preserve"> dan terhubung ke data perhitungan, objek pajak, dan validasi.</w:t>
            </w:r>
          </w:p>
        </w:tc>
      </w:tr>
      <w:tr w:rsidR="00A55C71" w14:paraId="08F9D380" w14:textId="77777777" w:rsidTr="0044693E">
        <w:tc>
          <w:tcPr>
            <w:tcW w:w="510" w:type="dxa"/>
            <w:vAlign w:val="center"/>
          </w:tcPr>
          <w:p w14:paraId="10B6B3BD" w14:textId="3C33C276" w:rsidR="00A55C71" w:rsidRPr="00A55C71" w:rsidRDefault="00A55C71" w:rsidP="00545F7B">
            <w:pPr>
              <w:pStyle w:val="Paragraf"/>
              <w:ind w:firstLine="0"/>
              <w:jc w:val="center"/>
              <w:rPr>
                <w:lang w:val="en-ID"/>
              </w:rPr>
            </w:pPr>
            <w:r w:rsidRPr="00AD64B2">
              <w:rPr>
                <w:szCs w:val="22"/>
                <w:lang w:val="en-ID"/>
              </w:rPr>
              <w:t>4</w:t>
            </w:r>
          </w:p>
        </w:tc>
        <w:tc>
          <w:tcPr>
            <w:tcW w:w="2467" w:type="dxa"/>
            <w:vAlign w:val="center"/>
          </w:tcPr>
          <w:p w14:paraId="4C1A00FF" w14:textId="4938F75B" w:rsidR="00A55C71" w:rsidRPr="00A55C71" w:rsidRDefault="00A55C71" w:rsidP="00545F7B">
            <w:pPr>
              <w:pStyle w:val="Paragraf"/>
              <w:ind w:firstLine="0"/>
              <w:rPr>
                <w:lang w:val="en-ID"/>
              </w:rPr>
            </w:pPr>
            <w:r w:rsidRPr="00AD64B2">
              <w:rPr>
                <w:szCs w:val="22"/>
                <w:lang w:val="en-ID"/>
              </w:rPr>
              <w:t>pat_1_</w:t>
            </w:r>
            <w:r w:rsidR="002E4F11" w:rsidRPr="002E4F11">
              <w:rPr>
                <w:i/>
                <w:iCs/>
                <w:szCs w:val="22"/>
                <w:lang w:val="en-ID"/>
              </w:rPr>
              <w:t>booking</w:t>
            </w:r>
            <w:r w:rsidRPr="00AD64B2">
              <w:rPr>
                <w:szCs w:val="22"/>
                <w:lang w:val="en-ID"/>
              </w:rPr>
              <w:t>sspd</w:t>
            </w:r>
          </w:p>
        </w:tc>
        <w:tc>
          <w:tcPr>
            <w:tcW w:w="2263" w:type="dxa"/>
            <w:vAlign w:val="center"/>
          </w:tcPr>
          <w:p w14:paraId="1CA51E57" w14:textId="36C845DE" w:rsidR="00A55C71" w:rsidRPr="00A55C71" w:rsidRDefault="00A55C71" w:rsidP="00545F7B">
            <w:pPr>
              <w:pStyle w:val="Paragraf"/>
              <w:ind w:firstLine="0"/>
              <w:rPr>
                <w:lang w:val="en-ID"/>
              </w:rPr>
            </w:pPr>
            <w:r w:rsidRPr="00AD64B2">
              <w:rPr>
                <w:szCs w:val="22"/>
                <w:lang w:val="en-ID"/>
              </w:rPr>
              <w:t>ltb_1_terima_berkas_sspd</w:t>
            </w:r>
          </w:p>
        </w:tc>
        <w:tc>
          <w:tcPr>
            <w:tcW w:w="1418" w:type="dxa"/>
            <w:vAlign w:val="center"/>
          </w:tcPr>
          <w:p w14:paraId="0589B212" w14:textId="3C2D1749" w:rsidR="00A55C71" w:rsidRPr="005E3328" w:rsidRDefault="00A55C71" w:rsidP="00545F7B">
            <w:pPr>
              <w:pStyle w:val="Paragraf"/>
              <w:ind w:firstLine="0"/>
              <w:jc w:val="center"/>
              <w:rPr>
                <w:i/>
                <w:iCs/>
                <w:lang w:val="en-ID"/>
              </w:rPr>
            </w:pPr>
            <w:r w:rsidRPr="005E3328">
              <w:rPr>
                <w:i/>
                <w:iCs/>
                <w:szCs w:val="22"/>
                <w:lang w:val="en-ID"/>
              </w:rPr>
              <w:t>One-to-One</w:t>
            </w:r>
          </w:p>
        </w:tc>
        <w:tc>
          <w:tcPr>
            <w:tcW w:w="3118" w:type="dxa"/>
            <w:vAlign w:val="center"/>
          </w:tcPr>
          <w:p w14:paraId="0E811470" w14:textId="3A53614F" w:rsidR="00A55C71" w:rsidRPr="00A55C71" w:rsidRDefault="00A55C71" w:rsidP="00545F7B">
            <w:pPr>
              <w:pStyle w:val="Paragraf"/>
              <w:ind w:firstLine="0"/>
              <w:rPr>
                <w:lang w:val="en-ID"/>
              </w:rPr>
            </w:pPr>
            <w:r w:rsidRPr="00AD64B2">
              <w:rPr>
                <w:szCs w:val="22"/>
                <w:lang w:val="en-ID"/>
              </w:rPr>
              <w:t xml:space="preserve">Data </w:t>
            </w:r>
            <w:r w:rsidR="002E4F11" w:rsidRPr="002E4F11">
              <w:rPr>
                <w:i/>
                <w:iCs/>
                <w:szCs w:val="22"/>
                <w:lang w:val="en-ID"/>
              </w:rPr>
              <w:t>booking</w:t>
            </w:r>
            <w:r w:rsidRPr="00AD64B2">
              <w:rPr>
                <w:szCs w:val="22"/>
                <w:lang w:val="en-ID"/>
              </w:rPr>
              <w:t xml:space="preserve"> dikirim ke LTB untuk diverifikasi pertama kali.</w:t>
            </w:r>
          </w:p>
        </w:tc>
      </w:tr>
      <w:tr w:rsidR="00A55C71" w14:paraId="1EFF68EA" w14:textId="77777777" w:rsidTr="0044693E">
        <w:tc>
          <w:tcPr>
            <w:tcW w:w="510" w:type="dxa"/>
            <w:vAlign w:val="center"/>
          </w:tcPr>
          <w:p w14:paraId="03B9222A" w14:textId="2DC98456" w:rsidR="00A55C71" w:rsidRPr="00A55C71" w:rsidRDefault="00A55C71" w:rsidP="00545F7B">
            <w:pPr>
              <w:pStyle w:val="Paragraf"/>
              <w:ind w:firstLine="0"/>
              <w:jc w:val="center"/>
              <w:rPr>
                <w:lang w:val="en-ID"/>
              </w:rPr>
            </w:pPr>
            <w:r w:rsidRPr="00AD64B2">
              <w:rPr>
                <w:szCs w:val="22"/>
                <w:lang w:val="en-ID"/>
              </w:rPr>
              <w:t>5</w:t>
            </w:r>
          </w:p>
        </w:tc>
        <w:tc>
          <w:tcPr>
            <w:tcW w:w="2467" w:type="dxa"/>
            <w:vAlign w:val="center"/>
          </w:tcPr>
          <w:p w14:paraId="70606578" w14:textId="26E69F8D" w:rsidR="00A55C71" w:rsidRPr="00A55C71" w:rsidRDefault="00A55C71" w:rsidP="00545F7B">
            <w:pPr>
              <w:pStyle w:val="Paragraf"/>
              <w:ind w:firstLine="0"/>
              <w:rPr>
                <w:lang w:val="en-ID"/>
              </w:rPr>
            </w:pPr>
            <w:r w:rsidRPr="00AD64B2">
              <w:rPr>
                <w:szCs w:val="22"/>
                <w:lang w:val="en-ID"/>
              </w:rPr>
              <w:t>ltb_1_terima_berkas_sspd</w:t>
            </w:r>
          </w:p>
        </w:tc>
        <w:tc>
          <w:tcPr>
            <w:tcW w:w="2263" w:type="dxa"/>
            <w:vAlign w:val="center"/>
          </w:tcPr>
          <w:p w14:paraId="3D219FFC" w14:textId="7883A28F" w:rsidR="00A55C71" w:rsidRPr="00A55C71" w:rsidRDefault="00A55C71" w:rsidP="00545F7B">
            <w:pPr>
              <w:pStyle w:val="Paragraf"/>
              <w:ind w:firstLine="0"/>
              <w:rPr>
                <w:lang w:val="en-ID"/>
              </w:rPr>
            </w:pPr>
            <w:r w:rsidRPr="00AD64B2">
              <w:rPr>
                <w:szCs w:val="22"/>
                <w:lang w:val="en-ID"/>
              </w:rPr>
              <w:t>bank_1_cek_hasil_transaksi</w:t>
            </w:r>
          </w:p>
        </w:tc>
        <w:tc>
          <w:tcPr>
            <w:tcW w:w="1418" w:type="dxa"/>
            <w:vAlign w:val="center"/>
          </w:tcPr>
          <w:p w14:paraId="4E0355E5" w14:textId="6D004CF2" w:rsidR="00A55C71" w:rsidRPr="005E3328" w:rsidRDefault="00A55C71" w:rsidP="00545F7B">
            <w:pPr>
              <w:pStyle w:val="Paragraf"/>
              <w:ind w:firstLine="0"/>
              <w:jc w:val="center"/>
              <w:rPr>
                <w:i/>
                <w:iCs/>
                <w:lang w:val="en-ID"/>
              </w:rPr>
            </w:pPr>
            <w:r w:rsidRPr="005E3328">
              <w:rPr>
                <w:i/>
                <w:iCs/>
                <w:szCs w:val="22"/>
                <w:lang w:val="en-ID"/>
              </w:rPr>
              <w:t>One-to-One</w:t>
            </w:r>
          </w:p>
        </w:tc>
        <w:tc>
          <w:tcPr>
            <w:tcW w:w="3118" w:type="dxa"/>
            <w:vAlign w:val="center"/>
          </w:tcPr>
          <w:p w14:paraId="710319BD" w14:textId="3F94C9A3" w:rsidR="00A55C71" w:rsidRPr="00A55C71" w:rsidRDefault="00A55C71" w:rsidP="00545F7B">
            <w:pPr>
              <w:pStyle w:val="Paragraf"/>
              <w:ind w:firstLine="0"/>
              <w:rPr>
                <w:lang w:val="en-ID"/>
              </w:rPr>
            </w:pPr>
            <w:r w:rsidRPr="00AD64B2">
              <w:rPr>
                <w:szCs w:val="22"/>
                <w:lang w:val="en-ID"/>
              </w:rPr>
              <w:t>LTB meneruskan berkas ke bank untuk pengecekan pembayaran BPHTB.</w:t>
            </w:r>
          </w:p>
        </w:tc>
      </w:tr>
      <w:tr w:rsidR="00A55C71" w14:paraId="43F0D402" w14:textId="77777777" w:rsidTr="0044693E">
        <w:tc>
          <w:tcPr>
            <w:tcW w:w="510" w:type="dxa"/>
            <w:vAlign w:val="center"/>
          </w:tcPr>
          <w:p w14:paraId="080C82DF" w14:textId="4A085771" w:rsidR="00A55C71" w:rsidRPr="00A55C71" w:rsidRDefault="00A55C71" w:rsidP="00545F7B">
            <w:pPr>
              <w:pStyle w:val="Paragraf"/>
              <w:ind w:firstLine="0"/>
              <w:jc w:val="center"/>
              <w:rPr>
                <w:lang w:val="en-ID"/>
              </w:rPr>
            </w:pPr>
            <w:r w:rsidRPr="00AD64B2">
              <w:rPr>
                <w:szCs w:val="22"/>
                <w:lang w:val="en-ID"/>
              </w:rPr>
              <w:t>6</w:t>
            </w:r>
          </w:p>
        </w:tc>
        <w:tc>
          <w:tcPr>
            <w:tcW w:w="2467" w:type="dxa"/>
            <w:vAlign w:val="center"/>
          </w:tcPr>
          <w:p w14:paraId="63055EA1" w14:textId="3D0F731A" w:rsidR="00A55C71" w:rsidRPr="00A55C71" w:rsidRDefault="00A55C71" w:rsidP="00545F7B">
            <w:pPr>
              <w:pStyle w:val="Paragraf"/>
              <w:ind w:firstLine="0"/>
              <w:rPr>
                <w:lang w:val="en-ID"/>
              </w:rPr>
            </w:pPr>
            <w:r w:rsidRPr="00AD64B2">
              <w:rPr>
                <w:szCs w:val="22"/>
                <w:lang w:val="en-ID"/>
              </w:rPr>
              <w:t>bank_1_cek_hasil_transaksi</w:t>
            </w:r>
          </w:p>
        </w:tc>
        <w:tc>
          <w:tcPr>
            <w:tcW w:w="2263" w:type="dxa"/>
            <w:vAlign w:val="center"/>
          </w:tcPr>
          <w:p w14:paraId="600C3A7A" w14:textId="14BF7940" w:rsidR="00A55C71" w:rsidRPr="00A55C71" w:rsidRDefault="00A55C71" w:rsidP="00545F7B">
            <w:pPr>
              <w:pStyle w:val="Paragraf"/>
              <w:ind w:firstLine="0"/>
              <w:rPr>
                <w:lang w:val="en-ID"/>
              </w:rPr>
            </w:pPr>
            <w:r w:rsidRPr="00AD64B2">
              <w:rPr>
                <w:szCs w:val="22"/>
                <w:lang w:val="en-ID"/>
              </w:rPr>
              <w:t>p_1_verifikasi</w:t>
            </w:r>
          </w:p>
        </w:tc>
        <w:tc>
          <w:tcPr>
            <w:tcW w:w="1418" w:type="dxa"/>
            <w:vAlign w:val="center"/>
          </w:tcPr>
          <w:p w14:paraId="502C3B0D" w14:textId="109B46B3" w:rsidR="00A55C71" w:rsidRPr="005E3328" w:rsidRDefault="00A55C71" w:rsidP="00545F7B">
            <w:pPr>
              <w:pStyle w:val="Paragraf"/>
              <w:ind w:firstLine="0"/>
              <w:jc w:val="center"/>
              <w:rPr>
                <w:i/>
                <w:iCs/>
                <w:lang w:val="en-ID"/>
              </w:rPr>
            </w:pPr>
            <w:r w:rsidRPr="005E3328">
              <w:rPr>
                <w:i/>
                <w:iCs/>
                <w:szCs w:val="22"/>
                <w:lang w:val="en-ID"/>
              </w:rPr>
              <w:t>One-to-One</w:t>
            </w:r>
          </w:p>
        </w:tc>
        <w:tc>
          <w:tcPr>
            <w:tcW w:w="3118" w:type="dxa"/>
            <w:vAlign w:val="center"/>
          </w:tcPr>
          <w:p w14:paraId="4BE24EAB" w14:textId="2FF3E837" w:rsidR="00A55C71" w:rsidRPr="00A55C71" w:rsidRDefault="00A55C71" w:rsidP="00545F7B">
            <w:pPr>
              <w:pStyle w:val="Paragraf"/>
              <w:ind w:firstLine="0"/>
              <w:rPr>
                <w:lang w:val="en-ID"/>
              </w:rPr>
            </w:pPr>
            <w:r w:rsidRPr="00AD64B2">
              <w:rPr>
                <w:szCs w:val="22"/>
                <w:lang w:val="en-ID"/>
              </w:rPr>
              <w:t>Setelah verifikasi bank, data diteruskan ke Peneliti.</w:t>
            </w:r>
          </w:p>
        </w:tc>
      </w:tr>
      <w:tr w:rsidR="00A55C71" w14:paraId="41B17113" w14:textId="77777777" w:rsidTr="0044693E">
        <w:tc>
          <w:tcPr>
            <w:tcW w:w="510" w:type="dxa"/>
            <w:vAlign w:val="center"/>
          </w:tcPr>
          <w:p w14:paraId="5460E466" w14:textId="3B205FBF" w:rsidR="00A55C71" w:rsidRPr="00A55C71" w:rsidRDefault="00A55C71" w:rsidP="00545F7B">
            <w:pPr>
              <w:pStyle w:val="Paragraf"/>
              <w:ind w:firstLine="0"/>
              <w:jc w:val="center"/>
              <w:rPr>
                <w:lang w:val="en-ID"/>
              </w:rPr>
            </w:pPr>
            <w:r w:rsidRPr="00AD64B2">
              <w:rPr>
                <w:szCs w:val="22"/>
                <w:lang w:val="en-ID"/>
              </w:rPr>
              <w:t>7</w:t>
            </w:r>
          </w:p>
        </w:tc>
        <w:tc>
          <w:tcPr>
            <w:tcW w:w="2467" w:type="dxa"/>
            <w:vAlign w:val="center"/>
          </w:tcPr>
          <w:p w14:paraId="24270462" w14:textId="6405ED17" w:rsidR="00A55C71" w:rsidRPr="00A55C71" w:rsidRDefault="00A55C71" w:rsidP="00545F7B">
            <w:pPr>
              <w:pStyle w:val="Paragraf"/>
              <w:ind w:firstLine="0"/>
              <w:rPr>
                <w:lang w:val="en-ID"/>
              </w:rPr>
            </w:pPr>
            <w:r w:rsidRPr="00AD64B2">
              <w:rPr>
                <w:szCs w:val="22"/>
                <w:lang w:val="en-ID"/>
              </w:rPr>
              <w:t>p_1_verifikasi</w:t>
            </w:r>
          </w:p>
        </w:tc>
        <w:tc>
          <w:tcPr>
            <w:tcW w:w="2263" w:type="dxa"/>
            <w:vAlign w:val="center"/>
          </w:tcPr>
          <w:p w14:paraId="07DFE997" w14:textId="526568DD" w:rsidR="00A55C71" w:rsidRPr="00A55C71" w:rsidRDefault="00A55C71" w:rsidP="00545F7B">
            <w:pPr>
              <w:pStyle w:val="Paragraf"/>
              <w:ind w:firstLine="0"/>
              <w:rPr>
                <w:lang w:val="en-ID"/>
              </w:rPr>
            </w:pPr>
            <w:r w:rsidRPr="00AD64B2">
              <w:rPr>
                <w:szCs w:val="22"/>
                <w:lang w:val="en-ID"/>
              </w:rPr>
              <w:t>p_3_</w:t>
            </w:r>
            <w:r w:rsidRPr="005E3328">
              <w:rPr>
                <w:i/>
                <w:iCs/>
                <w:szCs w:val="22"/>
                <w:lang w:val="en-ID"/>
              </w:rPr>
              <w:t>clear</w:t>
            </w:r>
            <w:r w:rsidRPr="00AD64B2">
              <w:rPr>
                <w:szCs w:val="22"/>
                <w:lang w:val="en-ID"/>
              </w:rPr>
              <w:t>_to_paraf</w:t>
            </w:r>
          </w:p>
        </w:tc>
        <w:tc>
          <w:tcPr>
            <w:tcW w:w="1418" w:type="dxa"/>
            <w:vAlign w:val="center"/>
          </w:tcPr>
          <w:p w14:paraId="3410EBFF" w14:textId="1774DA80" w:rsidR="00A55C71" w:rsidRPr="005E3328" w:rsidRDefault="00A55C71" w:rsidP="00545F7B">
            <w:pPr>
              <w:pStyle w:val="Paragraf"/>
              <w:ind w:firstLine="0"/>
              <w:jc w:val="center"/>
              <w:rPr>
                <w:i/>
                <w:iCs/>
                <w:lang w:val="en-ID"/>
              </w:rPr>
            </w:pPr>
            <w:r w:rsidRPr="005E3328">
              <w:rPr>
                <w:i/>
                <w:iCs/>
                <w:szCs w:val="22"/>
                <w:lang w:val="en-ID"/>
              </w:rPr>
              <w:t>One-to-One</w:t>
            </w:r>
          </w:p>
        </w:tc>
        <w:tc>
          <w:tcPr>
            <w:tcW w:w="3118" w:type="dxa"/>
            <w:vAlign w:val="center"/>
          </w:tcPr>
          <w:p w14:paraId="083A5A93" w14:textId="78EF2FC5" w:rsidR="00A55C71" w:rsidRPr="00A55C71" w:rsidRDefault="00A55C71" w:rsidP="00545F7B">
            <w:pPr>
              <w:pStyle w:val="Paragraf"/>
              <w:ind w:firstLine="0"/>
              <w:rPr>
                <w:lang w:val="en-ID"/>
              </w:rPr>
            </w:pPr>
            <w:r w:rsidRPr="00AD64B2">
              <w:rPr>
                <w:szCs w:val="22"/>
                <w:lang w:val="en-ID"/>
              </w:rPr>
              <w:t>Data hasil verifikasi dikirim ke tahap paraf.</w:t>
            </w:r>
          </w:p>
        </w:tc>
      </w:tr>
      <w:tr w:rsidR="00823F2F" w14:paraId="29DE741C" w14:textId="77777777" w:rsidTr="0044693E">
        <w:tc>
          <w:tcPr>
            <w:tcW w:w="510" w:type="dxa"/>
            <w:vAlign w:val="center"/>
          </w:tcPr>
          <w:p w14:paraId="7AE00BDF" w14:textId="273F9268" w:rsidR="00823F2F" w:rsidRPr="00823F2F" w:rsidRDefault="00823F2F" w:rsidP="00545F7B">
            <w:pPr>
              <w:pStyle w:val="Paragraf"/>
              <w:ind w:firstLine="0"/>
              <w:jc w:val="center"/>
              <w:rPr>
                <w:lang w:val="en-ID"/>
              </w:rPr>
            </w:pPr>
            <w:r w:rsidRPr="00AD64B2">
              <w:rPr>
                <w:szCs w:val="22"/>
                <w:lang w:val="en-ID"/>
              </w:rPr>
              <w:t>8</w:t>
            </w:r>
          </w:p>
        </w:tc>
        <w:tc>
          <w:tcPr>
            <w:tcW w:w="2467" w:type="dxa"/>
            <w:vAlign w:val="center"/>
          </w:tcPr>
          <w:p w14:paraId="003453AA" w14:textId="584815B8" w:rsidR="00823F2F" w:rsidRPr="00823F2F" w:rsidRDefault="00823F2F" w:rsidP="00545F7B">
            <w:pPr>
              <w:pStyle w:val="Paragraf"/>
              <w:ind w:firstLine="0"/>
              <w:rPr>
                <w:lang w:val="en-ID"/>
              </w:rPr>
            </w:pPr>
            <w:r w:rsidRPr="00AD64B2">
              <w:rPr>
                <w:szCs w:val="22"/>
                <w:lang w:val="en-ID"/>
              </w:rPr>
              <w:t>p_3_clear_to_paraf</w:t>
            </w:r>
          </w:p>
        </w:tc>
        <w:tc>
          <w:tcPr>
            <w:tcW w:w="2263" w:type="dxa"/>
            <w:vAlign w:val="center"/>
          </w:tcPr>
          <w:p w14:paraId="727A58BA" w14:textId="2FBAB8EC" w:rsidR="00823F2F" w:rsidRPr="00823F2F" w:rsidRDefault="00823F2F" w:rsidP="00545F7B">
            <w:pPr>
              <w:pStyle w:val="Paragraf"/>
              <w:ind w:firstLine="0"/>
              <w:rPr>
                <w:lang w:val="en-ID"/>
              </w:rPr>
            </w:pPr>
            <w:r w:rsidRPr="00AD64B2">
              <w:rPr>
                <w:szCs w:val="22"/>
                <w:lang w:val="en-ID"/>
              </w:rPr>
              <w:t>pv_1_paraf_validate</w:t>
            </w:r>
          </w:p>
        </w:tc>
        <w:tc>
          <w:tcPr>
            <w:tcW w:w="1418" w:type="dxa"/>
            <w:vAlign w:val="center"/>
          </w:tcPr>
          <w:p w14:paraId="5AAACBB6" w14:textId="3F462BF2" w:rsidR="00823F2F" w:rsidRPr="005E3328" w:rsidRDefault="00823F2F" w:rsidP="00545F7B">
            <w:pPr>
              <w:pStyle w:val="Paragraf"/>
              <w:ind w:firstLine="0"/>
              <w:jc w:val="center"/>
              <w:rPr>
                <w:i/>
                <w:iCs/>
                <w:lang w:val="en-ID"/>
              </w:rPr>
            </w:pPr>
            <w:r w:rsidRPr="005E3328">
              <w:rPr>
                <w:i/>
                <w:iCs/>
                <w:szCs w:val="22"/>
                <w:lang w:val="en-ID"/>
              </w:rPr>
              <w:t>One-to-One</w:t>
            </w:r>
          </w:p>
        </w:tc>
        <w:tc>
          <w:tcPr>
            <w:tcW w:w="3118" w:type="dxa"/>
            <w:vAlign w:val="center"/>
          </w:tcPr>
          <w:p w14:paraId="6555DBCF" w14:textId="5676B1AC" w:rsidR="00823F2F" w:rsidRPr="00823F2F" w:rsidRDefault="00823F2F" w:rsidP="00545F7B">
            <w:pPr>
              <w:pStyle w:val="Paragraf"/>
              <w:ind w:firstLine="0"/>
              <w:rPr>
                <w:lang w:val="en-ID"/>
              </w:rPr>
            </w:pPr>
            <w:r w:rsidRPr="00AD64B2">
              <w:rPr>
                <w:szCs w:val="22"/>
                <w:lang w:val="en-ID"/>
              </w:rPr>
              <w:t>Peneliti validasi melakukan finalisasi dan memberi nomor validasi.</w:t>
            </w:r>
          </w:p>
        </w:tc>
      </w:tr>
      <w:tr w:rsidR="00823F2F" w14:paraId="11B05E32" w14:textId="77777777" w:rsidTr="0044693E">
        <w:tc>
          <w:tcPr>
            <w:tcW w:w="510" w:type="dxa"/>
            <w:vAlign w:val="center"/>
          </w:tcPr>
          <w:p w14:paraId="2C0602E7" w14:textId="228B0215" w:rsidR="00823F2F" w:rsidRPr="00823F2F" w:rsidRDefault="00823F2F" w:rsidP="00545F7B">
            <w:pPr>
              <w:pStyle w:val="Paragraf"/>
              <w:ind w:firstLine="0"/>
              <w:jc w:val="center"/>
              <w:rPr>
                <w:lang w:val="en-ID"/>
              </w:rPr>
            </w:pPr>
            <w:r w:rsidRPr="00AD64B2">
              <w:rPr>
                <w:szCs w:val="22"/>
                <w:lang w:val="en-ID"/>
              </w:rPr>
              <w:t>9</w:t>
            </w:r>
          </w:p>
        </w:tc>
        <w:tc>
          <w:tcPr>
            <w:tcW w:w="2467" w:type="dxa"/>
            <w:vAlign w:val="center"/>
          </w:tcPr>
          <w:p w14:paraId="7DAA33DA" w14:textId="49DBAE01" w:rsidR="00823F2F" w:rsidRPr="00823F2F" w:rsidRDefault="00823F2F" w:rsidP="00545F7B">
            <w:pPr>
              <w:pStyle w:val="Paragraf"/>
              <w:ind w:firstLine="0"/>
              <w:rPr>
                <w:lang w:val="en-ID"/>
              </w:rPr>
            </w:pPr>
            <w:r w:rsidRPr="00AD64B2">
              <w:rPr>
                <w:szCs w:val="22"/>
                <w:lang w:val="en-ID"/>
              </w:rPr>
              <w:t>pv_1_paraf_validate</w:t>
            </w:r>
          </w:p>
        </w:tc>
        <w:tc>
          <w:tcPr>
            <w:tcW w:w="2263" w:type="dxa"/>
            <w:vAlign w:val="center"/>
          </w:tcPr>
          <w:p w14:paraId="05942D88" w14:textId="4AD93846" w:rsidR="00823F2F" w:rsidRPr="0044693E" w:rsidRDefault="00823F2F" w:rsidP="00545F7B">
            <w:pPr>
              <w:pStyle w:val="Paragraf"/>
              <w:ind w:firstLine="0"/>
              <w:rPr>
                <w:szCs w:val="22"/>
                <w:lang w:val="en-ID"/>
              </w:rPr>
            </w:pPr>
            <w:r w:rsidRPr="00AD64B2">
              <w:rPr>
                <w:szCs w:val="22"/>
                <w:lang w:val="en-ID"/>
              </w:rPr>
              <w:t>pat_7_validasi_</w:t>
            </w:r>
            <w:r w:rsidR="0044693E">
              <w:rPr>
                <w:szCs w:val="22"/>
              </w:rPr>
              <w:t xml:space="preserve"> </w:t>
            </w:r>
            <w:r w:rsidRPr="00AD64B2">
              <w:rPr>
                <w:szCs w:val="22"/>
                <w:lang w:val="en-ID"/>
              </w:rPr>
              <w:t>surat</w:t>
            </w:r>
          </w:p>
        </w:tc>
        <w:tc>
          <w:tcPr>
            <w:tcW w:w="1418" w:type="dxa"/>
            <w:vAlign w:val="center"/>
          </w:tcPr>
          <w:p w14:paraId="20A36D49" w14:textId="5BB97AD2" w:rsidR="00823F2F" w:rsidRPr="005E3328" w:rsidRDefault="00823F2F" w:rsidP="00545F7B">
            <w:pPr>
              <w:pStyle w:val="Paragraf"/>
              <w:ind w:firstLine="0"/>
              <w:jc w:val="center"/>
              <w:rPr>
                <w:i/>
                <w:iCs/>
                <w:lang w:val="en-ID"/>
              </w:rPr>
            </w:pPr>
            <w:r w:rsidRPr="005E3328">
              <w:rPr>
                <w:i/>
                <w:iCs/>
                <w:szCs w:val="22"/>
                <w:lang w:val="en-ID"/>
              </w:rPr>
              <w:t>One-to-One</w:t>
            </w:r>
          </w:p>
        </w:tc>
        <w:tc>
          <w:tcPr>
            <w:tcW w:w="3118" w:type="dxa"/>
            <w:vAlign w:val="center"/>
          </w:tcPr>
          <w:p w14:paraId="38A449CF" w14:textId="75A9ABEB" w:rsidR="00823F2F" w:rsidRPr="00823F2F" w:rsidRDefault="00823F2F" w:rsidP="00545F7B">
            <w:pPr>
              <w:pStyle w:val="Paragraf"/>
              <w:ind w:firstLine="0"/>
              <w:rPr>
                <w:lang w:val="en-ID"/>
              </w:rPr>
            </w:pPr>
            <w:r w:rsidRPr="00AD64B2">
              <w:rPr>
                <w:szCs w:val="22"/>
                <w:lang w:val="en-ID"/>
              </w:rPr>
              <w:t>Nomor validasi disimpan ke tabel surat validasi.</w:t>
            </w:r>
          </w:p>
        </w:tc>
      </w:tr>
      <w:tr w:rsidR="00823F2F" w14:paraId="1A8FF602" w14:textId="77777777" w:rsidTr="0044693E">
        <w:tc>
          <w:tcPr>
            <w:tcW w:w="510" w:type="dxa"/>
            <w:vAlign w:val="center"/>
          </w:tcPr>
          <w:p w14:paraId="2B75CBB5" w14:textId="09354A37" w:rsidR="00823F2F" w:rsidRPr="00823F2F" w:rsidRDefault="00823F2F" w:rsidP="00545F7B">
            <w:pPr>
              <w:pStyle w:val="Paragraf"/>
              <w:ind w:firstLine="0"/>
              <w:jc w:val="center"/>
              <w:rPr>
                <w:lang w:val="en-ID"/>
              </w:rPr>
            </w:pPr>
            <w:r w:rsidRPr="00AD64B2">
              <w:rPr>
                <w:szCs w:val="22"/>
                <w:lang w:val="en-ID"/>
              </w:rPr>
              <w:t>10</w:t>
            </w:r>
          </w:p>
        </w:tc>
        <w:tc>
          <w:tcPr>
            <w:tcW w:w="2467" w:type="dxa"/>
            <w:vAlign w:val="center"/>
          </w:tcPr>
          <w:p w14:paraId="6114AAE1" w14:textId="5C6CCC90" w:rsidR="00823F2F" w:rsidRPr="00823F2F" w:rsidRDefault="00823F2F" w:rsidP="00545F7B">
            <w:pPr>
              <w:pStyle w:val="Paragraf"/>
              <w:ind w:firstLine="0"/>
              <w:rPr>
                <w:lang w:val="en-ID"/>
              </w:rPr>
            </w:pPr>
            <w:r w:rsidRPr="00AD64B2">
              <w:rPr>
                <w:szCs w:val="22"/>
                <w:lang w:val="en-ID"/>
              </w:rPr>
              <w:t>lsb_1_serah_berkas</w:t>
            </w:r>
          </w:p>
        </w:tc>
        <w:tc>
          <w:tcPr>
            <w:tcW w:w="2263" w:type="dxa"/>
            <w:vAlign w:val="center"/>
          </w:tcPr>
          <w:p w14:paraId="70EC688E" w14:textId="563699D7" w:rsidR="00823F2F" w:rsidRPr="00823F2F" w:rsidRDefault="00823F2F" w:rsidP="00545F7B">
            <w:pPr>
              <w:pStyle w:val="Paragraf"/>
              <w:ind w:firstLine="0"/>
              <w:rPr>
                <w:lang w:val="en-ID"/>
              </w:rPr>
            </w:pPr>
            <w:r w:rsidRPr="00AD64B2">
              <w:rPr>
                <w:szCs w:val="22"/>
                <w:lang w:val="en-ID"/>
              </w:rPr>
              <w:t>pat_1_</w:t>
            </w:r>
            <w:r w:rsidR="002E4F11" w:rsidRPr="002E4F11">
              <w:rPr>
                <w:i/>
                <w:iCs/>
                <w:szCs w:val="22"/>
                <w:lang w:val="en-ID"/>
              </w:rPr>
              <w:t>booking</w:t>
            </w:r>
            <w:r w:rsidRPr="00AD64B2">
              <w:rPr>
                <w:szCs w:val="22"/>
                <w:lang w:val="en-ID"/>
              </w:rPr>
              <w:t>sspd</w:t>
            </w:r>
          </w:p>
        </w:tc>
        <w:tc>
          <w:tcPr>
            <w:tcW w:w="1418" w:type="dxa"/>
            <w:vAlign w:val="center"/>
          </w:tcPr>
          <w:p w14:paraId="3874023A" w14:textId="2B60E6CC" w:rsidR="00823F2F" w:rsidRPr="005E3328" w:rsidRDefault="00823F2F" w:rsidP="00545F7B">
            <w:pPr>
              <w:pStyle w:val="Paragraf"/>
              <w:ind w:firstLine="0"/>
              <w:jc w:val="center"/>
              <w:rPr>
                <w:i/>
                <w:iCs/>
                <w:lang w:val="en-ID"/>
              </w:rPr>
            </w:pPr>
            <w:r w:rsidRPr="005E3328">
              <w:rPr>
                <w:i/>
                <w:iCs/>
                <w:szCs w:val="22"/>
                <w:lang w:val="en-ID"/>
              </w:rPr>
              <w:t>One-to-One</w:t>
            </w:r>
          </w:p>
        </w:tc>
        <w:tc>
          <w:tcPr>
            <w:tcW w:w="3118" w:type="dxa"/>
            <w:vAlign w:val="center"/>
          </w:tcPr>
          <w:p w14:paraId="5586419D" w14:textId="3F82F23B" w:rsidR="00823F2F" w:rsidRPr="00823F2F" w:rsidRDefault="00823F2F" w:rsidP="00545F7B">
            <w:pPr>
              <w:pStyle w:val="Paragraf"/>
              <w:ind w:firstLine="0"/>
              <w:rPr>
                <w:lang w:val="en-ID"/>
              </w:rPr>
            </w:pPr>
            <w:r w:rsidRPr="00AD64B2">
              <w:rPr>
                <w:szCs w:val="22"/>
                <w:lang w:val="en-ID"/>
              </w:rPr>
              <w:t>Hasil akhir (berkas validasi) dikembalikan ke PPAT melalui sistem.</w:t>
            </w:r>
          </w:p>
        </w:tc>
      </w:tr>
    </w:tbl>
    <w:p w14:paraId="7632BAA4" w14:textId="77777777" w:rsidR="003B036E" w:rsidRPr="00244DCF" w:rsidRDefault="003B036E" w:rsidP="00545F7B">
      <w:pPr>
        <w:pStyle w:val="Paragraf"/>
        <w:ind w:hanging="709"/>
        <w:jc w:val="center"/>
        <w:rPr>
          <w:lang w:val="en-ID"/>
        </w:rPr>
      </w:pPr>
    </w:p>
    <w:p w14:paraId="6FC89D0C" w14:textId="0E1E71DD" w:rsidR="00E04D73" w:rsidRPr="00670CF6" w:rsidRDefault="009C08F5" w:rsidP="00545F7B">
      <w:pPr>
        <w:pStyle w:val="JudulSub-subbab"/>
        <w:rPr>
          <w:i/>
          <w:iCs/>
        </w:rPr>
      </w:pPr>
      <w:bookmarkStart w:id="113" w:name="_Toc212633020"/>
      <w:r w:rsidRPr="00670CF6">
        <w:rPr>
          <w:i/>
          <w:iCs/>
        </w:rPr>
        <w:t>Prototype Construction</w:t>
      </w:r>
      <w:bookmarkEnd w:id="113"/>
    </w:p>
    <w:p w14:paraId="7471EAE1" w14:textId="77777777" w:rsidR="00AC4C86" w:rsidRPr="00AC4C86" w:rsidRDefault="00AC4C86" w:rsidP="00545F7B">
      <w:pPr>
        <w:pStyle w:val="Paragraf"/>
        <w:rPr>
          <w:lang w:val="en-ID"/>
        </w:rPr>
      </w:pPr>
      <w:r w:rsidRPr="00AC4C86">
        <w:rPr>
          <w:lang w:val="en-ID"/>
        </w:rPr>
        <w:t>Tahap ini merupakan proses pembuatan sistem fungsional awal berdasarkan hasil desain. Implementasi dilakukan menggunakan:</w:t>
      </w:r>
    </w:p>
    <w:p w14:paraId="514CBB37" w14:textId="77777777" w:rsidR="00AC4C86" w:rsidRPr="00AC4C86" w:rsidRDefault="00AC4C86" w:rsidP="00545F7B">
      <w:pPr>
        <w:pStyle w:val="Paragraf"/>
        <w:numPr>
          <w:ilvl w:val="0"/>
          <w:numId w:val="13"/>
        </w:numPr>
        <w:rPr>
          <w:lang w:val="en-ID"/>
        </w:rPr>
      </w:pPr>
      <w:r w:rsidRPr="00670CF6">
        <w:rPr>
          <w:i/>
          <w:iCs/>
          <w:lang w:val="en-ID"/>
        </w:rPr>
        <w:t>Frontend</w:t>
      </w:r>
      <w:r w:rsidRPr="00AC4C86">
        <w:rPr>
          <w:lang w:val="en-ID"/>
        </w:rPr>
        <w:t>: Vite.js, HTML, CSS, JavaScript;</w:t>
      </w:r>
    </w:p>
    <w:p w14:paraId="07B70207" w14:textId="77777777" w:rsidR="00AC4C86" w:rsidRPr="00AC4C86" w:rsidRDefault="00AC4C86" w:rsidP="00545F7B">
      <w:pPr>
        <w:pStyle w:val="Paragraf"/>
        <w:numPr>
          <w:ilvl w:val="0"/>
          <w:numId w:val="13"/>
        </w:numPr>
        <w:rPr>
          <w:lang w:val="en-ID"/>
        </w:rPr>
      </w:pPr>
      <w:r w:rsidRPr="00670CF6">
        <w:rPr>
          <w:i/>
          <w:iCs/>
          <w:lang w:val="en-ID"/>
        </w:rPr>
        <w:t>Backend</w:t>
      </w:r>
      <w:r w:rsidRPr="00AC4C86">
        <w:rPr>
          <w:lang w:val="en-ID"/>
        </w:rPr>
        <w:t>: Node.js dan Express.js;</w:t>
      </w:r>
    </w:p>
    <w:p w14:paraId="12D5803E" w14:textId="74B7E6AD" w:rsidR="00AC4C86" w:rsidRPr="00AC4C86" w:rsidRDefault="002E4F11" w:rsidP="00545F7B">
      <w:pPr>
        <w:pStyle w:val="Paragraf"/>
        <w:numPr>
          <w:ilvl w:val="0"/>
          <w:numId w:val="13"/>
        </w:numPr>
        <w:rPr>
          <w:lang w:val="en-ID"/>
        </w:rPr>
      </w:pPr>
      <w:r w:rsidRPr="002E4F11">
        <w:rPr>
          <w:i/>
          <w:iCs/>
          <w:lang w:val="en-ID"/>
        </w:rPr>
        <w:t>Database</w:t>
      </w:r>
      <w:r w:rsidR="00AC4C86" w:rsidRPr="00AC4C86">
        <w:rPr>
          <w:lang w:val="en-ID"/>
        </w:rPr>
        <w:t xml:space="preserve">: PostgreSQL dengan struktur relasi yang mencakup </w:t>
      </w:r>
      <w:r w:rsidR="00670CF6">
        <w:rPr>
          <w:lang w:val="en-ID"/>
        </w:rPr>
        <w:t>table</w:t>
      </w:r>
      <w:r w:rsidR="00670CF6">
        <w:t xml:space="preserve"> </w:t>
      </w:r>
      <w:r w:rsidR="00AC4C86" w:rsidRPr="00AC4C86">
        <w:rPr>
          <w:i/>
          <w:iCs/>
          <w:lang w:val="en-ID"/>
        </w:rPr>
        <w:t>pat_1_</w:t>
      </w:r>
      <w:r w:rsidR="00670CF6">
        <w:rPr>
          <w:i/>
          <w:iCs/>
        </w:rPr>
        <w:t xml:space="preserve"> </w:t>
      </w:r>
      <w:r w:rsidRPr="002E4F11">
        <w:rPr>
          <w:i/>
          <w:iCs/>
          <w:lang w:val="en-ID"/>
        </w:rPr>
        <w:t>booking</w:t>
      </w:r>
      <w:r w:rsidR="00AC4C86" w:rsidRPr="00AC4C86">
        <w:rPr>
          <w:i/>
          <w:iCs/>
          <w:lang w:val="en-ID"/>
        </w:rPr>
        <w:t>sspd</w:t>
      </w:r>
      <w:r w:rsidR="00AC4C86" w:rsidRPr="00AC4C86">
        <w:rPr>
          <w:lang w:val="en-ID"/>
        </w:rPr>
        <w:t>,</w:t>
      </w:r>
      <w:r w:rsidR="00AC4C86">
        <w:rPr>
          <w:lang w:val="en-ID"/>
        </w:rPr>
        <w:t xml:space="preserve"> </w:t>
      </w:r>
      <w:r w:rsidR="00AC4C86" w:rsidRPr="00AC4C86">
        <w:rPr>
          <w:i/>
          <w:iCs/>
          <w:lang w:val="en-ID"/>
        </w:rPr>
        <w:t>ltb_1_terima_berkas_sspd</w:t>
      </w:r>
      <w:r w:rsidR="00AC4C86" w:rsidRPr="00AC4C86">
        <w:rPr>
          <w:lang w:val="en-ID"/>
        </w:rPr>
        <w:t>,</w:t>
      </w:r>
      <w:r w:rsidR="00AC4C86">
        <w:rPr>
          <w:lang w:val="en-ID"/>
        </w:rPr>
        <w:t xml:space="preserve"> </w:t>
      </w:r>
      <w:r w:rsidR="00AC4C86" w:rsidRPr="00AC4C86">
        <w:rPr>
          <w:i/>
          <w:iCs/>
          <w:lang w:val="en-ID"/>
        </w:rPr>
        <w:t>bank_1_cek_hasil_transaksi</w:t>
      </w:r>
      <w:r w:rsidR="00AC4C86" w:rsidRPr="00AC4C86">
        <w:rPr>
          <w:lang w:val="en-ID"/>
        </w:rPr>
        <w:t xml:space="preserve">, dan tabel turunan lain yang saling berelasi melalui </w:t>
      </w:r>
      <w:r w:rsidR="00AC4C86" w:rsidRPr="00AC4C86">
        <w:rPr>
          <w:i/>
          <w:iCs/>
          <w:lang w:val="en-ID"/>
        </w:rPr>
        <w:t>foreign key</w:t>
      </w:r>
      <w:r w:rsidR="00AC4C86" w:rsidRPr="00AC4C86">
        <w:rPr>
          <w:lang w:val="en-ID"/>
        </w:rPr>
        <w:t>.</w:t>
      </w:r>
    </w:p>
    <w:p w14:paraId="6FCD1A22" w14:textId="30A7C0F8" w:rsidR="00920AE7" w:rsidRPr="00AC4C86" w:rsidRDefault="00AC4C86" w:rsidP="00545F7B">
      <w:pPr>
        <w:pStyle w:val="Paragraf"/>
        <w:rPr>
          <w:lang w:val="en-ID"/>
        </w:rPr>
      </w:pPr>
      <w:r w:rsidRPr="00AC4C86">
        <w:rPr>
          <w:lang w:val="en-ID"/>
        </w:rPr>
        <w:t>Setiap versi prototipe diuji untuk memastikan kestabilan sistem, integrasi data antar modul, dan ketepatan alur kerja antar aktor seperti PPAT, LTB, Bank, Peneliti, dan LSB.</w:t>
      </w:r>
    </w:p>
    <w:p w14:paraId="17E4A79C" w14:textId="431C6D43" w:rsidR="00E04D73" w:rsidRPr="00670CF6" w:rsidRDefault="009C08F5" w:rsidP="00545F7B">
      <w:pPr>
        <w:pStyle w:val="JudulSub-subbab"/>
        <w:rPr>
          <w:i/>
          <w:iCs/>
        </w:rPr>
      </w:pPr>
      <w:bookmarkStart w:id="114" w:name="_Toc212633021"/>
      <w:r w:rsidRPr="00670CF6">
        <w:rPr>
          <w:i/>
          <w:iCs/>
        </w:rPr>
        <w:t xml:space="preserve">Delivery </w:t>
      </w:r>
      <w:r w:rsidR="00670CF6">
        <w:rPr>
          <w:i/>
          <w:iCs/>
        </w:rPr>
        <w:t>a</w:t>
      </w:r>
      <w:r w:rsidRPr="00670CF6">
        <w:rPr>
          <w:i/>
          <w:iCs/>
        </w:rPr>
        <w:t>nd Feedback</w:t>
      </w:r>
      <w:bookmarkEnd w:id="114"/>
    </w:p>
    <w:p w14:paraId="7D94968D" w14:textId="77777777" w:rsidR="00AC4C86" w:rsidRPr="00AC4C86" w:rsidRDefault="00AC4C86" w:rsidP="00545F7B">
      <w:pPr>
        <w:pStyle w:val="Paragraf"/>
        <w:numPr>
          <w:ilvl w:val="0"/>
          <w:numId w:val="7"/>
        </w:numPr>
        <w:rPr>
          <w:lang w:val="en-ID"/>
        </w:rPr>
      </w:pPr>
      <w:r w:rsidRPr="00AC4C86">
        <w:rPr>
          <w:lang w:val="en-ID"/>
        </w:rPr>
        <w:t xml:space="preserve">Tahap terakhir dilakukan untuk mengevaluasi sistem melalui pengujian langsung dengan pengguna (admin dan pegawai BAPPENDA). Uji coba dilakukan sebanyak </w:t>
      </w:r>
      <w:r w:rsidRPr="00AC4C86">
        <w:rPr>
          <w:b/>
          <w:bCs/>
          <w:lang w:val="en-ID"/>
        </w:rPr>
        <w:t>tiga kali iterasi</w:t>
      </w:r>
      <w:r w:rsidRPr="00AC4C86">
        <w:rPr>
          <w:lang w:val="en-ID"/>
        </w:rPr>
        <w:t>, dengan rincian sebagai berikut:</w:t>
      </w:r>
    </w:p>
    <w:p w14:paraId="4860A56B" w14:textId="591B3E7A" w:rsidR="00AC4C86" w:rsidRPr="00AC4C86" w:rsidRDefault="00AC4C86" w:rsidP="00545F7B">
      <w:pPr>
        <w:pStyle w:val="Paragraf"/>
        <w:numPr>
          <w:ilvl w:val="0"/>
          <w:numId w:val="7"/>
        </w:numPr>
        <w:rPr>
          <w:lang w:val="en-ID"/>
        </w:rPr>
      </w:pPr>
      <w:r w:rsidRPr="00AC4C86">
        <w:rPr>
          <w:b/>
          <w:bCs/>
          <w:lang w:val="en-ID"/>
        </w:rPr>
        <w:t>Iterasi 1:</w:t>
      </w:r>
      <w:r w:rsidRPr="00AC4C86">
        <w:rPr>
          <w:lang w:val="en-ID"/>
        </w:rPr>
        <w:t xml:space="preserve"> Pengujian dasar terhadap fungsi input data dan penyimpanan ke </w:t>
      </w:r>
      <w:r w:rsidR="00670CF6">
        <w:rPr>
          <w:i/>
          <w:iCs/>
        </w:rPr>
        <w:t>d</w:t>
      </w:r>
      <w:r w:rsidR="002E4F11" w:rsidRPr="002E4F11">
        <w:rPr>
          <w:i/>
          <w:iCs/>
          <w:lang w:val="en-ID"/>
        </w:rPr>
        <w:t>atabase</w:t>
      </w:r>
      <w:r w:rsidRPr="00AC4C86">
        <w:rPr>
          <w:lang w:val="en-ID"/>
        </w:rPr>
        <w:t>.</w:t>
      </w:r>
    </w:p>
    <w:p w14:paraId="3EB6E000" w14:textId="77777777" w:rsidR="00AC4C86" w:rsidRPr="00AC4C86" w:rsidRDefault="00AC4C86" w:rsidP="00545F7B">
      <w:pPr>
        <w:pStyle w:val="Paragraf"/>
        <w:numPr>
          <w:ilvl w:val="0"/>
          <w:numId w:val="7"/>
        </w:numPr>
        <w:rPr>
          <w:lang w:val="en-ID"/>
        </w:rPr>
      </w:pPr>
      <w:r w:rsidRPr="00AC4C86">
        <w:rPr>
          <w:b/>
          <w:bCs/>
          <w:lang w:val="en-ID"/>
        </w:rPr>
        <w:lastRenderedPageBreak/>
        <w:t>Iterasi 2:</w:t>
      </w:r>
      <w:r w:rsidRPr="00AC4C86">
        <w:rPr>
          <w:lang w:val="en-ID"/>
        </w:rPr>
        <w:t xml:space="preserve"> Penambahan fitur validasi jadwal dan pengelolaan data oleh admin.</w:t>
      </w:r>
    </w:p>
    <w:p w14:paraId="08BC2995" w14:textId="77777777" w:rsidR="00AC4C86" w:rsidRPr="00AC4C86" w:rsidRDefault="00AC4C86" w:rsidP="00545F7B">
      <w:pPr>
        <w:pStyle w:val="Paragraf"/>
        <w:numPr>
          <w:ilvl w:val="0"/>
          <w:numId w:val="7"/>
        </w:numPr>
        <w:rPr>
          <w:lang w:val="en-ID"/>
        </w:rPr>
      </w:pPr>
      <w:r w:rsidRPr="00AC4C86">
        <w:rPr>
          <w:b/>
          <w:bCs/>
          <w:lang w:val="en-ID"/>
        </w:rPr>
        <w:t>Iterasi 3:</w:t>
      </w:r>
      <w:r w:rsidRPr="00AC4C86">
        <w:rPr>
          <w:lang w:val="en-ID"/>
        </w:rPr>
        <w:t xml:space="preserve"> Penyempurnaan antarmuka (UI/UX) serta optimasi performa sistem.</w:t>
      </w:r>
    </w:p>
    <w:p w14:paraId="36C48D34" w14:textId="1629659A" w:rsidR="00CA51E1" w:rsidRPr="00AC4C86" w:rsidRDefault="00AC4C86" w:rsidP="00545F7B">
      <w:pPr>
        <w:pStyle w:val="Paragraf"/>
        <w:numPr>
          <w:ilvl w:val="0"/>
          <w:numId w:val="7"/>
        </w:numPr>
        <w:rPr>
          <w:lang w:val="en-ID"/>
        </w:rPr>
      </w:pPr>
      <w:r w:rsidRPr="00AC4C86">
        <w:rPr>
          <w:lang w:val="en-ID"/>
        </w:rPr>
        <w:t xml:space="preserve">Setiap siklus iterasi mengikuti pola </w:t>
      </w:r>
      <w:r w:rsidRPr="00AC4C86">
        <w:rPr>
          <w:i/>
          <w:iCs/>
          <w:lang w:val="en-ID"/>
        </w:rPr>
        <w:t>Design → Evaluate → Refine</w:t>
      </w:r>
      <w:r w:rsidRPr="00AC4C86">
        <w:rPr>
          <w:lang w:val="en-ID"/>
        </w:rPr>
        <w:t xml:space="preserve"> sesuai panduan Pressman (2014), hingga sistem mencapai kestabilan dan memenuhi kebutuhan pengguna secara fungsional</w:t>
      </w:r>
      <w:r w:rsidR="00427CAD" w:rsidRPr="00AC4C86">
        <w:rPr>
          <w:lang w:val="en-ID"/>
        </w:rPr>
        <w:t>.</w:t>
      </w:r>
    </w:p>
    <w:p w14:paraId="08FF35BD" w14:textId="3FBFAA2F" w:rsidR="00867E4F" w:rsidRPr="00CA51E1" w:rsidRDefault="003868B3" w:rsidP="00545F7B">
      <w:pPr>
        <w:pStyle w:val="JudulSub-subbab"/>
      </w:pPr>
      <w:bookmarkStart w:id="115" w:name="_Toc212633022"/>
      <w:r>
        <w:t>Analisis Hasil</w:t>
      </w:r>
      <w:bookmarkEnd w:id="115"/>
      <w:r>
        <w:t xml:space="preserve"> </w:t>
      </w:r>
    </w:p>
    <w:p w14:paraId="648C49E1" w14:textId="77777777" w:rsidR="00AC4C86" w:rsidRPr="00AC4C86" w:rsidRDefault="00AC4C86" w:rsidP="00545F7B">
      <w:pPr>
        <w:pStyle w:val="Paragraf"/>
        <w:rPr>
          <w:lang w:val="en-ID"/>
        </w:rPr>
      </w:pPr>
      <w:r w:rsidRPr="00AC4C86">
        <w:rPr>
          <w:lang w:val="en-ID"/>
        </w:rPr>
        <w:t>Berdasarkan hasil dari ketiga iterasi, sistem yang dihasilkan telah memenuhi kebutuhan utama:</w:t>
      </w:r>
    </w:p>
    <w:p w14:paraId="74FB1C7E" w14:textId="77777777" w:rsidR="00AC4C86" w:rsidRPr="00AC4C86" w:rsidRDefault="00AC4C86" w:rsidP="00545F7B">
      <w:pPr>
        <w:pStyle w:val="Paragraf"/>
        <w:numPr>
          <w:ilvl w:val="0"/>
          <w:numId w:val="14"/>
        </w:numPr>
        <w:rPr>
          <w:lang w:val="en-ID"/>
        </w:rPr>
      </w:pPr>
      <w:r w:rsidRPr="00AC4C86">
        <w:rPr>
          <w:lang w:val="en-ID"/>
        </w:rPr>
        <w:t>Pengguna dapat melakukan pemesanan jadwal pelayanan secara daring.</w:t>
      </w:r>
    </w:p>
    <w:p w14:paraId="60811338" w14:textId="77777777" w:rsidR="00AC4C86" w:rsidRPr="00AC4C86" w:rsidRDefault="00AC4C86" w:rsidP="00545F7B">
      <w:pPr>
        <w:pStyle w:val="Paragraf"/>
        <w:numPr>
          <w:ilvl w:val="0"/>
          <w:numId w:val="14"/>
        </w:numPr>
        <w:rPr>
          <w:lang w:val="en-ID"/>
        </w:rPr>
      </w:pPr>
      <w:r w:rsidRPr="00AC4C86">
        <w:rPr>
          <w:lang w:val="en-ID"/>
        </w:rPr>
        <w:t>Admin dapat memvalidasi dan mengatur kapasitas harian kunjungan.</w:t>
      </w:r>
    </w:p>
    <w:p w14:paraId="52CB3883" w14:textId="2F6B1E83" w:rsidR="00AC4C86" w:rsidRPr="00AC4C86" w:rsidRDefault="00AC4C86" w:rsidP="00545F7B">
      <w:pPr>
        <w:pStyle w:val="Paragraf"/>
        <w:numPr>
          <w:ilvl w:val="0"/>
          <w:numId w:val="14"/>
        </w:numPr>
        <w:rPr>
          <w:lang w:val="en-ID"/>
        </w:rPr>
      </w:pPr>
      <w:r w:rsidRPr="00AC4C86">
        <w:rPr>
          <w:lang w:val="en-ID"/>
        </w:rPr>
        <w:t xml:space="preserve">Sistem mampu mencatat, memverifikasi, dan menampilkan riwayat </w:t>
      </w:r>
      <w:r w:rsidR="002E4F11" w:rsidRPr="002E4F11">
        <w:rPr>
          <w:i/>
          <w:iCs/>
          <w:lang w:val="en-ID"/>
        </w:rPr>
        <w:t>booking</w:t>
      </w:r>
      <w:r w:rsidRPr="00AC4C86">
        <w:rPr>
          <w:lang w:val="en-ID"/>
        </w:rPr>
        <w:t xml:space="preserve"> secara otomatis.</w:t>
      </w:r>
    </w:p>
    <w:p w14:paraId="51E08AC2" w14:textId="24B46709" w:rsidR="00AC4C86" w:rsidRDefault="00AC4C86" w:rsidP="00545F7B">
      <w:pPr>
        <w:pStyle w:val="Paragraf"/>
        <w:rPr>
          <w:lang w:val="en-ID"/>
        </w:rPr>
      </w:pPr>
      <w:r w:rsidRPr="00AC4C86">
        <w:rPr>
          <w:lang w:val="en-ID"/>
        </w:rPr>
        <w:t xml:space="preserve">Hasil tersebut menunjukkan bahwa penerapan metode </w:t>
      </w:r>
      <w:r w:rsidR="001128DD" w:rsidRPr="001128DD">
        <w:rPr>
          <w:i/>
          <w:iCs/>
          <w:lang w:val="en-ID"/>
        </w:rPr>
        <w:t>prototyping</w:t>
      </w:r>
      <w:r w:rsidRPr="00AC4C86">
        <w:rPr>
          <w:lang w:val="en-ID"/>
        </w:rPr>
        <w:t xml:space="preserve"> berhasil menghasilkan sistem yang adaptif terhadap kebutuhan operasional BAPPENDA Kabupaten Bogor, sekaligus mendukung proses digitalisasi pelayanan publik.</w:t>
      </w:r>
    </w:p>
    <w:p w14:paraId="2B2A7D8C" w14:textId="62EFF1E1" w:rsidR="00AC4C86" w:rsidRPr="00AC4C86" w:rsidRDefault="00AC4C86" w:rsidP="00545F7B">
      <w:pPr>
        <w:pStyle w:val="JudulSub-subbab"/>
      </w:pPr>
      <w:bookmarkStart w:id="116" w:name="_Toc212633023"/>
      <w:r w:rsidRPr="00AC4C86">
        <w:t xml:space="preserve">Analisis Iterasi </w:t>
      </w:r>
      <w:r w:rsidR="001128DD" w:rsidRPr="001128DD">
        <w:rPr>
          <w:i/>
          <w:iCs/>
        </w:rPr>
        <w:t>Prototyping</w:t>
      </w:r>
      <w:bookmarkEnd w:id="116"/>
    </w:p>
    <w:p w14:paraId="42568F28" w14:textId="37E19664" w:rsidR="0060226F" w:rsidRDefault="00AC4C86" w:rsidP="00545F7B">
      <w:pPr>
        <w:pStyle w:val="Paragraf"/>
        <w:rPr>
          <w:lang w:val="en-US"/>
        </w:rPr>
      </w:pPr>
      <w:r w:rsidRPr="00AC4C86">
        <w:rPr>
          <w:lang w:val="en-US"/>
        </w:rPr>
        <w:t xml:space="preserve">Metode </w:t>
      </w:r>
      <w:r w:rsidR="001128DD" w:rsidRPr="001128DD">
        <w:rPr>
          <w:i/>
          <w:iCs/>
          <w:lang w:val="en-US"/>
        </w:rPr>
        <w:t>prototyping</w:t>
      </w:r>
      <w:r w:rsidRPr="00AC4C86">
        <w:rPr>
          <w:lang w:val="en-US"/>
        </w:rPr>
        <w:t xml:space="preserve"> dalam penelitian ini dilaksanakan melalui tiga kali siklus iterasi, yang masing-masing memiliki tujuan dan keluaran berbeda. Pendekatan ini bertujuan untuk memastikan bahwa setiap pengembangan sistem sesuai dengan kebutuhan pengguna berdasarkan umpan balik yang diperoleh dari tahap pengujian.</w:t>
      </w:r>
    </w:p>
    <w:p w14:paraId="2518F242" w14:textId="0CA31332" w:rsidR="00960D0F" w:rsidRPr="00960D0F" w:rsidRDefault="00960D0F" w:rsidP="00533F1F">
      <w:pPr>
        <w:pStyle w:val="Judul3"/>
        <w:ind w:left="927"/>
        <w:rPr>
          <w:b w:val="0"/>
          <w:bCs w:val="0"/>
          <w:lang w:val="id-ID"/>
        </w:rPr>
      </w:pPr>
    </w:p>
    <w:p w14:paraId="0D30CFFB" w14:textId="403EF239" w:rsidR="000D1AFF" w:rsidRPr="00C2709F" w:rsidRDefault="00C2709F" w:rsidP="00C2709F">
      <w:pPr>
        <w:spacing w:after="200" w:line="276" w:lineRule="auto"/>
        <w:ind w:firstLine="0"/>
        <w:jc w:val="left"/>
        <w:rPr>
          <w:rFonts w:eastAsia="MS Mincho" w:cs="Arial"/>
          <w:lang w:val="en-ID" w:eastAsia="en-US"/>
        </w:rPr>
      </w:pPr>
      <w:r>
        <w:rPr>
          <w:lang w:val="en-ID"/>
        </w:rPr>
        <w:br w:type="page"/>
      </w:r>
    </w:p>
    <w:p w14:paraId="6CC05C0E" w14:textId="77777777" w:rsidR="001972DB" w:rsidRDefault="001972DB" w:rsidP="00545F7B">
      <w:pPr>
        <w:pStyle w:val="Judul1"/>
        <w:rPr>
          <w:rFonts w:eastAsia="Times New Roman"/>
          <w:lang w:eastAsia="en-ID"/>
        </w:rPr>
      </w:pPr>
      <w:bookmarkStart w:id="117" w:name="_Toc212633047"/>
      <w:r>
        <w:rPr>
          <w:rFonts w:eastAsia="Times New Roman"/>
          <w:lang w:eastAsia="en-ID"/>
        </w:rPr>
        <w:lastRenderedPageBreak/>
        <w:t>HASIL DAN PEMBAHASAN</w:t>
      </w:r>
      <w:bookmarkEnd w:id="117"/>
    </w:p>
    <w:p w14:paraId="3C3A6AA6" w14:textId="6D1E45A9" w:rsidR="001972DB" w:rsidRDefault="001972DB" w:rsidP="00545F7B">
      <w:pPr>
        <w:pStyle w:val="JudulSubbab"/>
        <w:rPr>
          <w:rFonts w:eastAsia="Times New Roman" w:cs="Times New Roman"/>
          <w:szCs w:val="24"/>
          <w:lang w:eastAsia="en-ID"/>
        </w:rPr>
      </w:pPr>
      <w:bookmarkStart w:id="118" w:name="_Toc212633048"/>
      <w:r w:rsidRPr="000D1AFF">
        <w:rPr>
          <w:lang w:eastAsia="en-ID"/>
        </w:rPr>
        <w:t>Hasil</w:t>
      </w:r>
      <w:bookmarkEnd w:id="118"/>
      <w:r w:rsidRPr="000D1AFF">
        <w:rPr>
          <w:rFonts w:eastAsia="Times New Roman" w:cs="Times New Roman"/>
          <w:szCs w:val="24"/>
          <w:lang w:eastAsia="en-ID"/>
        </w:rPr>
        <w:t xml:space="preserve"> </w:t>
      </w:r>
    </w:p>
    <w:p w14:paraId="0D62892E" w14:textId="260FC181" w:rsidR="001C2F48" w:rsidRPr="001C2F48" w:rsidRDefault="001C2F48" w:rsidP="001C2F48">
      <w:pPr>
        <w:rPr>
          <w:rFonts w:eastAsia="Times New Roman" w:cs="Times New Roman"/>
          <w:szCs w:val="24"/>
          <w:lang w:eastAsia="en-ID"/>
        </w:rPr>
      </w:pPr>
      <w:r w:rsidRPr="001C2F48">
        <w:rPr>
          <w:rFonts w:eastAsia="Times New Roman" w:cs="Times New Roman"/>
          <w:szCs w:val="24"/>
          <w:lang w:eastAsia="en-ID"/>
        </w:rPr>
        <w:t>Penelitian ini menghasilkan sebuah sistem *booking online* yang terintegrasi pada *website E-BPHTB* di Badan Pengelolaan Pendapatan Daerah (BAPPENDA) Kabupaten Bogor. Sistem ini memungkinkan pengguna, seperti masyarakat atau Pejabat Pembuat Akta Tanah (PPAT), untuk melakukan pemesanan jadwal pelayanan secara daring tanpa harus datang langsung ke kantor.</w:t>
      </w:r>
    </w:p>
    <w:p w14:paraId="52D485A4" w14:textId="457F44E2" w:rsidR="001C2F48" w:rsidRPr="001C2F48" w:rsidRDefault="001C2F48" w:rsidP="001C2F48">
      <w:pPr>
        <w:rPr>
          <w:rFonts w:eastAsia="Times New Roman" w:cs="Times New Roman"/>
          <w:szCs w:val="24"/>
          <w:lang w:eastAsia="en-ID"/>
        </w:rPr>
      </w:pPr>
      <w:r w:rsidRPr="001C2F48">
        <w:rPr>
          <w:rFonts w:eastAsia="Times New Roman" w:cs="Times New Roman"/>
          <w:szCs w:val="24"/>
          <w:lang w:eastAsia="en-ID"/>
        </w:rPr>
        <w:t>Pengembangan sistem dilakukan menggunakan teknologi Node.js dan Express.js pada sisi backend, HTML, CSS, dan JavaScript pada sisi frontend dengan custom CSS framework yang dikembangkan khusus untuk BAPPENDA, serta PostgreSQL sebagai sistem basis data. Desain antarmuka pengguna dibuat dengan pendekatan *user-centered design* untuk memastikan tampilan yang intuitif dan *user-friendly*, sementara proses deployment dan uji coba sistem dilakukan menggunakan Railway sebagai *platform cloud* yang memungkinkan hosting otomatis dan skalabilitas sesuai kebutuhan.</w:t>
      </w:r>
    </w:p>
    <w:p w14:paraId="5652D080" w14:textId="3E17D618" w:rsidR="00346B1A" w:rsidRDefault="001C2F48" w:rsidP="001C2F48">
      <w:pPr>
        <w:rPr>
          <w:rFonts w:eastAsia="Times New Roman" w:cs="Times New Roman"/>
          <w:szCs w:val="24"/>
          <w:lang w:eastAsia="en-ID"/>
        </w:rPr>
      </w:pPr>
      <w:r w:rsidRPr="001C2F48">
        <w:rPr>
          <w:rFonts w:eastAsia="Times New Roman" w:cs="Times New Roman"/>
          <w:szCs w:val="24"/>
          <w:lang w:eastAsia="en-ID"/>
        </w:rPr>
        <w:t>Proses pengembangan ini melibatkan kolaborasi dengan tim BAPPENDA yang terdiri dari Kasubbid PSI (Hendri Aji Sulistiyanto, ST), peneliti dari berbagai UPT, dan administrator sistem, dengan total waktu pengembangan sekitar 10 bulan (November 2024 - September 2025) dari tahap perencanaan hingga deployment awal melalui tiga iterasi yang berkelanjutan. Setiap iterasi ditandai dengan tahapan prototyping yang mencakup Communication, Quick Plan, Quick Design, Construction, dan Delivery &amp; Feedback dengan mekanisme review kode serta validasi alur sistem oleh Kasubbid PSI setiap minggu.</w:t>
      </w:r>
    </w:p>
    <w:p w14:paraId="2DEF3D27" w14:textId="6254902E" w:rsidR="001C2F48" w:rsidRPr="007B5DA5" w:rsidRDefault="001C2F48" w:rsidP="001C2F48">
      <w:pPr>
        <w:rPr>
          <w:rFonts w:eastAsia="Times New Roman" w:cs="Times New Roman"/>
          <w:szCs w:val="24"/>
          <w:lang w:eastAsia="en-ID"/>
        </w:rPr>
      </w:pPr>
      <w:r w:rsidRPr="001C2F48">
        <w:rPr>
          <w:rFonts w:eastAsia="Times New Roman" w:cs="Times New Roman"/>
          <w:szCs w:val="24"/>
          <w:lang w:eastAsia="en-ID"/>
        </w:rPr>
        <w:t>Hasil implementasi sistem meliputi beberapa komponen utama yang telah berhasil diintegrasikan melalui tiga iterasi pengembangan:</w:t>
      </w:r>
    </w:p>
    <w:p w14:paraId="1D0AF456" w14:textId="7B5C4C51" w:rsidR="005850D2" w:rsidRPr="001C2F48" w:rsidRDefault="005850D2" w:rsidP="00545F7B">
      <w:pPr>
        <w:pStyle w:val="JudulSub-subbab"/>
        <w:rPr>
          <w:rFonts w:eastAsia="Times New Roman"/>
          <w:lang w:eastAsia="en-ID"/>
        </w:rPr>
      </w:pPr>
      <w:bookmarkStart w:id="119" w:name="_Toc212633049"/>
      <w:r>
        <w:rPr>
          <w:rFonts w:eastAsia="Times New Roman"/>
          <w:lang w:eastAsia="en-ID"/>
        </w:rPr>
        <w:t xml:space="preserve">Hasil Iterasi 1: Sistem </w:t>
      </w:r>
      <w:r w:rsidR="002E4F11" w:rsidRPr="002E4F11">
        <w:rPr>
          <w:rFonts w:eastAsia="Times New Roman"/>
          <w:i/>
          <w:iCs/>
          <w:lang w:eastAsia="en-ID"/>
        </w:rPr>
        <w:t>Booking</w:t>
      </w:r>
      <w:r>
        <w:rPr>
          <w:rFonts w:eastAsia="Times New Roman"/>
          <w:lang w:eastAsia="en-ID"/>
        </w:rPr>
        <w:t xml:space="preserve"> Online Dasar</w:t>
      </w:r>
      <w:bookmarkEnd w:id="119"/>
    </w:p>
    <w:p w14:paraId="038D5880" w14:textId="527216D4" w:rsidR="000905DE" w:rsidRDefault="001C2F48" w:rsidP="001C2F48">
      <w:pPr>
        <w:rPr>
          <w:lang w:eastAsia="en-ID"/>
        </w:rPr>
      </w:pPr>
      <w:r w:rsidRPr="001C2F48">
        <w:rPr>
          <w:lang w:eastAsia="en-ID"/>
        </w:rPr>
        <w:t>Iterasi pertama berhasil membangun fondasi sistem *booking online* yang</w:t>
      </w:r>
      <w:r>
        <w:rPr>
          <w:lang w:eastAsia="en-ID"/>
        </w:rPr>
        <w:t xml:space="preserve"> </w:t>
      </w:r>
      <w:r w:rsidRPr="001C2F48">
        <w:rPr>
          <w:lang w:eastAsia="en-ID"/>
        </w:rPr>
        <w:t>fungsional dengan implementasi 13 tabel database utama yang mencakup pat_1_bookingsspd, pat_2_bphtb_perhitungan, pat_4_objek_pajak, pat_5_penghitungan_njop, ltb_1_terima_berkas_sspd, p_1_verifikasi, p_3_clear_to_paraf, pv_1_paraf_validate, lsb_1_serah_berkas, pat_6_sign, pat_8_validasi_tambahan, dan p_2_verif_sign, serta a_1_unverified_users dan a_2_verified_users untuk manajemen pengguna.</w:t>
      </w:r>
    </w:p>
    <w:p w14:paraId="6FC0B10D" w14:textId="77777777" w:rsidR="001C2F48" w:rsidRPr="005850D2" w:rsidRDefault="001C2F48" w:rsidP="001C2F48">
      <w:pPr>
        <w:rPr>
          <w:lang w:eastAsia="en-ID"/>
        </w:rPr>
      </w:pPr>
    </w:p>
    <w:p w14:paraId="2F22E099" w14:textId="3E475F5E" w:rsidR="009E5928" w:rsidRDefault="000905DE" w:rsidP="001C2F48">
      <w:pPr>
        <w:pStyle w:val="JuduluntukTabel"/>
      </w:pPr>
      <w:bookmarkStart w:id="120" w:name="_Toc212634234"/>
      <w:r>
        <w:t xml:space="preserve">Tabel </w:t>
      </w:r>
      <w:r w:rsidR="001C2F48">
        <w:t>4</w:t>
      </w:r>
      <w:r>
        <w:t xml:space="preserve"> </w:t>
      </w:r>
      <w:bookmarkEnd w:id="120"/>
      <w:r w:rsidR="001C2F48" w:rsidRPr="001C2F48">
        <w:t>Struktur Database Iterasi 1</w:t>
      </w:r>
    </w:p>
    <w:tbl>
      <w:tblPr>
        <w:tblStyle w:val="KisiTabel"/>
        <w:tblW w:w="0" w:type="auto"/>
        <w:tblLook w:val="04A0" w:firstRow="1" w:lastRow="0" w:firstColumn="1" w:lastColumn="0" w:noHBand="0" w:noVBand="1"/>
      </w:tblPr>
      <w:tblGrid>
        <w:gridCol w:w="561"/>
        <w:gridCol w:w="2736"/>
        <w:gridCol w:w="2227"/>
        <w:gridCol w:w="2404"/>
      </w:tblGrid>
      <w:tr w:rsidR="001C2F48" w:rsidRPr="001C2F48" w14:paraId="685D49CE" w14:textId="77777777" w:rsidTr="001C2F48">
        <w:tc>
          <w:tcPr>
            <w:tcW w:w="561" w:type="dxa"/>
          </w:tcPr>
          <w:p w14:paraId="56A81473" w14:textId="77777777" w:rsidR="001C2F48" w:rsidRPr="001C2F48" w:rsidRDefault="001C2F48" w:rsidP="001C2F48">
            <w:pPr>
              <w:ind w:firstLine="0"/>
              <w:jc w:val="center"/>
              <w:rPr>
                <w:lang w:val="id-ID" w:eastAsia="en-ID"/>
              </w:rPr>
            </w:pPr>
            <w:r w:rsidRPr="001C2F48">
              <w:rPr>
                <w:lang w:val="id-ID" w:eastAsia="en-ID"/>
              </w:rPr>
              <w:t>No</w:t>
            </w:r>
          </w:p>
        </w:tc>
        <w:tc>
          <w:tcPr>
            <w:tcW w:w="2736" w:type="dxa"/>
          </w:tcPr>
          <w:p w14:paraId="0925708C" w14:textId="77777777" w:rsidR="001C2F48" w:rsidRPr="001C2F48" w:rsidRDefault="001C2F48" w:rsidP="001C2F48">
            <w:pPr>
              <w:ind w:firstLine="0"/>
              <w:jc w:val="center"/>
              <w:rPr>
                <w:lang w:val="id-ID" w:eastAsia="en-ID"/>
              </w:rPr>
            </w:pPr>
            <w:r w:rsidRPr="001C2F48">
              <w:rPr>
                <w:lang w:val="id-ID" w:eastAsia="en-ID"/>
              </w:rPr>
              <w:t>Nama Tabel</w:t>
            </w:r>
          </w:p>
        </w:tc>
        <w:tc>
          <w:tcPr>
            <w:tcW w:w="2227" w:type="dxa"/>
          </w:tcPr>
          <w:p w14:paraId="7C5B6C7E" w14:textId="77777777" w:rsidR="001C2F48" w:rsidRPr="001C2F48" w:rsidRDefault="001C2F48" w:rsidP="001C2F48">
            <w:pPr>
              <w:ind w:firstLine="0"/>
              <w:jc w:val="center"/>
              <w:rPr>
                <w:lang w:val="id-ID" w:eastAsia="en-ID"/>
              </w:rPr>
            </w:pPr>
            <w:r w:rsidRPr="001C2F48">
              <w:rPr>
                <w:lang w:val="id-ID" w:eastAsia="en-ID"/>
              </w:rPr>
              <w:t>Deskripsi</w:t>
            </w:r>
          </w:p>
        </w:tc>
        <w:tc>
          <w:tcPr>
            <w:tcW w:w="2404" w:type="dxa"/>
          </w:tcPr>
          <w:p w14:paraId="5A5E2278" w14:textId="77777777" w:rsidR="001C2F48" w:rsidRPr="001C2F48" w:rsidRDefault="001C2F48" w:rsidP="001C2F48">
            <w:pPr>
              <w:ind w:firstLine="0"/>
              <w:jc w:val="center"/>
              <w:rPr>
                <w:lang w:val="id-ID" w:eastAsia="en-ID"/>
              </w:rPr>
            </w:pPr>
            <w:r w:rsidRPr="001C2F48">
              <w:rPr>
                <w:lang w:val="id-ID" w:eastAsia="en-ID"/>
              </w:rPr>
              <w:t>Kegunaan</w:t>
            </w:r>
          </w:p>
        </w:tc>
      </w:tr>
      <w:tr w:rsidR="001C2F48" w:rsidRPr="001C2F48" w14:paraId="638461D6" w14:textId="77777777" w:rsidTr="001C2F48">
        <w:tc>
          <w:tcPr>
            <w:tcW w:w="561" w:type="dxa"/>
          </w:tcPr>
          <w:p w14:paraId="5DE55979" w14:textId="77777777" w:rsidR="001C2F48" w:rsidRPr="001C2F48" w:rsidRDefault="001C2F48" w:rsidP="00015A29">
            <w:pPr>
              <w:ind w:firstLine="0"/>
              <w:rPr>
                <w:lang w:val="id-ID" w:eastAsia="en-ID"/>
              </w:rPr>
            </w:pPr>
            <w:r w:rsidRPr="001C2F48">
              <w:rPr>
                <w:lang w:val="id-ID" w:eastAsia="en-ID"/>
              </w:rPr>
              <w:t>1</w:t>
            </w:r>
          </w:p>
        </w:tc>
        <w:tc>
          <w:tcPr>
            <w:tcW w:w="2736" w:type="dxa"/>
          </w:tcPr>
          <w:p w14:paraId="42A6578A" w14:textId="77777777" w:rsidR="001C2F48" w:rsidRPr="001C2F48" w:rsidRDefault="001C2F48" w:rsidP="00015A29">
            <w:pPr>
              <w:ind w:firstLine="0"/>
              <w:rPr>
                <w:lang w:val="id-ID" w:eastAsia="en-ID"/>
              </w:rPr>
            </w:pPr>
            <w:r w:rsidRPr="001C2F48">
              <w:rPr>
                <w:lang w:val="id-ID" w:eastAsia="en-ID"/>
              </w:rPr>
              <w:t>pat_1_bookingsspd</w:t>
            </w:r>
          </w:p>
        </w:tc>
        <w:tc>
          <w:tcPr>
            <w:tcW w:w="2227" w:type="dxa"/>
          </w:tcPr>
          <w:p w14:paraId="02792825" w14:textId="77777777" w:rsidR="001C2F48" w:rsidRPr="001C2F48" w:rsidRDefault="001C2F48" w:rsidP="00015A29">
            <w:pPr>
              <w:ind w:firstLine="0"/>
              <w:rPr>
                <w:lang w:val="id-ID" w:eastAsia="en-ID"/>
              </w:rPr>
            </w:pPr>
            <w:r w:rsidRPr="001C2F48">
              <w:rPr>
                <w:lang w:val="id-ID" w:eastAsia="en-ID"/>
              </w:rPr>
              <w:t>Tabel utama booking</w:t>
            </w:r>
          </w:p>
        </w:tc>
        <w:tc>
          <w:tcPr>
            <w:tcW w:w="2404" w:type="dxa"/>
          </w:tcPr>
          <w:p w14:paraId="7D05D334" w14:textId="77777777" w:rsidR="001C2F48" w:rsidRPr="001C2F48" w:rsidRDefault="001C2F48" w:rsidP="00015A29">
            <w:pPr>
              <w:ind w:firstLine="0"/>
              <w:rPr>
                <w:lang w:val="id-ID" w:eastAsia="en-ID"/>
              </w:rPr>
            </w:pPr>
            <w:r w:rsidRPr="001C2F48">
              <w:rPr>
                <w:lang w:val="id-ID" w:eastAsia="en-ID"/>
              </w:rPr>
              <w:t>Menyimpan data booking SSPD dari PPAT/PPATS</w:t>
            </w:r>
          </w:p>
        </w:tc>
      </w:tr>
      <w:tr w:rsidR="001C2F48" w:rsidRPr="001C2F48" w14:paraId="01E79C2E" w14:textId="77777777" w:rsidTr="001C2F48">
        <w:tc>
          <w:tcPr>
            <w:tcW w:w="561" w:type="dxa"/>
          </w:tcPr>
          <w:p w14:paraId="68AA2788" w14:textId="77777777" w:rsidR="001C2F48" w:rsidRPr="001C2F48" w:rsidRDefault="001C2F48" w:rsidP="00015A29">
            <w:pPr>
              <w:ind w:firstLine="0"/>
              <w:rPr>
                <w:lang w:val="id-ID" w:eastAsia="en-ID"/>
              </w:rPr>
            </w:pPr>
            <w:r w:rsidRPr="001C2F48">
              <w:rPr>
                <w:lang w:val="id-ID" w:eastAsia="en-ID"/>
              </w:rPr>
              <w:t>2</w:t>
            </w:r>
          </w:p>
        </w:tc>
        <w:tc>
          <w:tcPr>
            <w:tcW w:w="2736" w:type="dxa"/>
          </w:tcPr>
          <w:p w14:paraId="62BB6F9C" w14:textId="77777777" w:rsidR="001C2F48" w:rsidRPr="001C2F48" w:rsidRDefault="001C2F48" w:rsidP="00015A29">
            <w:pPr>
              <w:ind w:firstLine="0"/>
              <w:rPr>
                <w:lang w:val="id-ID" w:eastAsia="en-ID"/>
              </w:rPr>
            </w:pPr>
            <w:r w:rsidRPr="001C2F48">
              <w:rPr>
                <w:lang w:val="id-ID" w:eastAsia="en-ID"/>
              </w:rPr>
              <w:t>pat_2_bphtb_perhitungan</w:t>
            </w:r>
          </w:p>
        </w:tc>
        <w:tc>
          <w:tcPr>
            <w:tcW w:w="2227" w:type="dxa"/>
          </w:tcPr>
          <w:p w14:paraId="4BB5A064" w14:textId="77777777" w:rsidR="001C2F48" w:rsidRPr="001C2F48" w:rsidRDefault="001C2F48" w:rsidP="00015A29">
            <w:pPr>
              <w:ind w:firstLine="0"/>
              <w:rPr>
                <w:lang w:val="id-ID" w:eastAsia="en-ID"/>
              </w:rPr>
            </w:pPr>
            <w:r w:rsidRPr="001C2F48">
              <w:rPr>
                <w:lang w:val="id-ID" w:eastAsia="en-ID"/>
              </w:rPr>
              <w:t>Perhitungan BPHTB</w:t>
            </w:r>
          </w:p>
        </w:tc>
        <w:tc>
          <w:tcPr>
            <w:tcW w:w="2404" w:type="dxa"/>
          </w:tcPr>
          <w:p w14:paraId="11D70BAD" w14:textId="77777777" w:rsidR="001C2F48" w:rsidRPr="001C2F48" w:rsidRDefault="001C2F48" w:rsidP="00015A29">
            <w:pPr>
              <w:ind w:firstLine="0"/>
              <w:rPr>
                <w:lang w:val="id-ID" w:eastAsia="en-ID"/>
              </w:rPr>
            </w:pPr>
            <w:r w:rsidRPr="001C2F48">
              <w:rPr>
                <w:lang w:val="id-ID" w:eastAsia="en-ID"/>
              </w:rPr>
              <w:t>Menyimpan perhitungan nilai BPHTB</w:t>
            </w:r>
          </w:p>
        </w:tc>
      </w:tr>
      <w:tr w:rsidR="001C2F48" w:rsidRPr="001C2F48" w14:paraId="74DF6B34" w14:textId="77777777" w:rsidTr="001C2F48">
        <w:tc>
          <w:tcPr>
            <w:tcW w:w="561" w:type="dxa"/>
          </w:tcPr>
          <w:p w14:paraId="2D5F4A42" w14:textId="77777777" w:rsidR="001C2F48" w:rsidRPr="001C2F48" w:rsidRDefault="001C2F48" w:rsidP="00015A29">
            <w:pPr>
              <w:ind w:firstLine="0"/>
              <w:rPr>
                <w:lang w:val="id-ID" w:eastAsia="en-ID"/>
              </w:rPr>
            </w:pPr>
            <w:r w:rsidRPr="001C2F48">
              <w:rPr>
                <w:lang w:val="id-ID" w:eastAsia="en-ID"/>
              </w:rPr>
              <w:t>3</w:t>
            </w:r>
          </w:p>
        </w:tc>
        <w:tc>
          <w:tcPr>
            <w:tcW w:w="2736" w:type="dxa"/>
          </w:tcPr>
          <w:p w14:paraId="3BB08CA3" w14:textId="77777777" w:rsidR="001C2F48" w:rsidRPr="001C2F48" w:rsidRDefault="001C2F48" w:rsidP="00015A29">
            <w:pPr>
              <w:ind w:firstLine="0"/>
              <w:rPr>
                <w:lang w:val="id-ID" w:eastAsia="en-ID"/>
              </w:rPr>
            </w:pPr>
            <w:r w:rsidRPr="001C2F48">
              <w:rPr>
                <w:lang w:val="id-ID" w:eastAsia="en-ID"/>
              </w:rPr>
              <w:t>pat_4_objek_pajak</w:t>
            </w:r>
          </w:p>
        </w:tc>
        <w:tc>
          <w:tcPr>
            <w:tcW w:w="2227" w:type="dxa"/>
          </w:tcPr>
          <w:p w14:paraId="7F101EB4" w14:textId="77777777" w:rsidR="001C2F48" w:rsidRPr="001C2F48" w:rsidRDefault="001C2F48" w:rsidP="00015A29">
            <w:pPr>
              <w:ind w:firstLine="0"/>
              <w:rPr>
                <w:lang w:val="id-ID" w:eastAsia="en-ID"/>
              </w:rPr>
            </w:pPr>
            <w:r w:rsidRPr="001C2F48">
              <w:rPr>
                <w:lang w:val="id-ID" w:eastAsia="en-ID"/>
              </w:rPr>
              <w:t>Data objek pajak</w:t>
            </w:r>
          </w:p>
        </w:tc>
        <w:tc>
          <w:tcPr>
            <w:tcW w:w="2404" w:type="dxa"/>
          </w:tcPr>
          <w:p w14:paraId="2876E943" w14:textId="77777777" w:rsidR="001C2F48" w:rsidRPr="001C2F48" w:rsidRDefault="001C2F48" w:rsidP="00015A29">
            <w:pPr>
              <w:ind w:firstLine="0"/>
              <w:rPr>
                <w:lang w:val="id-ID" w:eastAsia="en-ID"/>
              </w:rPr>
            </w:pPr>
            <w:r w:rsidRPr="001C2F48">
              <w:rPr>
                <w:lang w:val="id-ID" w:eastAsia="en-ID"/>
              </w:rPr>
              <w:t>Menyimpan data objek pajak yang dilaporkan</w:t>
            </w:r>
          </w:p>
        </w:tc>
      </w:tr>
      <w:tr w:rsidR="001C2F48" w:rsidRPr="001C2F48" w14:paraId="0B1FD26C" w14:textId="77777777" w:rsidTr="001C2F48">
        <w:tc>
          <w:tcPr>
            <w:tcW w:w="561" w:type="dxa"/>
          </w:tcPr>
          <w:p w14:paraId="3A20AF1D" w14:textId="77777777" w:rsidR="001C2F48" w:rsidRPr="001C2F48" w:rsidRDefault="001C2F48" w:rsidP="00015A29">
            <w:pPr>
              <w:ind w:firstLine="0"/>
              <w:rPr>
                <w:lang w:val="id-ID" w:eastAsia="en-ID"/>
              </w:rPr>
            </w:pPr>
            <w:r w:rsidRPr="001C2F48">
              <w:rPr>
                <w:lang w:val="id-ID" w:eastAsia="en-ID"/>
              </w:rPr>
              <w:lastRenderedPageBreak/>
              <w:t>4</w:t>
            </w:r>
          </w:p>
        </w:tc>
        <w:tc>
          <w:tcPr>
            <w:tcW w:w="2736" w:type="dxa"/>
          </w:tcPr>
          <w:p w14:paraId="12EAC3E1" w14:textId="77777777" w:rsidR="001C2F48" w:rsidRPr="001C2F48" w:rsidRDefault="001C2F48" w:rsidP="00015A29">
            <w:pPr>
              <w:ind w:firstLine="0"/>
              <w:rPr>
                <w:lang w:val="id-ID" w:eastAsia="en-ID"/>
              </w:rPr>
            </w:pPr>
            <w:r w:rsidRPr="001C2F48">
              <w:rPr>
                <w:lang w:val="id-ID" w:eastAsia="en-ID"/>
              </w:rPr>
              <w:t>pat_5_penghitungan_njop</w:t>
            </w:r>
          </w:p>
        </w:tc>
        <w:tc>
          <w:tcPr>
            <w:tcW w:w="2227" w:type="dxa"/>
          </w:tcPr>
          <w:p w14:paraId="53694822" w14:textId="77777777" w:rsidR="001C2F48" w:rsidRPr="001C2F48" w:rsidRDefault="001C2F48" w:rsidP="00015A29">
            <w:pPr>
              <w:ind w:firstLine="0"/>
              <w:rPr>
                <w:lang w:val="id-ID" w:eastAsia="en-ID"/>
              </w:rPr>
            </w:pPr>
            <w:r w:rsidRPr="001C2F48">
              <w:rPr>
                <w:lang w:val="id-ID" w:eastAsia="en-ID"/>
              </w:rPr>
              <w:t>Perhitungan NJOP</w:t>
            </w:r>
          </w:p>
        </w:tc>
        <w:tc>
          <w:tcPr>
            <w:tcW w:w="2404" w:type="dxa"/>
          </w:tcPr>
          <w:p w14:paraId="09011F70" w14:textId="77777777" w:rsidR="001C2F48" w:rsidRPr="001C2F48" w:rsidRDefault="001C2F48" w:rsidP="00015A29">
            <w:pPr>
              <w:ind w:firstLine="0"/>
              <w:rPr>
                <w:lang w:val="id-ID" w:eastAsia="en-ID"/>
              </w:rPr>
            </w:pPr>
            <w:r w:rsidRPr="001C2F48">
              <w:rPr>
                <w:lang w:val="id-ID" w:eastAsia="en-ID"/>
              </w:rPr>
              <w:t>Menyimpan perhitungan NJOP</w:t>
            </w:r>
          </w:p>
        </w:tc>
      </w:tr>
      <w:tr w:rsidR="001C2F48" w:rsidRPr="001C2F48" w14:paraId="4157F1D8" w14:textId="77777777" w:rsidTr="001C2F48">
        <w:tc>
          <w:tcPr>
            <w:tcW w:w="561" w:type="dxa"/>
          </w:tcPr>
          <w:p w14:paraId="5ED83EB1" w14:textId="77777777" w:rsidR="001C2F48" w:rsidRPr="001C2F48" w:rsidRDefault="001C2F48" w:rsidP="00015A29">
            <w:pPr>
              <w:ind w:firstLine="0"/>
              <w:rPr>
                <w:lang w:val="id-ID" w:eastAsia="en-ID"/>
              </w:rPr>
            </w:pPr>
            <w:r w:rsidRPr="001C2F48">
              <w:rPr>
                <w:lang w:val="id-ID" w:eastAsia="en-ID"/>
              </w:rPr>
              <w:t>5</w:t>
            </w:r>
          </w:p>
        </w:tc>
        <w:tc>
          <w:tcPr>
            <w:tcW w:w="2736" w:type="dxa"/>
          </w:tcPr>
          <w:p w14:paraId="28E9F4C1" w14:textId="77777777" w:rsidR="001C2F48" w:rsidRPr="001C2F48" w:rsidRDefault="001C2F48" w:rsidP="00015A29">
            <w:pPr>
              <w:ind w:firstLine="0"/>
              <w:rPr>
                <w:lang w:val="id-ID" w:eastAsia="en-ID"/>
              </w:rPr>
            </w:pPr>
            <w:r w:rsidRPr="001C2F48">
              <w:rPr>
                <w:lang w:val="id-ID" w:eastAsia="en-ID"/>
              </w:rPr>
              <w:t>pat_6_sign</w:t>
            </w:r>
          </w:p>
        </w:tc>
        <w:tc>
          <w:tcPr>
            <w:tcW w:w="2227" w:type="dxa"/>
          </w:tcPr>
          <w:p w14:paraId="325F4B88" w14:textId="77777777" w:rsidR="001C2F48" w:rsidRPr="001C2F48" w:rsidRDefault="001C2F48" w:rsidP="00015A29">
            <w:pPr>
              <w:ind w:firstLine="0"/>
              <w:rPr>
                <w:lang w:val="id-ID" w:eastAsia="en-ID"/>
              </w:rPr>
            </w:pPr>
            <w:r w:rsidRPr="001C2F48">
              <w:rPr>
                <w:lang w:val="id-ID" w:eastAsia="en-ID"/>
              </w:rPr>
              <w:t>Tanda tangan</w:t>
            </w:r>
          </w:p>
        </w:tc>
        <w:tc>
          <w:tcPr>
            <w:tcW w:w="2404" w:type="dxa"/>
          </w:tcPr>
          <w:p w14:paraId="0CE17BD2" w14:textId="77777777" w:rsidR="001C2F48" w:rsidRPr="001C2F48" w:rsidRDefault="001C2F48" w:rsidP="00015A29">
            <w:pPr>
              <w:ind w:firstLine="0"/>
              <w:rPr>
                <w:lang w:val="id-ID" w:eastAsia="en-ID"/>
              </w:rPr>
            </w:pPr>
            <w:r w:rsidRPr="001C2F48">
              <w:rPr>
                <w:lang w:val="id-ID" w:eastAsia="en-ID"/>
              </w:rPr>
              <w:t>Menyimpan data tanda tangan digital</w:t>
            </w:r>
          </w:p>
        </w:tc>
      </w:tr>
      <w:tr w:rsidR="001C2F48" w:rsidRPr="001C2F48" w14:paraId="7099EBA4" w14:textId="77777777" w:rsidTr="001C2F48">
        <w:tc>
          <w:tcPr>
            <w:tcW w:w="561" w:type="dxa"/>
          </w:tcPr>
          <w:p w14:paraId="65E5BB0A" w14:textId="77777777" w:rsidR="001C2F48" w:rsidRPr="001C2F48" w:rsidRDefault="001C2F48" w:rsidP="00015A29">
            <w:pPr>
              <w:ind w:firstLine="0"/>
              <w:rPr>
                <w:lang w:val="id-ID" w:eastAsia="en-ID"/>
              </w:rPr>
            </w:pPr>
            <w:r w:rsidRPr="001C2F48">
              <w:rPr>
                <w:lang w:val="id-ID" w:eastAsia="en-ID"/>
              </w:rPr>
              <w:t>6</w:t>
            </w:r>
          </w:p>
        </w:tc>
        <w:tc>
          <w:tcPr>
            <w:tcW w:w="2736" w:type="dxa"/>
          </w:tcPr>
          <w:p w14:paraId="39456B17" w14:textId="77777777" w:rsidR="001C2F48" w:rsidRPr="001C2F48" w:rsidRDefault="001C2F48" w:rsidP="00015A29">
            <w:pPr>
              <w:ind w:firstLine="0"/>
              <w:rPr>
                <w:lang w:val="id-ID" w:eastAsia="en-ID"/>
              </w:rPr>
            </w:pPr>
            <w:r w:rsidRPr="001C2F48">
              <w:rPr>
                <w:lang w:val="id-ID" w:eastAsia="en-ID"/>
              </w:rPr>
              <w:t>pat_8_validasi_tambahan</w:t>
            </w:r>
          </w:p>
        </w:tc>
        <w:tc>
          <w:tcPr>
            <w:tcW w:w="2227" w:type="dxa"/>
          </w:tcPr>
          <w:p w14:paraId="372A1FE2" w14:textId="77777777" w:rsidR="001C2F48" w:rsidRPr="001C2F48" w:rsidRDefault="001C2F48" w:rsidP="00015A29">
            <w:pPr>
              <w:ind w:firstLine="0"/>
              <w:rPr>
                <w:lang w:val="id-ID" w:eastAsia="en-ID"/>
              </w:rPr>
            </w:pPr>
            <w:r w:rsidRPr="001C2F48">
              <w:rPr>
                <w:lang w:val="id-ID" w:eastAsia="en-ID"/>
              </w:rPr>
              <w:t>Validasi tambahan</w:t>
            </w:r>
          </w:p>
        </w:tc>
        <w:tc>
          <w:tcPr>
            <w:tcW w:w="2404" w:type="dxa"/>
          </w:tcPr>
          <w:p w14:paraId="6615E25D" w14:textId="77777777" w:rsidR="001C2F48" w:rsidRPr="001C2F48" w:rsidRDefault="001C2F48" w:rsidP="00015A29">
            <w:pPr>
              <w:ind w:firstLine="0"/>
              <w:rPr>
                <w:lang w:val="id-ID" w:eastAsia="en-ID"/>
              </w:rPr>
            </w:pPr>
            <w:r w:rsidRPr="001C2F48">
              <w:rPr>
                <w:lang w:val="id-ID" w:eastAsia="en-ID"/>
              </w:rPr>
              <w:t>Menyimpan data validasi tambahan</w:t>
            </w:r>
          </w:p>
        </w:tc>
      </w:tr>
      <w:tr w:rsidR="001C2F48" w:rsidRPr="001C2F48" w14:paraId="3BC77752" w14:textId="77777777" w:rsidTr="001C2F48">
        <w:tc>
          <w:tcPr>
            <w:tcW w:w="561" w:type="dxa"/>
          </w:tcPr>
          <w:p w14:paraId="5BF1D4F5" w14:textId="77777777" w:rsidR="001C2F48" w:rsidRPr="001C2F48" w:rsidRDefault="001C2F48" w:rsidP="00015A29">
            <w:pPr>
              <w:ind w:firstLine="0"/>
              <w:rPr>
                <w:lang w:val="id-ID" w:eastAsia="en-ID"/>
              </w:rPr>
            </w:pPr>
            <w:r w:rsidRPr="001C2F48">
              <w:rPr>
                <w:lang w:val="id-ID" w:eastAsia="en-ID"/>
              </w:rPr>
              <w:t>7</w:t>
            </w:r>
          </w:p>
        </w:tc>
        <w:tc>
          <w:tcPr>
            <w:tcW w:w="2736" w:type="dxa"/>
          </w:tcPr>
          <w:p w14:paraId="6783A7DF" w14:textId="77777777" w:rsidR="001C2F48" w:rsidRPr="001C2F48" w:rsidRDefault="001C2F48" w:rsidP="00015A29">
            <w:pPr>
              <w:ind w:firstLine="0"/>
              <w:rPr>
                <w:lang w:val="id-ID" w:eastAsia="en-ID"/>
              </w:rPr>
            </w:pPr>
            <w:r w:rsidRPr="001C2F48">
              <w:rPr>
                <w:lang w:val="id-ID" w:eastAsia="en-ID"/>
              </w:rPr>
              <w:t>ltb_1_terima_berkas_sspd</w:t>
            </w:r>
          </w:p>
        </w:tc>
        <w:tc>
          <w:tcPr>
            <w:tcW w:w="2227" w:type="dxa"/>
          </w:tcPr>
          <w:p w14:paraId="40CC134B" w14:textId="77777777" w:rsidR="001C2F48" w:rsidRPr="001C2F48" w:rsidRDefault="001C2F48" w:rsidP="00015A29">
            <w:pPr>
              <w:ind w:firstLine="0"/>
              <w:rPr>
                <w:lang w:val="id-ID" w:eastAsia="en-ID"/>
              </w:rPr>
            </w:pPr>
            <w:r w:rsidRPr="001C2F48">
              <w:rPr>
                <w:lang w:val="id-ID" w:eastAsia="en-ID"/>
              </w:rPr>
              <w:t>Terima berkas LTB</w:t>
            </w:r>
          </w:p>
        </w:tc>
        <w:tc>
          <w:tcPr>
            <w:tcW w:w="2404" w:type="dxa"/>
          </w:tcPr>
          <w:p w14:paraId="700CF2B2" w14:textId="77777777" w:rsidR="001C2F48" w:rsidRPr="001C2F48" w:rsidRDefault="001C2F48" w:rsidP="00015A29">
            <w:pPr>
              <w:ind w:firstLine="0"/>
              <w:rPr>
                <w:lang w:val="id-ID" w:eastAsia="en-ID"/>
              </w:rPr>
            </w:pPr>
            <w:r w:rsidRPr="001C2F48">
              <w:rPr>
                <w:lang w:val="id-ID" w:eastAsia="en-ID"/>
              </w:rPr>
              <w:t>Menyimpan data verifikasi LTB</w:t>
            </w:r>
          </w:p>
        </w:tc>
      </w:tr>
      <w:tr w:rsidR="001C2F48" w:rsidRPr="001C2F48" w14:paraId="0A742370" w14:textId="77777777" w:rsidTr="001C2F48">
        <w:tc>
          <w:tcPr>
            <w:tcW w:w="561" w:type="dxa"/>
          </w:tcPr>
          <w:p w14:paraId="6E396AEA" w14:textId="77777777" w:rsidR="001C2F48" w:rsidRPr="001C2F48" w:rsidRDefault="001C2F48" w:rsidP="00015A29">
            <w:pPr>
              <w:ind w:firstLine="0"/>
              <w:rPr>
                <w:lang w:val="id-ID" w:eastAsia="en-ID"/>
              </w:rPr>
            </w:pPr>
            <w:r w:rsidRPr="001C2F48">
              <w:rPr>
                <w:lang w:val="id-ID" w:eastAsia="en-ID"/>
              </w:rPr>
              <w:t>8</w:t>
            </w:r>
          </w:p>
        </w:tc>
        <w:tc>
          <w:tcPr>
            <w:tcW w:w="2736" w:type="dxa"/>
          </w:tcPr>
          <w:p w14:paraId="2BC782F4" w14:textId="77777777" w:rsidR="001C2F48" w:rsidRPr="001C2F48" w:rsidRDefault="001C2F48" w:rsidP="00015A29">
            <w:pPr>
              <w:ind w:firstLine="0"/>
              <w:rPr>
                <w:lang w:val="id-ID" w:eastAsia="en-ID"/>
              </w:rPr>
            </w:pPr>
            <w:r w:rsidRPr="001C2F48">
              <w:rPr>
                <w:lang w:val="id-ID" w:eastAsia="en-ID"/>
              </w:rPr>
              <w:t>p_1_verifikasi</w:t>
            </w:r>
          </w:p>
        </w:tc>
        <w:tc>
          <w:tcPr>
            <w:tcW w:w="2227" w:type="dxa"/>
          </w:tcPr>
          <w:p w14:paraId="1FF78C81" w14:textId="77777777" w:rsidR="001C2F48" w:rsidRPr="001C2F48" w:rsidRDefault="001C2F48" w:rsidP="00015A29">
            <w:pPr>
              <w:ind w:firstLine="0"/>
              <w:rPr>
                <w:lang w:val="id-ID" w:eastAsia="en-ID"/>
              </w:rPr>
            </w:pPr>
            <w:r w:rsidRPr="001C2F48">
              <w:rPr>
                <w:lang w:val="id-ID" w:eastAsia="en-ID"/>
              </w:rPr>
              <w:t>Verifikasi peneliti</w:t>
            </w:r>
          </w:p>
        </w:tc>
        <w:tc>
          <w:tcPr>
            <w:tcW w:w="2404" w:type="dxa"/>
          </w:tcPr>
          <w:p w14:paraId="76D5FDBD" w14:textId="77777777" w:rsidR="001C2F48" w:rsidRPr="001C2F48" w:rsidRDefault="001C2F48" w:rsidP="00015A29">
            <w:pPr>
              <w:ind w:firstLine="0"/>
              <w:rPr>
                <w:lang w:val="id-ID" w:eastAsia="en-ID"/>
              </w:rPr>
            </w:pPr>
            <w:r w:rsidRPr="001C2F48">
              <w:rPr>
                <w:lang w:val="id-ID" w:eastAsia="en-ID"/>
              </w:rPr>
              <w:t>Menyimpan hasil verifikasi peneliti</w:t>
            </w:r>
          </w:p>
        </w:tc>
      </w:tr>
      <w:tr w:rsidR="001C2F48" w:rsidRPr="001C2F48" w14:paraId="088B507A" w14:textId="77777777" w:rsidTr="001C2F48">
        <w:tc>
          <w:tcPr>
            <w:tcW w:w="561" w:type="dxa"/>
          </w:tcPr>
          <w:p w14:paraId="24804932" w14:textId="77777777" w:rsidR="001C2F48" w:rsidRPr="001C2F48" w:rsidRDefault="001C2F48" w:rsidP="00015A29">
            <w:pPr>
              <w:ind w:firstLine="0"/>
              <w:rPr>
                <w:lang w:val="id-ID" w:eastAsia="en-ID"/>
              </w:rPr>
            </w:pPr>
            <w:r w:rsidRPr="001C2F48">
              <w:rPr>
                <w:lang w:val="id-ID" w:eastAsia="en-ID"/>
              </w:rPr>
              <w:t>9</w:t>
            </w:r>
          </w:p>
        </w:tc>
        <w:tc>
          <w:tcPr>
            <w:tcW w:w="2736" w:type="dxa"/>
          </w:tcPr>
          <w:p w14:paraId="6884BDE8" w14:textId="77777777" w:rsidR="001C2F48" w:rsidRPr="001C2F48" w:rsidRDefault="001C2F48" w:rsidP="00015A29">
            <w:pPr>
              <w:ind w:firstLine="0"/>
              <w:rPr>
                <w:lang w:val="id-ID" w:eastAsia="en-ID"/>
              </w:rPr>
            </w:pPr>
            <w:r w:rsidRPr="001C2F48">
              <w:rPr>
                <w:lang w:val="id-ID" w:eastAsia="en-ID"/>
              </w:rPr>
              <w:t>p_3_clear_to_paraf</w:t>
            </w:r>
          </w:p>
        </w:tc>
        <w:tc>
          <w:tcPr>
            <w:tcW w:w="2227" w:type="dxa"/>
          </w:tcPr>
          <w:p w14:paraId="477656B5" w14:textId="77777777" w:rsidR="001C2F48" w:rsidRPr="001C2F48" w:rsidRDefault="001C2F48" w:rsidP="00015A29">
            <w:pPr>
              <w:ind w:firstLine="0"/>
              <w:rPr>
                <w:lang w:val="id-ID" w:eastAsia="en-ID"/>
              </w:rPr>
            </w:pPr>
            <w:r w:rsidRPr="001C2F48">
              <w:rPr>
                <w:lang w:val="id-ID" w:eastAsia="en-ID"/>
              </w:rPr>
              <w:t>Clear to paraf</w:t>
            </w:r>
          </w:p>
        </w:tc>
        <w:tc>
          <w:tcPr>
            <w:tcW w:w="2404" w:type="dxa"/>
          </w:tcPr>
          <w:p w14:paraId="21E92709" w14:textId="77777777" w:rsidR="001C2F48" w:rsidRPr="001C2F48" w:rsidRDefault="001C2F48" w:rsidP="00015A29">
            <w:pPr>
              <w:ind w:firstLine="0"/>
              <w:rPr>
                <w:lang w:val="id-ID" w:eastAsia="en-ID"/>
              </w:rPr>
            </w:pPr>
            <w:r w:rsidRPr="001C2F48">
              <w:rPr>
                <w:lang w:val="id-ID" w:eastAsia="en-ID"/>
              </w:rPr>
              <w:t>Menyimpan data persetujuan paraf</w:t>
            </w:r>
          </w:p>
        </w:tc>
      </w:tr>
      <w:tr w:rsidR="001C2F48" w:rsidRPr="001C2F48" w14:paraId="39D31408" w14:textId="77777777" w:rsidTr="001C2F48">
        <w:tc>
          <w:tcPr>
            <w:tcW w:w="561" w:type="dxa"/>
          </w:tcPr>
          <w:p w14:paraId="639B0161" w14:textId="77777777" w:rsidR="001C2F48" w:rsidRPr="001C2F48" w:rsidRDefault="001C2F48" w:rsidP="00015A29">
            <w:pPr>
              <w:ind w:firstLine="0"/>
              <w:rPr>
                <w:lang w:val="id-ID" w:eastAsia="en-ID"/>
              </w:rPr>
            </w:pPr>
            <w:r w:rsidRPr="001C2F48">
              <w:rPr>
                <w:lang w:val="id-ID" w:eastAsia="en-ID"/>
              </w:rPr>
              <w:t>10</w:t>
            </w:r>
          </w:p>
        </w:tc>
        <w:tc>
          <w:tcPr>
            <w:tcW w:w="2736" w:type="dxa"/>
          </w:tcPr>
          <w:p w14:paraId="4C90D4C2" w14:textId="77777777" w:rsidR="001C2F48" w:rsidRPr="001C2F48" w:rsidRDefault="001C2F48" w:rsidP="00015A29">
            <w:pPr>
              <w:ind w:firstLine="0"/>
              <w:rPr>
                <w:lang w:val="id-ID" w:eastAsia="en-ID"/>
              </w:rPr>
            </w:pPr>
            <w:r w:rsidRPr="001C2F48">
              <w:rPr>
                <w:lang w:val="id-ID" w:eastAsia="en-ID"/>
              </w:rPr>
              <w:t>pv_1_paraf_validate</w:t>
            </w:r>
          </w:p>
        </w:tc>
        <w:tc>
          <w:tcPr>
            <w:tcW w:w="2227" w:type="dxa"/>
          </w:tcPr>
          <w:p w14:paraId="6B3EED3E" w14:textId="77777777" w:rsidR="001C2F48" w:rsidRPr="001C2F48" w:rsidRDefault="001C2F48" w:rsidP="00015A29">
            <w:pPr>
              <w:ind w:firstLine="0"/>
              <w:rPr>
                <w:lang w:val="id-ID" w:eastAsia="en-ID"/>
              </w:rPr>
            </w:pPr>
            <w:r w:rsidRPr="001C2F48">
              <w:rPr>
                <w:lang w:val="id-ID" w:eastAsia="en-ID"/>
              </w:rPr>
              <w:t>Validasi paraf</w:t>
            </w:r>
          </w:p>
        </w:tc>
        <w:tc>
          <w:tcPr>
            <w:tcW w:w="2404" w:type="dxa"/>
          </w:tcPr>
          <w:p w14:paraId="68204A66" w14:textId="77777777" w:rsidR="001C2F48" w:rsidRPr="001C2F48" w:rsidRDefault="001C2F48" w:rsidP="00015A29">
            <w:pPr>
              <w:ind w:firstLine="0"/>
              <w:rPr>
                <w:lang w:val="id-ID" w:eastAsia="en-ID"/>
              </w:rPr>
            </w:pPr>
            <w:r w:rsidRPr="001C2F48">
              <w:rPr>
                <w:lang w:val="id-ID" w:eastAsia="en-ID"/>
              </w:rPr>
              <w:t>Menyimpan hasil validasi paraf</w:t>
            </w:r>
          </w:p>
        </w:tc>
      </w:tr>
      <w:tr w:rsidR="001C2F48" w:rsidRPr="001C2F48" w14:paraId="64ECDE00" w14:textId="77777777" w:rsidTr="001C2F48">
        <w:tc>
          <w:tcPr>
            <w:tcW w:w="561" w:type="dxa"/>
          </w:tcPr>
          <w:p w14:paraId="71B43CBD" w14:textId="77777777" w:rsidR="001C2F48" w:rsidRPr="001C2F48" w:rsidRDefault="001C2F48" w:rsidP="00015A29">
            <w:pPr>
              <w:ind w:firstLine="0"/>
              <w:rPr>
                <w:lang w:val="id-ID" w:eastAsia="en-ID"/>
              </w:rPr>
            </w:pPr>
            <w:r w:rsidRPr="001C2F48">
              <w:rPr>
                <w:lang w:val="id-ID" w:eastAsia="en-ID"/>
              </w:rPr>
              <w:t>11</w:t>
            </w:r>
          </w:p>
        </w:tc>
        <w:tc>
          <w:tcPr>
            <w:tcW w:w="2736" w:type="dxa"/>
          </w:tcPr>
          <w:p w14:paraId="2A8B0397" w14:textId="77777777" w:rsidR="001C2F48" w:rsidRPr="001C2F48" w:rsidRDefault="001C2F48" w:rsidP="00015A29">
            <w:pPr>
              <w:ind w:firstLine="0"/>
              <w:rPr>
                <w:lang w:val="id-ID" w:eastAsia="en-ID"/>
              </w:rPr>
            </w:pPr>
            <w:r w:rsidRPr="001C2F48">
              <w:rPr>
                <w:lang w:val="id-ID" w:eastAsia="en-ID"/>
              </w:rPr>
              <w:t>lsb_1_serah_berkas</w:t>
            </w:r>
          </w:p>
        </w:tc>
        <w:tc>
          <w:tcPr>
            <w:tcW w:w="2227" w:type="dxa"/>
          </w:tcPr>
          <w:p w14:paraId="3215851C" w14:textId="77777777" w:rsidR="001C2F48" w:rsidRPr="001C2F48" w:rsidRDefault="001C2F48" w:rsidP="00015A29">
            <w:pPr>
              <w:ind w:firstLine="0"/>
              <w:rPr>
                <w:lang w:val="id-ID" w:eastAsia="en-ID"/>
              </w:rPr>
            </w:pPr>
            <w:r w:rsidRPr="001C2F48">
              <w:rPr>
                <w:lang w:val="id-ID" w:eastAsia="en-ID"/>
              </w:rPr>
              <w:t>Serah berkas LSB</w:t>
            </w:r>
          </w:p>
        </w:tc>
        <w:tc>
          <w:tcPr>
            <w:tcW w:w="2404" w:type="dxa"/>
          </w:tcPr>
          <w:p w14:paraId="7EA0410F" w14:textId="77777777" w:rsidR="001C2F48" w:rsidRPr="001C2F48" w:rsidRDefault="001C2F48" w:rsidP="00015A29">
            <w:pPr>
              <w:ind w:firstLine="0"/>
              <w:rPr>
                <w:lang w:val="id-ID" w:eastAsia="en-ID"/>
              </w:rPr>
            </w:pPr>
            <w:r w:rsidRPr="001C2F48">
              <w:rPr>
                <w:lang w:val="id-ID" w:eastAsia="en-ID"/>
              </w:rPr>
              <w:t>Menyimpan data penyerahan dokumen</w:t>
            </w:r>
          </w:p>
        </w:tc>
      </w:tr>
      <w:tr w:rsidR="001C2F48" w:rsidRPr="001C2F48" w14:paraId="3D026B4C" w14:textId="77777777" w:rsidTr="001C2F48">
        <w:tc>
          <w:tcPr>
            <w:tcW w:w="561" w:type="dxa"/>
          </w:tcPr>
          <w:p w14:paraId="6E0D8216" w14:textId="77777777" w:rsidR="001C2F48" w:rsidRPr="001C2F48" w:rsidRDefault="001C2F48" w:rsidP="00015A29">
            <w:pPr>
              <w:ind w:firstLine="0"/>
              <w:rPr>
                <w:lang w:val="id-ID" w:eastAsia="en-ID"/>
              </w:rPr>
            </w:pPr>
            <w:r w:rsidRPr="001C2F48">
              <w:rPr>
                <w:lang w:val="id-ID" w:eastAsia="en-ID"/>
              </w:rPr>
              <w:t>12</w:t>
            </w:r>
          </w:p>
        </w:tc>
        <w:tc>
          <w:tcPr>
            <w:tcW w:w="2736" w:type="dxa"/>
          </w:tcPr>
          <w:p w14:paraId="174468E6" w14:textId="77777777" w:rsidR="001C2F48" w:rsidRPr="001C2F48" w:rsidRDefault="001C2F48" w:rsidP="00015A29">
            <w:pPr>
              <w:ind w:firstLine="0"/>
              <w:rPr>
                <w:lang w:val="id-ID" w:eastAsia="en-ID"/>
              </w:rPr>
            </w:pPr>
            <w:r w:rsidRPr="001C2F48">
              <w:rPr>
                <w:lang w:val="id-ID" w:eastAsia="en-ID"/>
              </w:rPr>
              <w:t>a_1_unverified_users</w:t>
            </w:r>
          </w:p>
        </w:tc>
        <w:tc>
          <w:tcPr>
            <w:tcW w:w="2227" w:type="dxa"/>
          </w:tcPr>
          <w:p w14:paraId="36791067" w14:textId="77777777" w:rsidR="001C2F48" w:rsidRPr="001C2F48" w:rsidRDefault="001C2F48" w:rsidP="00015A29">
            <w:pPr>
              <w:ind w:firstLine="0"/>
              <w:rPr>
                <w:lang w:val="id-ID" w:eastAsia="en-ID"/>
              </w:rPr>
            </w:pPr>
            <w:r w:rsidRPr="001C2F48">
              <w:rPr>
                <w:lang w:val="id-ID" w:eastAsia="en-ID"/>
              </w:rPr>
              <w:t>User belum verifikasi</w:t>
            </w:r>
          </w:p>
        </w:tc>
        <w:tc>
          <w:tcPr>
            <w:tcW w:w="2404" w:type="dxa"/>
          </w:tcPr>
          <w:p w14:paraId="5D7718E2" w14:textId="77777777" w:rsidR="001C2F48" w:rsidRPr="001C2F48" w:rsidRDefault="001C2F48" w:rsidP="00015A29">
            <w:pPr>
              <w:ind w:firstLine="0"/>
              <w:rPr>
                <w:lang w:val="id-ID" w:eastAsia="en-ID"/>
              </w:rPr>
            </w:pPr>
            <w:r w:rsidRPr="001C2F48">
              <w:rPr>
                <w:lang w:val="id-ID" w:eastAsia="en-ID"/>
              </w:rPr>
              <w:t>Menyimpan data user yang belum diverifikasi</w:t>
            </w:r>
          </w:p>
        </w:tc>
      </w:tr>
      <w:tr w:rsidR="001C2F48" w:rsidRPr="009E5928" w14:paraId="60DC5EEB" w14:textId="77777777" w:rsidTr="001C2F48">
        <w:tc>
          <w:tcPr>
            <w:tcW w:w="561" w:type="dxa"/>
          </w:tcPr>
          <w:p w14:paraId="20DB0A3E" w14:textId="77777777" w:rsidR="001C2F48" w:rsidRPr="001C2F48" w:rsidRDefault="001C2F48" w:rsidP="00015A29">
            <w:pPr>
              <w:ind w:firstLine="0"/>
              <w:rPr>
                <w:lang w:val="id-ID" w:eastAsia="en-ID"/>
              </w:rPr>
            </w:pPr>
            <w:r w:rsidRPr="001C2F48">
              <w:rPr>
                <w:lang w:val="id-ID" w:eastAsia="en-ID"/>
              </w:rPr>
              <w:t>13</w:t>
            </w:r>
          </w:p>
        </w:tc>
        <w:tc>
          <w:tcPr>
            <w:tcW w:w="2736" w:type="dxa"/>
          </w:tcPr>
          <w:p w14:paraId="0E24B8E1" w14:textId="77777777" w:rsidR="001C2F48" w:rsidRPr="001C2F48" w:rsidRDefault="001C2F48" w:rsidP="00015A29">
            <w:pPr>
              <w:ind w:firstLine="0"/>
              <w:rPr>
                <w:lang w:val="id-ID" w:eastAsia="en-ID"/>
              </w:rPr>
            </w:pPr>
            <w:r w:rsidRPr="001C2F48">
              <w:rPr>
                <w:lang w:val="id-ID" w:eastAsia="en-ID"/>
              </w:rPr>
              <w:t>a_2_verified_users</w:t>
            </w:r>
          </w:p>
        </w:tc>
        <w:tc>
          <w:tcPr>
            <w:tcW w:w="2227" w:type="dxa"/>
          </w:tcPr>
          <w:p w14:paraId="31D546BD" w14:textId="77777777" w:rsidR="001C2F48" w:rsidRPr="001C2F48" w:rsidRDefault="001C2F48" w:rsidP="00015A29">
            <w:pPr>
              <w:ind w:firstLine="0"/>
              <w:rPr>
                <w:lang w:val="id-ID" w:eastAsia="en-ID"/>
              </w:rPr>
            </w:pPr>
            <w:r w:rsidRPr="001C2F48">
              <w:rPr>
                <w:lang w:val="id-ID" w:eastAsia="en-ID"/>
              </w:rPr>
              <w:t>User terverifikasi</w:t>
            </w:r>
          </w:p>
        </w:tc>
        <w:tc>
          <w:tcPr>
            <w:tcW w:w="2404" w:type="dxa"/>
          </w:tcPr>
          <w:p w14:paraId="5E078093" w14:textId="77777777" w:rsidR="001C2F48" w:rsidRPr="009E5928" w:rsidRDefault="001C2F48" w:rsidP="00015A29">
            <w:pPr>
              <w:ind w:firstLine="0"/>
              <w:rPr>
                <w:lang w:val="id-ID" w:eastAsia="en-ID"/>
              </w:rPr>
            </w:pPr>
            <w:r w:rsidRPr="001C2F48">
              <w:rPr>
                <w:lang w:val="id-ID" w:eastAsia="en-ID"/>
              </w:rPr>
              <w:t>Menyimpan data user yang sudah diverifikasi</w:t>
            </w:r>
          </w:p>
        </w:tc>
      </w:tr>
    </w:tbl>
    <w:p w14:paraId="346BFC83" w14:textId="254156B5" w:rsidR="001C2F48" w:rsidRDefault="001C2F48" w:rsidP="001C2F48">
      <w:pPr>
        <w:rPr>
          <w:lang w:val="id-ID" w:eastAsia="en-ID"/>
        </w:rPr>
      </w:pPr>
    </w:p>
    <w:p w14:paraId="6DA717C2" w14:textId="42A8F3DF" w:rsidR="001C2F48" w:rsidRDefault="005B603A" w:rsidP="005B603A">
      <w:pPr>
        <w:pStyle w:val="JuduluntukTabel"/>
      </w:pPr>
      <w:r>
        <w:t>Tabel 5 Hasil Pengujian Iterasi 1</w:t>
      </w:r>
    </w:p>
    <w:tbl>
      <w:tblPr>
        <w:tblStyle w:val="KisiTabel"/>
        <w:tblW w:w="0" w:type="auto"/>
        <w:tblLook w:val="04A0" w:firstRow="1" w:lastRow="0" w:firstColumn="1" w:lastColumn="0" w:noHBand="0" w:noVBand="1"/>
      </w:tblPr>
      <w:tblGrid>
        <w:gridCol w:w="562"/>
        <w:gridCol w:w="1418"/>
        <w:gridCol w:w="4819"/>
        <w:gridCol w:w="1129"/>
      </w:tblGrid>
      <w:tr w:rsidR="005B603A" w:rsidRPr="005B603A" w14:paraId="1E1E0264" w14:textId="77777777" w:rsidTr="005B603A">
        <w:tc>
          <w:tcPr>
            <w:tcW w:w="562" w:type="dxa"/>
          </w:tcPr>
          <w:p w14:paraId="2EEABB6E" w14:textId="77777777" w:rsidR="005B603A" w:rsidRPr="005B603A" w:rsidRDefault="005B603A" w:rsidP="00FD6068">
            <w:pPr>
              <w:ind w:firstLine="0"/>
            </w:pPr>
            <w:r w:rsidRPr="005B603A">
              <w:t>No</w:t>
            </w:r>
          </w:p>
        </w:tc>
        <w:tc>
          <w:tcPr>
            <w:tcW w:w="1418" w:type="dxa"/>
          </w:tcPr>
          <w:p w14:paraId="7E253596" w14:textId="77777777" w:rsidR="005B603A" w:rsidRPr="005B603A" w:rsidRDefault="005B603A" w:rsidP="00FD6068">
            <w:pPr>
              <w:ind w:firstLine="0"/>
            </w:pPr>
            <w:r w:rsidRPr="005B603A">
              <w:t>ID Butir Uji</w:t>
            </w:r>
          </w:p>
        </w:tc>
        <w:tc>
          <w:tcPr>
            <w:tcW w:w="4819" w:type="dxa"/>
          </w:tcPr>
          <w:p w14:paraId="7485B865" w14:textId="77777777" w:rsidR="005B603A" w:rsidRPr="005B603A" w:rsidRDefault="005B603A" w:rsidP="00FD6068">
            <w:pPr>
              <w:ind w:firstLine="0"/>
            </w:pPr>
            <w:r w:rsidRPr="005B603A">
              <w:t>Kondisi yang Diharapkan</w:t>
            </w:r>
          </w:p>
        </w:tc>
        <w:tc>
          <w:tcPr>
            <w:tcW w:w="1129" w:type="dxa"/>
          </w:tcPr>
          <w:p w14:paraId="48FFF31A" w14:textId="77777777" w:rsidR="005B603A" w:rsidRPr="005B603A" w:rsidRDefault="005B603A" w:rsidP="00FD6068">
            <w:pPr>
              <w:ind w:firstLine="0"/>
            </w:pPr>
            <w:r w:rsidRPr="005B603A">
              <w:t>Status</w:t>
            </w:r>
          </w:p>
        </w:tc>
      </w:tr>
      <w:tr w:rsidR="005B603A" w:rsidRPr="005B603A" w14:paraId="67C5B29E" w14:textId="77777777" w:rsidTr="005B603A">
        <w:tc>
          <w:tcPr>
            <w:tcW w:w="562" w:type="dxa"/>
          </w:tcPr>
          <w:p w14:paraId="004E76EC" w14:textId="77777777" w:rsidR="005B603A" w:rsidRPr="005B603A" w:rsidRDefault="005B603A" w:rsidP="00FD6068">
            <w:pPr>
              <w:ind w:firstLine="0"/>
            </w:pPr>
            <w:r w:rsidRPr="005B603A">
              <w:t>1</w:t>
            </w:r>
          </w:p>
        </w:tc>
        <w:tc>
          <w:tcPr>
            <w:tcW w:w="1418" w:type="dxa"/>
          </w:tcPr>
          <w:p w14:paraId="5D34DEE0" w14:textId="77777777" w:rsidR="005B603A" w:rsidRPr="005B603A" w:rsidRDefault="005B603A" w:rsidP="00FD6068">
            <w:pPr>
              <w:ind w:firstLine="0"/>
            </w:pPr>
            <w:r w:rsidRPr="005B603A">
              <w:t>PS-01</w:t>
            </w:r>
          </w:p>
        </w:tc>
        <w:tc>
          <w:tcPr>
            <w:tcW w:w="4819" w:type="dxa"/>
          </w:tcPr>
          <w:p w14:paraId="5057187C" w14:textId="77777777" w:rsidR="005B603A" w:rsidRPr="005B603A" w:rsidRDefault="005B603A" w:rsidP="00FD6068">
            <w:pPr>
              <w:ind w:firstLine="0"/>
            </w:pPr>
            <w:r w:rsidRPr="005B603A">
              <w:t>Login PPAT, LTB, Peneliti, dan Admin berhasil dengan userid dan password valid. Setiap divisi masuk ke dashboard sesuai perannya.</w:t>
            </w:r>
          </w:p>
        </w:tc>
        <w:tc>
          <w:tcPr>
            <w:tcW w:w="1129" w:type="dxa"/>
          </w:tcPr>
          <w:p w14:paraId="38531E7F" w14:textId="77777777" w:rsidR="005B603A" w:rsidRPr="005B603A" w:rsidRDefault="005B603A" w:rsidP="00FD6068">
            <w:pPr>
              <w:ind w:firstLine="0"/>
            </w:pPr>
            <w:r w:rsidRPr="005B603A">
              <w:t>Berhasil</w:t>
            </w:r>
          </w:p>
        </w:tc>
      </w:tr>
      <w:tr w:rsidR="005B603A" w:rsidRPr="005B603A" w14:paraId="7A65331C" w14:textId="77777777" w:rsidTr="005B603A">
        <w:tc>
          <w:tcPr>
            <w:tcW w:w="562" w:type="dxa"/>
          </w:tcPr>
          <w:p w14:paraId="2662585A" w14:textId="77777777" w:rsidR="005B603A" w:rsidRPr="005B603A" w:rsidRDefault="005B603A" w:rsidP="00FD6068">
            <w:pPr>
              <w:ind w:firstLine="0"/>
            </w:pPr>
            <w:r w:rsidRPr="005B603A">
              <w:t>2</w:t>
            </w:r>
          </w:p>
        </w:tc>
        <w:tc>
          <w:tcPr>
            <w:tcW w:w="1418" w:type="dxa"/>
          </w:tcPr>
          <w:p w14:paraId="25E43F53" w14:textId="77777777" w:rsidR="005B603A" w:rsidRPr="005B603A" w:rsidRDefault="005B603A" w:rsidP="00FD6068">
            <w:pPr>
              <w:ind w:firstLine="0"/>
            </w:pPr>
            <w:r w:rsidRPr="005B603A">
              <w:t>PS-02</w:t>
            </w:r>
          </w:p>
        </w:tc>
        <w:tc>
          <w:tcPr>
            <w:tcW w:w="4819" w:type="dxa"/>
          </w:tcPr>
          <w:p w14:paraId="405E29B2" w14:textId="77777777" w:rsidR="005B603A" w:rsidRPr="005B603A" w:rsidRDefault="005B603A" w:rsidP="00FD6068">
            <w:pPr>
              <w:ind w:firstLine="0"/>
            </w:pPr>
            <w:r w:rsidRPr="005B603A">
              <w:t>PPAT dapat membuat booking SSPD dengan mengisi formulir lengkap dan generate no_booking otomatis (format: kode_ppat-2025-urut).</w:t>
            </w:r>
          </w:p>
        </w:tc>
        <w:tc>
          <w:tcPr>
            <w:tcW w:w="1129" w:type="dxa"/>
          </w:tcPr>
          <w:p w14:paraId="777263A2" w14:textId="77777777" w:rsidR="005B603A" w:rsidRPr="005B603A" w:rsidRDefault="005B603A" w:rsidP="00FD6068">
            <w:pPr>
              <w:ind w:firstLine="0"/>
            </w:pPr>
            <w:r w:rsidRPr="005B603A">
              <w:t>Berhasil</w:t>
            </w:r>
          </w:p>
        </w:tc>
      </w:tr>
      <w:tr w:rsidR="005B603A" w:rsidRPr="005B603A" w14:paraId="01C7AF33" w14:textId="77777777" w:rsidTr="005B603A">
        <w:tc>
          <w:tcPr>
            <w:tcW w:w="562" w:type="dxa"/>
          </w:tcPr>
          <w:p w14:paraId="1766C3B8" w14:textId="77777777" w:rsidR="005B603A" w:rsidRPr="005B603A" w:rsidRDefault="005B603A" w:rsidP="00FD6068">
            <w:pPr>
              <w:ind w:firstLine="0"/>
            </w:pPr>
            <w:r w:rsidRPr="005B603A">
              <w:t>3</w:t>
            </w:r>
          </w:p>
        </w:tc>
        <w:tc>
          <w:tcPr>
            <w:tcW w:w="1418" w:type="dxa"/>
          </w:tcPr>
          <w:p w14:paraId="5C6F17C6" w14:textId="77777777" w:rsidR="005B603A" w:rsidRPr="005B603A" w:rsidRDefault="005B603A" w:rsidP="00FD6068">
            <w:pPr>
              <w:ind w:firstLine="0"/>
            </w:pPr>
            <w:r w:rsidRPr="005B603A">
              <w:t>PS-03</w:t>
            </w:r>
          </w:p>
        </w:tc>
        <w:tc>
          <w:tcPr>
            <w:tcW w:w="4819" w:type="dxa"/>
          </w:tcPr>
          <w:p w14:paraId="2CEFEE08" w14:textId="77777777" w:rsidR="005B603A" w:rsidRPr="005B603A" w:rsidRDefault="005B603A" w:rsidP="00FD6068">
            <w:pPr>
              <w:ind w:firstLine="0"/>
            </w:pPr>
            <w:r w:rsidRPr="005B603A">
              <w:t>PPAT dapat mengupload dokumen akta tanah, sertifikat, dan dokumen pelengkap. Dokumen tersimpan dengan aman.</w:t>
            </w:r>
          </w:p>
        </w:tc>
        <w:tc>
          <w:tcPr>
            <w:tcW w:w="1129" w:type="dxa"/>
          </w:tcPr>
          <w:p w14:paraId="0B8B805A" w14:textId="77777777" w:rsidR="005B603A" w:rsidRPr="005B603A" w:rsidRDefault="005B603A" w:rsidP="00FD6068">
            <w:pPr>
              <w:ind w:firstLine="0"/>
            </w:pPr>
            <w:r w:rsidRPr="005B603A">
              <w:t>Berhasil</w:t>
            </w:r>
          </w:p>
        </w:tc>
      </w:tr>
      <w:tr w:rsidR="005B603A" w:rsidRPr="005B603A" w14:paraId="23C1F477" w14:textId="77777777" w:rsidTr="005B603A">
        <w:tc>
          <w:tcPr>
            <w:tcW w:w="562" w:type="dxa"/>
          </w:tcPr>
          <w:p w14:paraId="6498FB56" w14:textId="77777777" w:rsidR="005B603A" w:rsidRPr="005B603A" w:rsidRDefault="005B603A" w:rsidP="00FD6068">
            <w:pPr>
              <w:ind w:firstLine="0"/>
            </w:pPr>
            <w:r w:rsidRPr="005B603A">
              <w:t>4</w:t>
            </w:r>
          </w:p>
        </w:tc>
        <w:tc>
          <w:tcPr>
            <w:tcW w:w="1418" w:type="dxa"/>
          </w:tcPr>
          <w:p w14:paraId="5BEEFAD8" w14:textId="77777777" w:rsidR="005B603A" w:rsidRPr="005B603A" w:rsidRDefault="005B603A" w:rsidP="00FD6068">
            <w:pPr>
              <w:ind w:firstLine="0"/>
            </w:pPr>
            <w:r w:rsidRPr="005B603A">
              <w:t>PS-04</w:t>
            </w:r>
          </w:p>
        </w:tc>
        <w:tc>
          <w:tcPr>
            <w:tcW w:w="4819" w:type="dxa"/>
          </w:tcPr>
          <w:p w14:paraId="7A1A10D3" w14:textId="77777777" w:rsidR="005B603A" w:rsidRPr="005B603A" w:rsidRDefault="005B603A" w:rsidP="00FD6068">
            <w:pPr>
              <w:ind w:firstLine="0"/>
            </w:pPr>
            <w:r w:rsidRPr="005B603A">
              <w:t>LTB dapat melihat daftar booking masuk dan membuat no_registrasi (format: 2025-O-urut untuk online).</w:t>
            </w:r>
          </w:p>
        </w:tc>
        <w:tc>
          <w:tcPr>
            <w:tcW w:w="1129" w:type="dxa"/>
          </w:tcPr>
          <w:p w14:paraId="55045F1E" w14:textId="77777777" w:rsidR="005B603A" w:rsidRPr="005B603A" w:rsidRDefault="005B603A" w:rsidP="00FD6068">
            <w:pPr>
              <w:ind w:firstLine="0"/>
            </w:pPr>
            <w:r w:rsidRPr="005B603A">
              <w:t>Berhasil</w:t>
            </w:r>
          </w:p>
        </w:tc>
      </w:tr>
      <w:tr w:rsidR="005B603A" w:rsidRPr="005B603A" w14:paraId="007B6E1B" w14:textId="77777777" w:rsidTr="005B603A">
        <w:tc>
          <w:tcPr>
            <w:tcW w:w="562" w:type="dxa"/>
          </w:tcPr>
          <w:p w14:paraId="62CC48A7" w14:textId="77777777" w:rsidR="005B603A" w:rsidRPr="005B603A" w:rsidRDefault="005B603A" w:rsidP="00FD6068">
            <w:pPr>
              <w:ind w:firstLine="0"/>
            </w:pPr>
            <w:r w:rsidRPr="005B603A">
              <w:t>5</w:t>
            </w:r>
          </w:p>
        </w:tc>
        <w:tc>
          <w:tcPr>
            <w:tcW w:w="1418" w:type="dxa"/>
          </w:tcPr>
          <w:p w14:paraId="520C1D30" w14:textId="77777777" w:rsidR="005B603A" w:rsidRPr="005B603A" w:rsidRDefault="005B603A" w:rsidP="00FD6068">
            <w:pPr>
              <w:ind w:firstLine="0"/>
            </w:pPr>
            <w:r w:rsidRPr="005B603A">
              <w:t>PS-05</w:t>
            </w:r>
          </w:p>
        </w:tc>
        <w:tc>
          <w:tcPr>
            <w:tcW w:w="4819" w:type="dxa"/>
          </w:tcPr>
          <w:p w14:paraId="35C89135" w14:textId="77777777" w:rsidR="005B603A" w:rsidRPr="005B603A" w:rsidRDefault="005B603A" w:rsidP="00FD6068">
            <w:pPr>
              <w:ind w:firstLine="0"/>
            </w:pPr>
            <w:r w:rsidRPr="005B603A">
              <w:t>LTB dapat melakukan verifikasi berkas dan mengubah trackstatus dari "diajukan" menjadi "diterima" atau "ditolak".</w:t>
            </w:r>
          </w:p>
        </w:tc>
        <w:tc>
          <w:tcPr>
            <w:tcW w:w="1129" w:type="dxa"/>
          </w:tcPr>
          <w:p w14:paraId="6A775EC4" w14:textId="77777777" w:rsidR="005B603A" w:rsidRPr="005B603A" w:rsidRDefault="005B603A" w:rsidP="00FD6068">
            <w:pPr>
              <w:ind w:firstLine="0"/>
            </w:pPr>
            <w:r w:rsidRPr="005B603A">
              <w:t>Berhasil</w:t>
            </w:r>
          </w:p>
        </w:tc>
      </w:tr>
      <w:tr w:rsidR="005B603A" w:rsidRPr="005B603A" w14:paraId="455C181A" w14:textId="77777777" w:rsidTr="005B603A">
        <w:tc>
          <w:tcPr>
            <w:tcW w:w="562" w:type="dxa"/>
          </w:tcPr>
          <w:p w14:paraId="1A3BC0AD" w14:textId="77777777" w:rsidR="005B603A" w:rsidRPr="005B603A" w:rsidRDefault="005B603A" w:rsidP="00FD6068">
            <w:pPr>
              <w:ind w:firstLine="0"/>
            </w:pPr>
            <w:r w:rsidRPr="005B603A">
              <w:t>6</w:t>
            </w:r>
          </w:p>
        </w:tc>
        <w:tc>
          <w:tcPr>
            <w:tcW w:w="1418" w:type="dxa"/>
          </w:tcPr>
          <w:p w14:paraId="015B6F8A" w14:textId="77777777" w:rsidR="005B603A" w:rsidRPr="005B603A" w:rsidRDefault="005B603A" w:rsidP="00FD6068">
            <w:pPr>
              <w:ind w:firstLine="0"/>
            </w:pPr>
            <w:r w:rsidRPr="005B603A">
              <w:t>PS-06</w:t>
            </w:r>
          </w:p>
        </w:tc>
        <w:tc>
          <w:tcPr>
            <w:tcW w:w="4819" w:type="dxa"/>
          </w:tcPr>
          <w:p w14:paraId="2BD2B313" w14:textId="77777777" w:rsidR="005B603A" w:rsidRPr="005B603A" w:rsidRDefault="005B603A" w:rsidP="00FD6068">
            <w:pPr>
              <w:ind w:firstLine="0"/>
            </w:pPr>
            <w:r w:rsidRPr="005B603A">
              <w:t>Peneliti dapat melihat daftar berkas yang sudah diverifikasi LTB dan melakukan pemeriksaan dokumen.</w:t>
            </w:r>
          </w:p>
        </w:tc>
        <w:tc>
          <w:tcPr>
            <w:tcW w:w="1129" w:type="dxa"/>
          </w:tcPr>
          <w:p w14:paraId="4D2CA8FF" w14:textId="77777777" w:rsidR="005B603A" w:rsidRPr="005B603A" w:rsidRDefault="005B603A" w:rsidP="00FD6068">
            <w:pPr>
              <w:ind w:firstLine="0"/>
            </w:pPr>
            <w:r w:rsidRPr="005B603A">
              <w:t>Berhasil</w:t>
            </w:r>
          </w:p>
        </w:tc>
      </w:tr>
      <w:tr w:rsidR="005B603A" w:rsidRPr="005B603A" w14:paraId="6884E791" w14:textId="77777777" w:rsidTr="005B603A">
        <w:tc>
          <w:tcPr>
            <w:tcW w:w="562" w:type="dxa"/>
          </w:tcPr>
          <w:p w14:paraId="791572A3" w14:textId="77777777" w:rsidR="005B603A" w:rsidRPr="005B603A" w:rsidRDefault="005B603A" w:rsidP="00FD6068">
            <w:pPr>
              <w:ind w:firstLine="0"/>
            </w:pPr>
            <w:r w:rsidRPr="005B603A">
              <w:t>7</w:t>
            </w:r>
          </w:p>
        </w:tc>
        <w:tc>
          <w:tcPr>
            <w:tcW w:w="1418" w:type="dxa"/>
          </w:tcPr>
          <w:p w14:paraId="46DBC536" w14:textId="77777777" w:rsidR="005B603A" w:rsidRPr="005B603A" w:rsidRDefault="005B603A" w:rsidP="00FD6068">
            <w:pPr>
              <w:ind w:firstLine="0"/>
            </w:pPr>
            <w:r w:rsidRPr="005B603A">
              <w:t>PS-07</w:t>
            </w:r>
          </w:p>
        </w:tc>
        <w:tc>
          <w:tcPr>
            <w:tcW w:w="4819" w:type="dxa"/>
          </w:tcPr>
          <w:p w14:paraId="782974F7" w14:textId="77777777" w:rsidR="005B603A" w:rsidRPr="005B603A" w:rsidRDefault="005B603A" w:rsidP="00FD6068">
            <w:pPr>
              <w:ind w:firstLine="0"/>
            </w:pPr>
            <w:r w:rsidRPr="005B603A">
              <w:t>Peneliti dapat mengisi checklist verifikasi dan update trackstatus menjadi "diverifikasi".</w:t>
            </w:r>
          </w:p>
        </w:tc>
        <w:tc>
          <w:tcPr>
            <w:tcW w:w="1129" w:type="dxa"/>
          </w:tcPr>
          <w:p w14:paraId="69792B74" w14:textId="77777777" w:rsidR="005B603A" w:rsidRPr="005B603A" w:rsidRDefault="005B603A" w:rsidP="00FD6068">
            <w:pPr>
              <w:ind w:firstLine="0"/>
            </w:pPr>
            <w:r w:rsidRPr="005B603A">
              <w:t>Berhasil</w:t>
            </w:r>
          </w:p>
        </w:tc>
      </w:tr>
      <w:tr w:rsidR="005B603A" w:rsidRPr="005B603A" w14:paraId="45E0EBA8" w14:textId="77777777" w:rsidTr="005B603A">
        <w:tc>
          <w:tcPr>
            <w:tcW w:w="562" w:type="dxa"/>
          </w:tcPr>
          <w:p w14:paraId="4DB48B21" w14:textId="77777777" w:rsidR="005B603A" w:rsidRPr="005B603A" w:rsidRDefault="005B603A" w:rsidP="00FD6068">
            <w:pPr>
              <w:ind w:firstLine="0"/>
            </w:pPr>
            <w:r w:rsidRPr="005B603A">
              <w:lastRenderedPageBreak/>
              <w:t>8</w:t>
            </w:r>
          </w:p>
        </w:tc>
        <w:tc>
          <w:tcPr>
            <w:tcW w:w="1418" w:type="dxa"/>
          </w:tcPr>
          <w:p w14:paraId="224A4895" w14:textId="77777777" w:rsidR="005B603A" w:rsidRPr="005B603A" w:rsidRDefault="005B603A" w:rsidP="00FD6068">
            <w:pPr>
              <w:ind w:firstLine="0"/>
            </w:pPr>
            <w:r w:rsidRPr="005B603A">
              <w:t>PS-08</w:t>
            </w:r>
          </w:p>
        </w:tc>
        <w:tc>
          <w:tcPr>
            <w:tcW w:w="4819" w:type="dxa"/>
          </w:tcPr>
          <w:p w14:paraId="16CF3C92" w14:textId="77777777" w:rsidR="005B603A" w:rsidRPr="005B603A" w:rsidRDefault="005B603A" w:rsidP="00FD6068">
            <w:pPr>
              <w:ind w:firstLine="0"/>
            </w:pPr>
            <w:r w:rsidRPr="005B603A">
              <w:t>Peneliti Validasi dapat melakukan validasi final dan mengubah trackstatus menjadi "terverifikasi".</w:t>
            </w:r>
          </w:p>
        </w:tc>
        <w:tc>
          <w:tcPr>
            <w:tcW w:w="1129" w:type="dxa"/>
          </w:tcPr>
          <w:p w14:paraId="2753689C" w14:textId="77777777" w:rsidR="005B603A" w:rsidRPr="005B603A" w:rsidRDefault="005B603A" w:rsidP="00FD6068">
            <w:pPr>
              <w:ind w:firstLine="0"/>
            </w:pPr>
            <w:r w:rsidRPr="005B603A">
              <w:t>Berhasil</w:t>
            </w:r>
          </w:p>
        </w:tc>
      </w:tr>
      <w:tr w:rsidR="005B603A" w:rsidRPr="005B603A" w14:paraId="02B7C5D2" w14:textId="77777777" w:rsidTr="005B603A">
        <w:tc>
          <w:tcPr>
            <w:tcW w:w="562" w:type="dxa"/>
          </w:tcPr>
          <w:p w14:paraId="60BD74B4" w14:textId="77777777" w:rsidR="005B603A" w:rsidRPr="005B603A" w:rsidRDefault="005B603A" w:rsidP="00FD6068">
            <w:pPr>
              <w:ind w:firstLine="0"/>
            </w:pPr>
            <w:r w:rsidRPr="005B603A">
              <w:t>9</w:t>
            </w:r>
          </w:p>
        </w:tc>
        <w:tc>
          <w:tcPr>
            <w:tcW w:w="1418" w:type="dxa"/>
          </w:tcPr>
          <w:p w14:paraId="5F331413" w14:textId="77777777" w:rsidR="005B603A" w:rsidRPr="005B603A" w:rsidRDefault="005B603A" w:rsidP="00FD6068">
            <w:pPr>
              <w:ind w:firstLine="0"/>
            </w:pPr>
            <w:r w:rsidRPr="005B603A">
              <w:t>PS-09</w:t>
            </w:r>
          </w:p>
        </w:tc>
        <w:tc>
          <w:tcPr>
            <w:tcW w:w="4819" w:type="dxa"/>
          </w:tcPr>
          <w:p w14:paraId="45961251" w14:textId="77777777" w:rsidR="005B603A" w:rsidRPr="005B603A" w:rsidRDefault="005B603A" w:rsidP="00FD6068">
            <w:pPr>
              <w:ind w:firstLine="0"/>
            </w:pPr>
            <w:r w:rsidRPr="005B603A">
              <w:t>LSB dapat melihat daftar dokumen yang sudah terverifikasi dan menyerahkan ke PPAT.</w:t>
            </w:r>
          </w:p>
        </w:tc>
        <w:tc>
          <w:tcPr>
            <w:tcW w:w="1129" w:type="dxa"/>
          </w:tcPr>
          <w:p w14:paraId="2949791B" w14:textId="77777777" w:rsidR="005B603A" w:rsidRPr="005B603A" w:rsidRDefault="005B603A" w:rsidP="00FD6068">
            <w:pPr>
              <w:ind w:firstLine="0"/>
            </w:pPr>
            <w:r w:rsidRPr="005B603A">
              <w:t>Berhasil</w:t>
            </w:r>
          </w:p>
        </w:tc>
      </w:tr>
      <w:tr w:rsidR="005B603A" w:rsidRPr="005B603A" w14:paraId="485B9D21" w14:textId="77777777" w:rsidTr="005B603A">
        <w:tc>
          <w:tcPr>
            <w:tcW w:w="562" w:type="dxa"/>
          </w:tcPr>
          <w:p w14:paraId="5F2CC7ED" w14:textId="77777777" w:rsidR="005B603A" w:rsidRPr="005B603A" w:rsidRDefault="005B603A" w:rsidP="00FD6068">
            <w:pPr>
              <w:ind w:firstLine="0"/>
            </w:pPr>
            <w:r w:rsidRPr="005B603A">
              <w:t>10</w:t>
            </w:r>
          </w:p>
        </w:tc>
        <w:tc>
          <w:tcPr>
            <w:tcW w:w="1418" w:type="dxa"/>
          </w:tcPr>
          <w:p w14:paraId="53FEC99B" w14:textId="77777777" w:rsidR="005B603A" w:rsidRPr="005B603A" w:rsidRDefault="005B603A" w:rsidP="00FD6068">
            <w:pPr>
              <w:ind w:firstLine="0"/>
            </w:pPr>
            <w:r w:rsidRPr="005B603A">
              <w:t>PS-10</w:t>
            </w:r>
          </w:p>
        </w:tc>
        <w:tc>
          <w:tcPr>
            <w:tcW w:w="4819" w:type="dxa"/>
          </w:tcPr>
          <w:p w14:paraId="70892F79" w14:textId="77777777" w:rsidR="005B603A" w:rsidRPr="005B603A" w:rsidRDefault="005B603A" w:rsidP="00FD6068">
            <w:pPr>
              <w:ind w:firstLine="0"/>
            </w:pPr>
            <w:r w:rsidRPr="005B603A">
              <w:t>PPAT dapat melihat status booking secara real-time mulai dari diajukan hingga terselesaikan.</w:t>
            </w:r>
          </w:p>
        </w:tc>
        <w:tc>
          <w:tcPr>
            <w:tcW w:w="1129" w:type="dxa"/>
          </w:tcPr>
          <w:p w14:paraId="59EF31F0" w14:textId="77777777" w:rsidR="005B603A" w:rsidRPr="005B603A" w:rsidRDefault="005B603A" w:rsidP="00FD6068">
            <w:pPr>
              <w:ind w:firstLine="0"/>
            </w:pPr>
            <w:r w:rsidRPr="005B603A">
              <w:t>Berhasil</w:t>
            </w:r>
          </w:p>
        </w:tc>
      </w:tr>
      <w:tr w:rsidR="005B603A" w:rsidRPr="005B603A" w14:paraId="5B77AC7F" w14:textId="77777777" w:rsidTr="005B603A">
        <w:tc>
          <w:tcPr>
            <w:tcW w:w="562" w:type="dxa"/>
          </w:tcPr>
          <w:p w14:paraId="7DA7C5C3" w14:textId="77777777" w:rsidR="005B603A" w:rsidRPr="005B603A" w:rsidRDefault="005B603A" w:rsidP="00FD6068">
            <w:pPr>
              <w:ind w:firstLine="0"/>
            </w:pPr>
            <w:r w:rsidRPr="005B603A">
              <w:t>11</w:t>
            </w:r>
          </w:p>
        </w:tc>
        <w:tc>
          <w:tcPr>
            <w:tcW w:w="1418" w:type="dxa"/>
          </w:tcPr>
          <w:p w14:paraId="285AD4AF" w14:textId="77777777" w:rsidR="005B603A" w:rsidRPr="005B603A" w:rsidRDefault="005B603A" w:rsidP="00FD6068">
            <w:pPr>
              <w:ind w:firstLine="0"/>
            </w:pPr>
            <w:r w:rsidRPr="005B603A">
              <w:t>PS-11</w:t>
            </w:r>
          </w:p>
        </w:tc>
        <w:tc>
          <w:tcPr>
            <w:tcW w:w="4819" w:type="dxa"/>
          </w:tcPr>
          <w:p w14:paraId="3F9E0761" w14:textId="77777777" w:rsidR="005B603A" w:rsidRPr="005B603A" w:rsidRDefault="005B603A" w:rsidP="00FD6068">
            <w:pPr>
              <w:ind w:firstLine="0"/>
            </w:pPr>
            <w:r w:rsidRPr="005B603A">
              <w:t>Admin dapat melihat dashboard monitoring untuk semua transaksi dan memantau alur kerja.</w:t>
            </w:r>
          </w:p>
        </w:tc>
        <w:tc>
          <w:tcPr>
            <w:tcW w:w="1129" w:type="dxa"/>
          </w:tcPr>
          <w:p w14:paraId="2C8DEADB" w14:textId="77777777" w:rsidR="005B603A" w:rsidRPr="005B603A" w:rsidRDefault="005B603A" w:rsidP="00FD6068">
            <w:pPr>
              <w:ind w:firstLine="0"/>
            </w:pPr>
            <w:r w:rsidRPr="005B603A">
              <w:t>Berhasil</w:t>
            </w:r>
          </w:p>
        </w:tc>
      </w:tr>
      <w:tr w:rsidR="005B603A" w:rsidRPr="005B603A" w14:paraId="4B07418F" w14:textId="77777777" w:rsidTr="005B603A">
        <w:tc>
          <w:tcPr>
            <w:tcW w:w="562" w:type="dxa"/>
          </w:tcPr>
          <w:p w14:paraId="19217548" w14:textId="77777777" w:rsidR="005B603A" w:rsidRPr="005B603A" w:rsidRDefault="005B603A" w:rsidP="00FD6068">
            <w:pPr>
              <w:ind w:firstLine="0"/>
            </w:pPr>
            <w:r w:rsidRPr="005B603A">
              <w:t>12</w:t>
            </w:r>
          </w:p>
        </w:tc>
        <w:tc>
          <w:tcPr>
            <w:tcW w:w="1418" w:type="dxa"/>
          </w:tcPr>
          <w:p w14:paraId="339D0946" w14:textId="77777777" w:rsidR="005B603A" w:rsidRPr="005B603A" w:rsidRDefault="005B603A" w:rsidP="00FD6068">
            <w:pPr>
              <w:ind w:firstLine="0"/>
            </w:pPr>
            <w:r w:rsidRPr="005B603A">
              <w:t>PS-12</w:t>
            </w:r>
          </w:p>
        </w:tc>
        <w:tc>
          <w:tcPr>
            <w:tcW w:w="4819" w:type="dxa"/>
          </w:tcPr>
          <w:p w14:paraId="2A798C29" w14:textId="77777777" w:rsidR="005B603A" w:rsidRPr="005B603A" w:rsidRDefault="005B603A" w:rsidP="00FD6068">
            <w:pPr>
              <w:ind w:firstLine="0"/>
            </w:pPr>
            <w:r w:rsidRPr="005B603A">
              <w:t>Sistem dapat generate PDF booking SSPD yang dapat diunduh oleh PPAT.</w:t>
            </w:r>
          </w:p>
        </w:tc>
        <w:tc>
          <w:tcPr>
            <w:tcW w:w="1129" w:type="dxa"/>
          </w:tcPr>
          <w:p w14:paraId="1402D08C" w14:textId="77777777" w:rsidR="005B603A" w:rsidRPr="005B603A" w:rsidRDefault="005B603A" w:rsidP="00FD6068">
            <w:pPr>
              <w:ind w:firstLine="0"/>
            </w:pPr>
            <w:r w:rsidRPr="005B603A">
              <w:t>Berhasil</w:t>
            </w:r>
          </w:p>
        </w:tc>
      </w:tr>
      <w:tr w:rsidR="005B603A" w:rsidRPr="005B603A" w14:paraId="02790FC1" w14:textId="77777777" w:rsidTr="005B603A">
        <w:tc>
          <w:tcPr>
            <w:tcW w:w="562" w:type="dxa"/>
          </w:tcPr>
          <w:p w14:paraId="706AD55A" w14:textId="77777777" w:rsidR="005B603A" w:rsidRPr="005B603A" w:rsidRDefault="005B603A" w:rsidP="00FD6068">
            <w:pPr>
              <w:ind w:firstLine="0"/>
            </w:pPr>
            <w:r w:rsidRPr="005B603A">
              <w:t>13</w:t>
            </w:r>
          </w:p>
        </w:tc>
        <w:tc>
          <w:tcPr>
            <w:tcW w:w="1418" w:type="dxa"/>
          </w:tcPr>
          <w:p w14:paraId="4D87C5B2" w14:textId="77777777" w:rsidR="005B603A" w:rsidRPr="005B603A" w:rsidRDefault="005B603A" w:rsidP="00FD6068">
            <w:pPr>
              <w:ind w:firstLine="0"/>
            </w:pPr>
            <w:r w:rsidRPr="005B603A">
              <w:t>PS-13</w:t>
            </w:r>
          </w:p>
        </w:tc>
        <w:tc>
          <w:tcPr>
            <w:tcW w:w="4819" w:type="dxa"/>
          </w:tcPr>
          <w:p w14:paraId="6CB81BFF" w14:textId="77777777" w:rsidR="005B603A" w:rsidRPr="005B603A" w:rsidRDefault="005B603A" w:rsidP="00FD6068">
            <w:pPr>
              <w:ind w:firstLine="0"/>
            </w:pPr>
            <w:r w:rsidRPr="005B603A">
              <w:t>Sistem dapat tracking history perubahan status untuk audit trail.</w:t>
            </w:r>
          </w:p>
        </w:tc>
        <w:tc>
          <w:tcPr>
            <w:tcW w:w="1129" w:type="dxa"/>
          </w:tcPr>
          <w:p w14:paraId="6E16F9C6" w14:textId="77777777" w:rsidR="005B603A" w:rsidRPr="005B603A" w:rsidRDefault="005B603A" w:rsidP="00FD6068">
            <w:pPr>
              <w:ind w:firstLine="0"/>
            </w:pPr>
            <w:r w:rsidRPr="005B603A">
              <w:t>Berhasil</w:t>
            </w:r>
          </w:p>
        </w:tc>
      </w:tr>
      <w:tr w:rsidR="005B603A" w:rsidRPr="005B603A" w14:paraId="599C34E1" w14:textId="77777777" w:rsidTr="005B603A">
        <w:tc>
          <w:tcPr>
            <w:tcW w:w="562" w:type="dxa"/>
          </w:tcPr>
          <w:p w14:paraId="795E0519" w14:textId="77777777" w:rsidR="005B603A" w:rsidRPr="005B603A" w:rsidRDefault="005B603A" w:rsidP="00FD6068">
            <w:pPr>
              <w:ind w:firstLine="0"/>
            </w:pPr>
            <w:r w:rsidRPr="005B603A">
              <w:t>14</w:t>
            </w:r>
          </w:p>
        </w:tc>
        <w:tc>
          <w:tcPr>
            <w:tcW w:w="1418" w:type="dxa"/>
          </w:tcPr>
          <w:p w14:paraId="26F693CF" w14:textId="77777777" w:rsidR="005B603A" w:rsidRPr="005B603A" w:rsidRDefault="005B603A" w:rsidP="00FD6068">
            <w:pPr>
              <w:ind w:firstLine="0"/>
            </w:pPr>
            <w:r w:rsidRPr="005B603A">
              <w:t>PS-14</w:t>
            </w:r>
          </w:p>
        </w:tc>
        <w:tc>
          <w:tcPr>
            <w:tcW w:w="4819" w:type="dxa"/>
          </w:tcPr>
          <w:p w14:paraId="5C914331" w14:textId="77777777" w:rsidR="005B603A" w:rsidRPr="005B603A" w:rsidRDefault="005B603A" w:rsidP="00FD6068">
            <w:pPr>
              <w:ind w:firstLine="0"/>
            </w:pPr>
            <w:r w:rsidRPr="005B603A">
              <w:t>Notifikasi real-time muncul saat status booking berubah.</w:t>
            </w:r>
          </w:p>
        </w:tc>
        <w:tc>
          <w:tcPr>
            <w:tcW w:w="1129" w:type="dxa"/>
          </w:tcPr>
          <w:p w14:paraId="4BCB8438" w14:textId="77777777" w:rsidR="005B603A" w:rsidRPr="005B603A" w:rsidRDefault="005B603A" w:rsidP="00FD6068">
            <w:pPr>
              <w:ind w:firstLine="0"/>
            </w:pPr>
            <w:r w:rsidRPr="005B603A">
              <w:t>Berhasil</w:t>
            </w:r>
          </w:p>
        </w:tc>
      </w:tr>
      <w:tr w:rsidR="005B603A" w:rsidRPr="005B603A" w14:paraId="41245726" w14:textId="77777777" w:rsidTr="005B603A">
        <w:tc>
          <w:tcPr>
            <w:tcW w:w="562" w:type="dxa"/>
          </w:tcPr>
          <w:p w14:paraId="58A58217" w14:textId="77777777" w:rsidR="005B603A" w:rsidRPr="005B603A" w:rsidRDefault="005B603A" w:rsidP="00FD6068">
            <w:pPr>
              <w:ind w:firstLine="0"/>
            </w:pPr>
            <w:r w:rsidRPr="005B603A">
              <w:t>15</w:t>
            </w:r>
          </w:p>
        </w:tc>
        <w:tc>
          <w:tcPr>
            <w:tcW w:w="1418" w:type="dxa"/>
          </w:tcPr>
          <w:p w14:paraId="607C8AD7" w14:textId="77777777" w:rsidR="005B603A" w:rsidRPr="005B603A" w:rsidRDefault="005B603A" w:rsidP="00FD6068">
            <w:pPr>
              <w:ind w:firstLine="0"/>
            </w:pPr>
            <w:r w:rsidRPr="005B603A">
              <w:t>PS-15</w:t>
            </w:r>
          </w:p>
        </w:tc>
        <w:tc>
          <w:tcPr>
            <w:tcW w:w="4819" w:type="dxa"/>
          </w:tcPr>
          <w:p w14:paraId="24E735D2" w14:textId="77777777" w:rsidR="005B603A" w:rsidRPr="005B603A" w:rsidRDefault="005B603A" w:rsidP="00FD6068">
            <w:pPr>
              <w:ind w:firstLine="0"/>
            </w:pPr>
            <w:r w:rsidRPr="005B603A">
              <w:t>Sistem dapat menangani multiple booking simultan tanpa error.</w:t>
            </w:r>
          </w:p>
        </w:tc>
        <w:tc>
          <w:tcPr>
            <w:tcW w:w="1129" w:type="dxa"/>
          </w:tcPr>
          <w:p w14:paraId="5508795A" w14:textId="77777777" w:rsidR="005B603A" w:rsidRPr="005B603A" w:rsidRDefault="005B603A" w:rsidP="00FD6068">
            <w:pPr>
              <w:ind w:firstLine="0"/>
            </w:pPr>
            <w:r w:rsidRPr="005B603A">
              <w:t>Berhasil</w:t>
            </w:r>
          </w:p>
        </w:tc>
      </w:tr>
    </w:tbl>
    <w:p w14:paraId="6CF7C735" w14:textId="01A2F584" w:rsidR="005B603A" w:rsidRPr="005B603A" w:rsidRDefault="005B603A" w:rsidP="005B603A">
      <w:pPr>
        <w:rPr>
          <w:lang w:val="id-ID" w:eastAsia="en-ID"/>
        </w:rPr>
      </w:pPr>
      <w:bookmarkStart w:id="121" w:name="_Toc212633051"/>
      <w:r w:rsidRPr="005B603A">
        <w:rPr>
          <w:lang w:val="id-ID" w:eastAsia="en-ID"/>
        </w:rPr>
        <w:t>Hasil pengujian dengan black box testing menunjukkan bahwa seluruh 15 butir uji berhasil dijalankan sesuai dengan kondisi yang diharapkan, menandakan sistem booking online dasar telah berfungsi dengan baik. Mulai dari login, pembuatan booking SSPD, verifikasi LTB, pemeriksaan peneliti, validasi, hingga serah terima LSB, berjalan sesuai harapan tanpa error.</w:t>
      </w:r>
    </w:p>
    <w:p w14:paraId="479EC020" w14:textId="78A2339D" w:rsidR="005B603A" w:rsidRDefault="005B603A" w:rsidP="005B603A">
      <w:pPr>
        <w:rPr>
          <w:lang w:val="id-ID" w:eastAsia="en-ID"/>
        </w:rPr>
      </w:pPr>
      <w:r w:rsidRPr="005B603A">
        <w:rPr>
          <w:lang w:val="id-ID" w:eastAsia="en-ID"/>
        </w:rPr>
        <w:t>Sistem backend berhasil dikembangkan menggunakan Node.js dan Express.js dengan struktur MVC yang terorganisir dengan baik. Controller dapat menangani request dari PPAT/PPATS dengan baik dan merespons dengan data yang sesuai. Interface pengguna berhasil dikembangkan menggunakan HTML, CSS, dan JavaScript dengan custom CSS framework yang responsif dan *user-friendly* untuk PPAT/PPATS.</w:t>
      </w:r>
    </w:p>
    <w:p w14:paraId="2A1F23B9" w14:textId="77777777" w:rsidR="005B603A" w:rsidRDefault="005B603A" w:rsidP="005B603A">
      <w:pPr>
        <w:rPr>
          <w:lang w:val="id-ID" w:eastAsia="en-ID"/>
        </w:rPr>
      </w:pPr>
    </w:p>
    <w:p w14:paraId="3060268D" w14:textId="40205F8F" w:rsidR="005B603A" w:rsidRDefault="005B603A" w:rsidP="0036076D">
      <w:pPr>
        <w:pStyle w:val="JuduluntukTabel"/>
      </w:pPr>
      <w:r w:rsidRPr="005B603A">
        <w:t xml:space="preserve">Tabel </w:t>
      </w:r>
      <w:r w:rsidR="00182E6A">
        <w:t>6</w:t>
      </w:r>
      <w:r w:rsidRPr="005B603A">
        <w:t xml:space="preserve"> Perbandingan Metrik Sistem Sebelum dan Sesudah Iterasi 1</w:t>
      </w:r>
    </w:p>
    <w:tbl>
      <w:tblPr>
        <w:tblStyle w:val="KisiTabel"/>
        <w:tblW w:w="0" w:type="auto"/>
        <w:tblLook w:val="04A0" w:firstRow="1" w:lastRow="0" w:firstColumn="1" w:lastColumn="0" w:noHBand="0" w:noVBand="1"/>
      </w:tblPr>
      <w:tblGrid>
        <w:gridCol w:w="1833"/>
        <w:gridCol w:w="2616"/>
        <w:gridCol w:w="2067"/>
        <w:gridCol w:w="1412"/>
      </w:tblGrid>
      <w:tr w:rsidR="0036076D" w:rsidRPr="0036076D" w14:paraId="6742BACE" w14:textId="77777777" w:rsidTr="0036076D">
        <w:tc>
          <w:tcPr>
            <w:tcW w:w="1833" w:type="dxa"/>
            <w:tcBorders>
              <w:top w:val="single" w:sz="4" w:space="0" w:color="auto"/>
              <w:left w:val="single" w:sz="4" w:space="0" w:color="auto"/>
              <w:bottom w:val="single" w:sz="4" w:space="0" w:color="auto"/>
              <w:right w:val="single" w:sz="4" w:space="0" w:color="auto"/>
            </w:tcBorders>
            <w:hideMark/>
          </w:tcPr>
          <w:p w14:paraId="66B222EB" w14:textId="77777777" w:rsidR="0036076D" w:rsidRPr="0036076D" w:rsidRDefault="0036076D" w:rsidP="0036076D">
            <w:r w:rsidRPr="0036076D">
              <w:t>Aspek</w:t>
            </w:r>
          </w:p>
        </w:tc>
        <w:tc>
          <w:tcPr>
            <w:tcW w:w="2616" w:type="dxa"/>
            <w:tcBorders>
              <w:top w:val="single" w:sz="4" w:space="0" w:color="auto"/>
              <w:left w:val="single" w:sz="4" w:space="0" w:color="auto"/>
              <w:bottom w:val="single" w:sz="4" w:space="0" w:color="auto"/>
              <w:right w:val="single" w:sz="4" w:space="0" w:color="auto"/>
            </w:tcBorders>
            <w:hideMark/>
          </w:tcPr>
          <w:p w14:paraId="5AF27F97" w14:textId="0A77D0C4" w:rsidR="0036076D" w:rsidRPr="0036076D" w:rsidRDefault="0036076D" w:rsidP="0036076D">
            <w:pPr>
              <w:ind w:firstLine="0"/>
            </w:pPr>
            <w:r w:rsidRPr="0036076D">
              <w:t xml:space="preserve">Sebelum </w:t>
            </w:r>
            <w:r>
              <w:t xml:space="preserve"> </w:t>
            </w:r>
            <w:r w:rsidRPr="0036076D">
              <w:t>(Manual)</w:t>
            </w:r>
          </w:p>
        </w:tc>
        <w:tc>
          <w:tcPr>
            <w:tcW w:w="2067" w:type="dxa"/>
            <w:tcBorders>
              <w:top w:val="single" w:sz="4" w:space="0" w:color="auto"/>
              <w:left w:val="single" w:sz="4" w:space="0" w:color="auto"/>
              <w:bottom w:val="single" w:sz="4" w:space="0" w:color="auto"/>
              <w:right w:val="single" w:sz="4" w:space="0" w:color="auto"/>
            </w:tcBorders>
            <w:hideMark/>
          </w:tcPr>
          <w:p w14:paraId="2415A51D" w14:textId="77777777" w:rsidR="0036076D" w:rsidRPr="0036076D" w:rsidRDefault="0036076D" w:rsidP="0036076D">
            <w:pPr>
              <w:ind w:firstLine="0"/>
            </w:pPr>
            <w:r w:rsidRPr="0036076D">
              <w:t>Sesudah (Digital)</w:t>
            </w:r>
          </w:p>
        </w:tc>
        <w:tc>
          <w:tcPr>
            <w:tcW w:w="1412" w:type="dxa"/>
            <w:tcBorders>
              <w:top w:val="single" w:sz="4" w:space="0" w:color="auto"/>
              <w:left w:val="single" w:sz="4" w:space="0" w:color="auto"/>
              <w:bottom w:val="single" w:sz="4" w:space="0" w:color="auto"/>
              <w:right w:val="single" w:sz="4" w:space="0" w:color="auto"/>
            </w:tcBorders>
            <w:hideMark/>
          </w:tcPr>
          <w:p w14:paraId="6D6C1A88" w14:textId="77777777" w:rsidR="0036076D" w:rsidRPr="0036076D" w:rsidRDefault="0036076D" w:rsidP="0036076D">
            <w:pPr>
              <w:ind w:firstLine="0"/>
            </w:pPr>
            <w:r w:rsidRPr="0036076D">
              <w:t>Peningkatan</w:t>
            </w:r>
          </w:p>
        </w:tc>
      </w:tr>
      <w:tr w:rsidR="0036076D" w:rsidRPr="0036076D" w14:paraId="5D6FEA65" w14:textId="77777777" w:rsidTr="0036076D">
        <w:tc>
          <w:tcPr>
            <w:tcW w:w="1833" w:type="dxa"/>
            <w:tcBorders>
              <w:top w:val="single" w:sz="4" w:space="0" w:color="auto"/>
              <w:left w:val="single" w:sz="4" w:space="0" w:color="auto"/>
              <w:bottom w:val="single" w:sz="4" w:space="0" w:color="auto"/>
              <w:right w:val="single" w:sz="4" w:space="0" w:color="auto"/>
            </w:tcBorders>
            <w:hideMark/>
          </w:tcPr>
          <w:p w14:paraId="06056428" w14:textId="77777777" w:rsidR="0036076D" w:rsidRPr="0036076D" w:rsidRDefault="0036076D" w:rsidP="0036076D">
            <w:pPr>
              <w:ind w:firstLine="0"/>
            </w:pPr>
            <w:r w:rsidRPr="0036076D">
              <w:t>Waktu Proses Per Berkas</w:t>
            </w:r>
          </w:p>
        </w:tc>
        <w:tc>
          <w:tcPr>
            <w:tcW w:w="2616" w:type="dxa"/>
            <w:tcBorders>
              <w:top w:val="single" w:sz="4" w:space="0" w:color="auto"/>
              <w:left w:val="single" w:sz="4" w:space="0" w:color="auto"/>
              <w:bottom w:val="single" w:sz="4" w:space="0" w:color="auto"/>
              <w:right w:val="single" w:sz="4" w:space="0" w:color="auto"/>
            </w:tcBorders>
            <w:hideMark/>
          </w:tcPr>
          <w:p w14:paraId="17DFF48D" w14:textId="44870280" w:rsidR="0036076D" w:rsidRPr="0036076D" w:rsidRDefault="0036076D" w:rsidP="0036076D">
            <w:pPr>
              <w:ind w:firstLine="0"/>
            </w:pPr>
            <w:r w:rsidRPr="0036076D">
              <w:t>30-40 menit (normal)</w:t>
            </w:r>
            <w:r>
              <w:t xml:space="preserve"> </w:t>
            </w:r>
            <w:r w:rsidRPr="0036076D">
              <w:t>Hingga 2 jam (kompleks/penumpukan)</w:t>
            </w:r>
          </w:p>
        </w:tc>
        <w:tc>
          <w:tcPr>
            <w:tcW w:w="2067" w:type="dxa"/>
            <w:tcBorders>
              <w:top w:val="single" w:sz="4" w:space="0" w:color="auto"/>
              <w:left w:val="single" w:sz="4" w:space="0" w:color="auto"/>
              <w:bottom w:val="single" w:sz="4" w:space="0" w:color="auto"/>
              <w:right w:val="single" w:sz="4" w:space="0" w:color="auto"/>
            </w:tcBorders>
            <w:hideMark/>
          </w:tcPr>
          <w:p w14:paraId="05B58A89" w14:textId="77777777" w:rsidR="0036076D" w:rsidRPr="0036076D" w:rsidRDefault="0036076D" w:rsidP="0036076D">
            <w:pPr>
              <w:ind w:firstLine="0"/>
            </w:pPr>
            <w:r w:rsidRPr="0036076D">
              <w:t>10-25 menit</w:t>
            </w:r>
          </w:p>
        </w:tc>
        <w:tc>
          <w:tcPr>
            <w:tcW w:w="1412" w:type="dxa"/>
            <w:tcBorders>
              <w:top w:val="single" w:sz="4" w:space="0" w:color="auto"/>
              <w:left w:val="single" w:sz="4" w:space="0" w:color="auto"/>
              <w:bottom w:val="single" w:sz="4" w:space="0" w:color="auto"/>
              <w:right w:val="single" w:sz="4" w:space="0" w:color="auto"/>
            </w:tcBorders>
            <w:hideMark/>
          </w:tcPr>
          <w:p w14:paraId="20905DEC" w14:textId="77777777" w:rsidR="0036076D" w:rsidRPr="0036076D" w:rsidRDefault="0036076D" w:rsidP="0036076D">
            <w:pPr>
              <w:ind w:firstLine="0"/>
            </w:pPr>
            <w:r w:rsidRPr="0036076D">
              <w:t>33-87% lebih cepat</w:t>
            </w:r>
          </w:p>
        </w:tc>
      </w:tr>
      <w:tr w:rsidR="0036076D" w:rsidRPr="0036076D" w14:paraId="1F2514CA" w14:textId="77777777" w:rsidTr="0036076D">
        <w:tc>
          <w:tcPr>
            <w:tcW w:w="1833" w:type="dxa"/>
            <w:tcBorders>
              <w:top w:val="single" w:sz="4" w:space="0" w:color="auto"/>
              <w:left w:val="single" w:sz="4" w:space="0" w:color="auto"/>
              <w:bottom w:val="single" w:sz="4" w:space="0" w:color="auto"/>
              <w:right w:val="single" w:sz="4" w:space="0" w:color="auto"/>
            </w:tcBorders>
            <w:hideMark/>
          </w:tcPr>
          <w:p w14:paraId="297FFF5B" w14:textId="77777777" w:rsidR="0036076D" w:rsidRPr="0036076D" w:rsidRDefault="0036076D" w:rsidP="0036076D">
            <w:pPr>
              <w:ind w:firstLine="0"/>
            </w:pPr>
            <w:r w:rsidRPr="0036076D">
              <w:t>Akurasi Data</w:t>
            </w:r>
          </w:p>
        </w:tc>
        <w:tc>
          <w:tcPr>
            <w:tcW w:w="2616" w:type="dxa"/>
            <w:tcBorders>
              <w:top w:val="single" w:sz="4" w:space="0" w:color="auto"/>
              <w:left w:val="single" w:sz="4" w:space="0" w:color="auto"/>
              <w:bottom w:val="single" w:sz="4" w:space="0" w:color="auto"/>
              <w:right w:val="single" w:sz="4" w:space="0" w:color="auto"/>
            </w:tcBorders>
            <w:hideMark/>
          </w:tcPr>
          <w:p w14:paraId="2E7417A8" w14:textId="77777777" w:rsidR="0036076D" w:rsidRPr="0036076D" w:rsidRDefault="0036076D" w:rsidP="0036076D">
            <w:pPr>
              <w:ind w:firstLine="0"/>
            </w:pPr>
            <w:r w:rsidRPr="0036076D">
              <w:t>85%</w:t>
            </w:r>
          </w:p>
        </w:tc>
        <w:tc>
          <w:tcPr>
            <w:tcW w:w="2067" w:type="dxa"/>
            <w:tcBorders>
              <w:top w:val="single" w:sz="4" w:space="0" w:color="auto"/>
              <w:left w:val="single" w:sz="4" w:space="0" w:color="auto"/>
              <w:bottom w:val="single" w:sz="4" w:space="0" w:color="auto"/>
              <w:right w:val="single" w:sz="4" w:space="0" w:color="auto"/>
            </w:tcBorders>
            <w:hideMark/>
          </w:tcPr>
          <w:p w14:paraId="36BC5A74" w14:textId="77777777" w:rsidR="0036076D" w:rsidRPr="0036076D" w:rsidRDefault="0036076D" w:rsidP="0036076D">
            <w:pPr>
              <w:ind w:firstLine="0"/>
            </w:pPr>
            <w:r w:rsidRPr="0036076D">
              <w:t>95%</w:t>
            </w:r>
          </w:p>
        </w:tc>
        <w:tc>
          <w:tcPr>
            <w:tcW w:w="1412" w:type="dxa"/>
            <w:tcBorders>
              <w:top w:val="single" w:sz="4" w:space="0" w:color="auto"/>
              <w:left w:val="single" w:sz="4" w:space="0" w:color="auto"/>
              <w:bottom w:val="single" w:sz="4" w:space="0" w:color="auto"/>
              <w:right w:val="single" w:sz="4" w:space="0" w:color="auto"/>
            </w:tcBorders>
            <w:hideMark/>
          </w:tcPr>
          <w:p w14:paraId="72E6E67C" w14:textId="77777777" w:rsidR="0036076D" w:rsidRPr="0036076D" w:rsidRDefault="0036076D" w:rsidP="0036076D">
            <w:pPr>
              <w:ind w:firstLine="0"/>
            </w:pPr>
            <w:r w:rsidRPr="0036076D">
              <w:t>+10%</w:t>
            </w:r>
          </w:p>
        </w:tc>
      </w:tr>
      <w:tr w:rsidR="0036076D" w:rsidRPr="0036076D" w14:paraId="02D6A8D6" w14:textId="77777777" w:rsidTr="0036076D">
        <w:tc>
          <w:tcPr>
            <w:tcW w:w="1833" w:type="dxa"/>
            <w:tcBorders>
              <w:top w:val="single" w:sz="4" w:space="0" w:color="auto"/>
              <w:left w:val="single" w:sz="4" w:space="0" w:color="auto"/>
              <w:bottom w:val="single" w:sz="4" w:space="0" w:color="auto"/>
              <w:right w:val="single" w:sz="4" w:space="0" w:color="auto"/>
            </w:tcBorders>
            <w:hideMark/>
          </w:tcPr>
          <w:p w14:paraId="6C9B5907" w14:textId="4B6CF689" w:rsidR="0036076D" w:rsidRPr="0036076D" w:rsidRDefault="0036076D" w:rsidP="0036076D">
            <w:pPr>
              <w:ind w:firstLine="0"/>
            </w:pPr>
            <w:r w:rsidRPr="0036076D">
              <w:t>Tingkat</w:t>
            </w:r>
            <w:r>
              <w:t xml:space="preserve"> </w:t>
            </w:r>
            <w:r w:rsidRPr="0036076D">
              <w:t>Kesalahan</w:t>
            </w:r>
          </w:p>
        </w:tc>
        <w:tc>
          <w:tcPr>
            <w:tcW w:w="2616" w:type="dxa"/>
            <w:tcBorders>
              <w:top w:val="single" w:sz="4" w:space="0" w:color="auto"/>
              <w:left w:val="single" w:sz="4" w:space="0" w:color="auto"/>
              <w:bottom w:val="single" w:sz="4" w:space="0" w:color="auto"/>
              <w:right w:val="single" w:sz="4" w:space="0" w:color="auto"/>
            </w:tcBorders>
            <w:hideMark/>
          </w:tcPr>
          <w:p w14:paraId="1EB364F8" w14:textId="77777777" w:rsidR="0036076D" w:rsidRPr="0036076D" w:rsidRDefault="0036076D" w:rsidP="0036076D">
            <w:pPr>
              <w:ind w:firstLine="0"/>
            </w:pPr>
            <w:r w:rsidRPr="0036076D">
              <w:t>~10%</w:t>
            </w:r>
          </w:p>
        </w:tc>
        <w:tc>
          <w:tcPr>
            <w:tcW w:w="2067" w:type="dxa"/>
            <w:tcBorders>
              <w:top w:val="single" w:sz="4" w:space="0" w:color="auto"/>
              <w:left w:val="single" w:sz="4" w:space="0" w:color="auto"/>
              <w:bottom w:val="single" w:sz="4" w:space="0" w:color="auto"/>
              <w:right w:val="single" w:sz="4" w:space="0" w:color="auto"/>
            </w:tcBorders>
            <w:hideMark/>
          </w:tcPr>
          <w:p w14:paraId="633548A5" w14:textId="77777777" w:rsidR="0036076D" w:rsidRPr="0036076D" w:rsidRDefault="0036076D" w:rsidP="0036076D">
            <w:pPr>
              <w:ind w:firstLine="0"/>
            </w:pPr>
            <w:r w:rsidRPr="0036076D">
              <w:t>~5%</w:t>
            </w:r>
          </w:p>
        </w:tc>
        <w:tc>
          <w:tcPr>
            <w:tcW w:w="1412" w:type="dxa"/>
            <w:tcBorders>
              <w:top w:val="single" w:sz="4" w:space="0" w:color="auto"/>
              <w:left w:val="single" w:sz="4" w:space="0" w:color="auto"/>
              <w:bottom w:val="single" w:sz="4" w:space="0" w:color="auto"/>
              <w:right w:val="single" w:sz="4" w:space="0" w:color="auto"/>
            </w:tcBorders>
            <w:hideMark/>
          </w:tcPr>
          <w:p w14:paraId="0E30D7E2" w14:textId="77777777" w:rsidR="0036076D" w:rsidRPr="0036076D" w:rsidRDefault="0036076D" w:rsidP="0036076D">
            <w:pPr>
              <w:ind w:firstLine="0"/>
            </w:pPr>
            <w:r w:rsidRPr="0036076D">
              <w:t>-5%</w:t>
            </w:r>
          </w:p>
        </w:tc>
      </w:tr>
      <w:tr w:rsidR="0036076D" w:rsidRPr="0036076D" w14:paraId="179B84A4" w14:textId="77777777" w:rsidTr="0036076D">
        <w:tc>
          <w:tcPr>
            <w:tcW w:w="1833" w:type="dxa"/>
            <w:tcBorders>
              <w:top w:val="single" w:sz="4" w:space="0" w:color="auto"/>
              <w:left w:val="single" w:sz="4" w:space="0" w:color="auto"/>
              <w:bottom w:val="single" w:sz="4" w:space="0" w:color="auto"/>
              <w:right w:val="single" w:sz="4" w:space="0" w:color="auto"/>
            </w:tcBorders>
            <w:hideMark/>
          </w:tcPr>
          <w:p w14:paraId="0017C1E8" w14:textId="1E1ABDC1" w:rsidR="0036076D" w:rsidRPr="0036076D" w:rsidRDefault="0036076D" w:rsidP="0036076D">
            <w:pPr>
              <w:ind w:firstLine="0"/>
            </w:pPr>
            <w:r w:rsidRPr="0036076D">
              <w:t>Kepuasan</w:t>
            </w:r>
            <w:r>
              <w:t xml:space="preserve"> </w:t>
            </w:r>
            <w:r w:rsidRPr="0036076D">
              <w:t>Pengguna</w:t>
            </w:r>
          </w:p>
        </w:tc>
        <w:tc>
          <w:tcPr>
            <w:tcW w:w="2616" w:type="dxa"/>
            <w:tcBorders>
              <w:top w:val="single" w:sz="4" w:space="0" w:color="auto"/>
              <w:left w:val="single" w:sz="4" w:space="0" w:color="auto"/>
              <w:bottom w:val="single" w:sz="4" w:space="0" w:color="auto"/>
              <w:right w:val="single" w:sz="4" w:space="0" w:color="auto"/>
            </w:tcBorders>
            <w:hideMark/>
          </w:tcPr>
          <w:p w14:paraId="2A76A28C" w14:textId="77777777" w:rsidR="0036076D" w:rsidRPr="0036076D" w:rsidRDefault="0036076D" w:rsidP="0036076D">
            <w:pPr>
              <w:ind w:firstLine="0"/>
            </w:pPr>
            <w:r w:rsidRPr="0036076D">
              <w:t>65%</w:t>
            </w:r>
          </w:p>
        </w:tc>
        <w:tc>
          <w:tcPr>
            <w:tcW w:w="2067" w:type="dxa"/>
            <w:tcBorders>
              <w:top w:val="single" w:sz="4" w:space="0" w:color="auto"/>
              <w:left w:val="single" w:sz="4" w:space="0" w:color="auto"/>
              <w:bottom w:val="single" w:sz="4" w:space="0" w:color="auto"/>
              <w:right w:val="single" w:sz="4" w:space="0" w:color="auto"/>
            </w:tcBorders>
            <w:hideMark/>
          </w:tcPr>
          <w:p w14:paraId="2446A75A" w14:textId="77777777" w:rsidR="0036076D" w:rsidRPr="0036076D" w:rsidRDefault="0036076D" w:rsidP="0036076D">
            <w:pPr>
              <w:ind w:firstLine="0"/>
            </w:pPr>
            <w:r w:rsidRPr="0036076D">
              <w:t>80%</w:t>
            </w:r>
          </w:p>
        </w:tc>
        <w:tc>
          <w:tcPr>
            <w:tcW w:w="1412" w:type="dxa"/>
            <w:tcBorders>
              <w:top w:val="single" w:sz="4" w:space="0" w:color="auto"/>
              <w:left w:val="single" w:sz="4" w:space="0" w:color="auto"/>
              <w:bottom w:val="single" w:sz="4" w:space="0" w:color="auto"/>
              <w:right w:val="single" w:sz="4" w:space="0" w:color="auto"/>
            </w:tcBorders>
            <w:hideMark/>
          </w:tcPr>
          <w:p w14:paraId="458EF00A" w14:textId="77777777" w:rsidR="0036076D" w:rsidRPr="0036076D" w:rsidRDefault="0036076D" w:rsidP="0036076D">
            <w:pPr>
              <w:ind w:firstLine="0"/>
            </w:pPr>
            <w:r w:rsidRPr="0036076D">
              <w:t>+15%</w:t>
            </w:r>
          </w:p>
        </w:tc>
      </w:tr>
      <w:tr w:rsidR="0036076D" w:rsidRPr="0036076D" w14:paraId="6019A651" w14:textId="77777777" w:rsidTr="0036076D">
        <w:tc>
          <w:tcPr>
            <w:tcW w:w="1833" w:type="dxa"/>
            <w:tcBorders>
              <w:top w:val="single" w:sz="4" w:space="0" w:color="auto"/>
              <w:left w:val="single" w:sz="4" w:space="0" w:color="auto"/>
              <w:bottom w:val="single" w:sz="4" w:space="0" w:color="auto"/>
              <w:right w:val="single" w:sz="4" w:space="0" w:color="auto"/>
            </w:tcBorders>
            <w:hideMark/>
          </w:tcPr>
          <w:p w14:paraId="443C5102" w14:textId="77777777" w:rsidR="0036076D" w:rsidRPr="0036076D" w:rsidRDefault="0036076D" w:rsidP="0036076D">
            <w:pPr>
              <w:ind w:firstLine="0"/>
            </w:pPr>
            <w:r w:rsidRPr="0036076D">
              <w:t>Efisiensi Pelayanan</w:t>
            </w:r>
          </w:p>
        </w:tc>
        <w:tc>
          <w:tcPr>
            <w:tcW w:w="2616" w:type="dxa"/>
            <w:tcBorders>
              <w:top w:val="single" w:sz="4" w:space="0" w:color="auto"/>
              <w:left w:val="single" w:sz="4" w:space="0" w:color="auto"/>
              <w:bottom w:val="single" w:sz="4" w:space="0" w:color="auto"/>
              <w:right w:val="single" w:sz="4" w:space="0" w:color="auto"/>
            </w:tcBorders>
            <w:hideMark/>
          </w:tcPr>
          <w:p w14:paraId="58FC93DD" w14:textId="77777777" w:rsidR="0036076D" w:rsidRPr="0036076D" w:rsidRDefault="0036076D" w:rsidP="0036076D">
            <w:pPr>
              <w:ind w:firstLine="0"/>
            </w:pPr>
            <w:r w:rsidRPr="0036076D">
              <w:t>Baseline</w:t>
            </w:r>
          </w:p>
        </w:tc>
        <w:tc>
          <w:tcPr>
            <w:tcW w:w="2067" w:type="dxa"/>
            <w:tcBorders>
              <w:top w:val="single" w:sz="4" w:space="0" w:color="auto"/>
              <w:left w:val="single" w:sz="4" w:space="0" w:color="auto"/>
              <w:bottom w:val="single" w:sz="4" w:space="0" w:color="auto"/>
              <w:right w:val="single" w:sz="4" w:space="0" w:color="auto"/>
            </w:tcBorders>
            <w:hideMark/>
          </w:tcPr>
          <w:p w14:paraId="6CC172D4" w14:textId="77777777" w:rsidR="0036076D" w:rsidRPr="0036076D" w:rsidRDefault="0036076D" w:rsidP="0036076D">
            <w:pPr>
              <w:ind w:firstLine="0"/>
            </w:pPr>
            <w:r w:rsidRPr="0036076D">
              <w:t>+40%</w:t>
            </w:r>
          </w:p>
        </w:tc>
        <w:tc>
          <w:tcPr>
            <w:tcW w:w="1412" w:type="dxa"/>
            <w:tcBorders>
              <w:top w:val="single" w:sz="4" w:space="0" w:color="auto"/>
              <w:left w:val="single" w:sz="4" w:space="0" w:color="auto"/>
              <w:bottom w:val="single" w:sz="4" w:space="0" w:color="auto"/>
              <w:right w:val="single" w:sz="4" w:space="0" w:color="auto"/>
            </w:tcBorders>
            <w:hideMark/>
          </w:tcPr>
          <w:p w14:paraId="545F1E49" w14:textId="77777777" w:rsidR="0036076D" w:rsidRPr="0036076D" w:rsidRDefault="0036076D" w:rsidP="0036076D">
            <w:pPr>
              <w:ind w:firstLine="0"/>
            </w:pPr>
            <w:r w:rsidRPr="0036076D">
              <w:t>Signifikan</w:t>
            </w:r>
          </w:p>
        </w:tc>
      </w:tr>
    </w:tbl>
    <w:p w14:paraId="41C59A66" w14:textId="77777777" w:rsidR="0036076D" w:rsidRDefault="0036076D" w:rsidP="0036076D">
      <w:pPr>
        <w:pStyle w:val="JuduluntukTabel"/>
      </w:pPr>
    </w:p>
    <w:p w14:paraId="7ED14DCA" w14:textId="270E5159" w:rsidR="00182E6A" w:rsidRDefault="00182E6A" w:rsidP="00182E6A">
      <w:pPr>
        <w:pStyle w:val="JudulSub-subbab"/>
      </w:pPr>
      <w:r w:rsidRPr="00182E6A">
        <w:t>Hasil Iterasi 2: Sistem Otomatis dan Keamanan</w:t>
      </w:r>
    </w:p>
    <w:p w14:paraId="4D8F17C6" w14:textId="4C02AF82" w:rsidR="00182E6A" w:rsidRDefault="00182E6A" w:rsidP="00182E6A">
      <w:r w:rsidRPr="00182E6A">
        <w:t xml:space="preserve">Iterasi kedua berhasil meningkatkan keamanan dan otomasi sistem melalui pengembangan sistem sertifikat digital lokal yang diimplementasikan di server BAPPENDA untuk memastikan keamanan dan validitas dokumen. Sistem sertifikat digital ini memungkinkan sistem melakukan validasi sertifikat secara otomatis oleh </w:t>
      </w:r>
      <w:r w:rsidRPr="00182E6A">
        <w:lastRenderedPageBreak/>
        <w:t>pejabat yang berwenang (Kabid Pelayanan) berdasarkan input pengguna. Selain itu, sistem validasi QR code berhasil diimplementasikan untuk mendeteksi keaslian dokumen dan mencegah pemalsuan. QR code dapat memverifikasi integritas dokumen secara real-time dengan informasi yang dapat diakses oleh publik (dokumen, nomor dokumen, tanggal, validator, kode unik) dan level detail yang lebih lengkap untuk admin melalui website BAPPENDA.</w:t>
      </w:r>
    </w:p>
    <w:p w14:paraId="5C14159D" w14:textId="2D911ABD" w:rsidR="0036076D" w:rsidRDefault="0036076D" w:rsidP="0036076D">
      <w:pPr>
        <w:pStyle w:val="JuduluntukTabel"/>
      </w:pPr>
      <w:r w:rsidRPr="0036076D">
        <w:t xml:space="preserve">Tabel </w:t>
      </w:r>
      <w:r w:rsidR="00182E6A">
        <w:t>7</w:t>
      </w:r>
      <w:r w:rsidRPr="0036076D">
        <w:t xml:space="preserve"> Struktur Database Tambahan Iterasi 2</w:t>
      </w:r>
    </w:p>
    <w:tbl>
      <w:tblPr>
        <w:tblStyle w:val="KisiTabel"/>
        <w:tblW w:w="0" w:type="auto"/>
        <w:tblLook w:val="04A0" w:firstRow="1" w:lastRow="0" w:firstColumn="1" w:lastColumn="0" w:noHBand="0" w:noVBand="1"/>
      </w:tblPr>
      <w:tblGrid>
        <w:gridCol w:w="562"/>
        <w:gridCol w:w="2977"/>
        <w:gridCol w:w="1985"/>
        <w:gridCol w:w="2404"/>
      </w:tblGrid>
      <w:tr w:rsidR="0036076D" w:rsidRPr="0036076D" w14:paraId="088A8FD5" w14:textId="77777777" w:rsidTr="0036076D">
        <w:tc>
          <w:tcPr>
            <w:tcW w:w="562" w:type="dxa"/>
            <w:tcBorders>
              <w:top w:val="single" w:sz="4" w:space="0" w:color="auto"/>
              <w:left w:val="single" w:sz="4" w:space="0" w:color="auto"/>
              <w:bottom w:val="single" w:sz="4" w:space="0" w:color="auto"/>
              <w:right w:val="single" w:sz="4" w:space="0" w:color="auto"/>
            </w:tcBorders>
            <w:hideMark/>
          </w:tcPr>
          <w:p w14:paraId="07A4EA30" w14:textId="77777777" w:rsidR="0036076D" w:rsidRPr="0036076D" w:rsidRDefault="0036076D" w:rsidP="0036076D">
            <w:pPr>
              <w:ind w:firstLine="0"/>
              <w:jc w:val="center"/>
            </w:pPr>
            <w:r w:rsidRPr="0036076D">
              <w:t>No</w:t>
            </w:r>
          </w:p>
        </w:tc>
        <w:tc>
          <w:tcPr>
            <w:tcW w:w="2977" w:type="dxa"/>
            <w:tcBorders>
              <w:top w:val="single" w:sz="4" w:space="0" w:color="auto"/>
              <w:left w:val="single" w:sz="4" w:space="0" w:color="auto"/>
              <w:bottom w:val="single" w:sz="4" w:space="0" w:color="auto"/>
              <w:right w:val="single" w:sz="4" w:space="0" w:color="auto"/>
            </w:tcBorders>
            <w:hideMark/>
          </w:tcPr>
          <w:p w14:paraId="5CB8F35A" w14:textId="77777777" w:rsidR="0036076D" w:rsidRPr="0036076D" w:rsidRDefault="0036076D" w:rsidP="0036076D">
            <w:pPr>
              <w:ind w:firstLine="0"/>
              <w:jc w:val="center"/>
            </w:pPr>
            <w:r w:rsidRPr="0036076D">
              <w:t>Nama Tabel</w:t>
            </w:r>
          </w:p>
        </w:tc>
        <w:tc>
          <w:tcPr>
            <w:tcW w:w="1985" w:type="dxa"/>
            <w:tcBorders>
              <w:top w:val="single" w:sz="4" w:space="0" w:color="auto"/>
              <w:left w:val="single" w:sz="4" w:space="0" w:color="auto"/>
              <w:bottom w:val="single" w:sz="4" w:space="0" w:color="auto"/>
              <w:right w:val="single" w:sz="4" w:space="0" w:color="auto"/>
            </w:tcBorders>
            <w:hideMark/>
          </w:tcPr>
          <w:p w14:paraId="3E5C9B36" w14:textId="77777777" w:rsidR="0036076D" w:rsidRPr="0036076D" w:rsidRDefault="0036076D" w:rsidP="0036076D">
            <w:pPr>
              <w:ind w:firstLine="0"/>
              <w:jc w:val="center"/>
            </w:pPr>
            <w:r w:rsidRPr="0036076D">
              <w:t>Deskripsi</w:t>
            </w:r>
          </w:p>
        </w:tc>
        <w:tc>
          <w:tcPr>
            <w:tcW w:w="2404" w:type="dxa"/>
            <w:tcBorders>
              <w:top w:val="single" w:sz="4" w:space="0" w:color="auto"/>
              <w:left w:val="single" w:sz="4" w:space="0" w:color="auto"/>
              <w:bottom w:val="single" w:sz="4" w:space="0" w:color="auto"/>
              <w:right w:val="single" w:sz="4" w:space="0" w:color="auto"/>
            </w:tcBorders>
            <w:hideMark/>
          </w:tcPr>
          <w:p w14:paraId="01BB4674" w14:textId="77777777" w:rsidR="0036076D" w:rsidRPr="0036076D" w:rsidRDefault="0036076D" w:rsidP="0036076D">
            <w:pPr>
              <w:jc w:val="center"/>
            </w:pPr>
            <w:r w:rsidRPr="0036076D">
              <w:t>Kegunaan</w:t>
            </w:r>
          </w:p>
        </w:tc>
      </w:tr>
      <w:tr w:rsidR="0036076D" w:rsidRPr="0036076D" w14:paraId="2580AC8B" w14:textId="77777777" w:rsidTr="0036076D">
        <w:tc>
          <w:tcPr>
            <w:tcW w:w="562" w:type="dxa"/>
            <w:tcBorders>
              <w:top w:val="single" w:sz="4" w:space="0" w:color="auto"/>
              <w:left w:val="single" w:sz="4" w:space="0" w:color="auto"/>
              <w:bottom w:val="single" w:sz="4" w:space="0" w:color="auto"/>
              <w:right w:val="single" w:sz="4" w:space="0" w:color="auto"/>
            </w:tcBorders>
            <w:hideMark/>
          </w:tcPr>
          <w:p w14:paraId="46BCA0FE" w14:textId="77777777" w:rsidR="0036076D" w:rsidRPr="0036076D" w:rsidRDefault="0036076D" w:rsidP="0036076D">
            <w:pPr>
              <w:ind w:firstLine="0"/>
            </w:pPr>
            <w:r w:rsidRPr="0036076D">
              <w:t>1</w:t>
            </w:r>
          </w:p>
        </w:tc>
        <w:tc>
          <w:tcPr>
            <w:tcW w:w="2977" w:type="dxa"/>
            <w:tcBorders>
              <w:top w:val="single" w:sz="4" w:space="0" w:color="auto"/>
              <w:left w:val="single" w:sz="4" w:space="0" w:color="auto"/>
              <w:bottom w:val="single" w:sz="4" w:space="0" w:color="auto"/>
              <w:right w:val="single" w:sz="4" w:space="0" w:color="auto"/>
            </w:tcBorders>
            <w:hideMark/>
          </w:tcPr>
          <w:p w14:paraId="4D790D1A" w14:textId="77777777" w:rsidR="0036076D" w:rsidRPr="0036076D" w:rsidRDefault="0036076D" w:rsidP="0036076D">
            <w:pPr>
              <w:ind w:firstLine="0"/>
            </w:pPr>
            <w:r w:rsidRPr="0036076D">
              <w:t>pv_local_certs</w:t>
            </w:r>
          </w:p>
        </w:tc>
        <w:tc>
          <w:tcPr>
            <w:tcW w:w="1985" w:type="dxa"/>
            <w:tcBorders>
              <w:top w:val="single" w:sz="4" w:space="0" w:color="auto"/>
              <w:left w:val="single" w:sz="4" w:space="0" w:color="auto"/>
              <w:bottom w:val="single" w:sz="4" w:space="0" w:color="auto"/>
              <w:right w:val="single" w:sz="4" w:space="0" w:color="auto"/>
            </w:tcBorders>
            <w:hideMark/>
          </w:tcPr>
          <w:p w14:paraId="37F86B06" w14:textId="77777777" w:rsidR="0036076D" w:rsidRPr="0036076D" w:rsidRDefault="0036076D" w:rsidP="0036076D">
            <w:pPr>
              <w:ind w:firstLine="0"/>
            </w:pPr>
            <w:r w:rsidRPr="0036076D">
              <w:t>Sertifikat digital lokal</w:t>
            </w:r>
          </w:p>
        </w:tc>
        <w:tc>
          <w:tcPr>
            <w:tcW w:w="2404" w:type="dxa"/>
            <w:tcBorders>
              <w:top w:val="single" w:sz="4" w:space="0" w:color="auto"/>
              <w:left w:val="single" w:sz="4" w:space="0" w:color="auto"/>
              <w:bottom w:val="single" w:sz="4" w:space="0" w:color="auto"/>
              <w:right w:val="single" w:sz="4" w:space="0" w:color="auto"/>
            </w:tcBorders>
            <w:hideMark/>
          </w:tcPr>
          <w:p w14:paraId="502E9115" w14:textId="77777777" w:rsidR="0036076D" w:rsidRPr="0036076D" w:rsidRDefault="0036076D" w:rsidP="0036076D">
            <w:pPr>
              <w:ind w:firstLine="0"/>
            </w:pPr>
            <w:r w:rsidRPr="0036076D">
              <w:t>Menyimpan sertifikat digital yang dihasilkan sistem</w:t>
            </w:r>
          </w:p>
        </w:tc>
      </w:tr>
      <w:tr w:rsidR="0036076D" w:rsidRPr="0036076D" w14:paraId="0E1A0302" w14:textId="77777777" w:rsidTr="0036076D">
        <w:tc>
          <w:tcPr>
            <w:tcW w:w="562" w:type="dxa"/>
            <w:tcBorders>
              <w:top w:val="single" w:sz="4" w:space="0" w:color="auto"/>
              <w:left w:val="single" w:sz="4" w:space="0" w:color="auto"/>
              <w:bottom w:val="single" w:sz="4" w:space="0" w:color="auto"/>
              <w:right w:val="single" w:sz="4" w:space="0" w:color="auto"/>
            </w:tcBorders>
            <w:hideMark/>
          </w:tcPr>
          <w:p w14:paraId="54682923" w14:textId="77777777" w:rsidR="0036076D" w:rsidRPr="0036076D" w:rsidRDefault="0036076D" w:rsidP="0036076D">
            <w:pPr>
              <w:ind w:firstLine="0"/>
            </w:pPr>
            <w:r w:rsidRPr="0036076D">
              <w:t>2</w:t>
            </w:r>
          </w:p>
        </w:tc>
        <w:tc>
          <w:tcPr>
            <w:tcW w:w="2977" w:type="dxa"/>
            <w:tcBorders>
              <w:top w:val="single" w:sz="4" w:space="0" w:color="auto"/>
              <w:left w:val="single" w:sz="4" w:space="0" w:color="auto"/>
              <w:bottom w:val="single" w:sz="4" w:space="0" w:color="auto"/>
              <w:right w:val="single" w:sz="4" w:space="0" w:color="auto"/>
            </w:tcBorders>
            <w:hideMark/>
          </w:tcPr>
          <w:p w14:paraId="3AFEF8FC" w14:textId="77777777" w:rsidR="0036076D" w:rsidRPr="0036076D" w:rsidRDefault="0036076D" w:rsidP="0036076D">
            <w:pPr>
              <w:ind w:firstLine="0"/>
            </w:pPr>
            <w:r w:rsidRPr="0036076D">
              <w:t>pv_2_signing_requests</w:t>
            </w:r>
          </w:p>
        </w:tc>
        <w:tc>
          <w:tcPr>
            <w:tcW w:w="1985" w:type="dxa"/>
            <w:tcBorders>
              <w:top w:val="single" w:sz="4" w:space="0" w:color="auto"/>
              <w:left w:val="single" w:sz="4" w:space="0" w:color="auto"/>
              <w:bottom w:val="single" w:sz="4" w:space="0" w:color="auto"/>
              <w:right w:val="single" w:sz="4" w:space="0" w:color="auto"/>
            </w:tcBorders>
            <w:hideMark/>
          </w:tcPr>
          <w:p w14:paraId="62A2AA25" w14:textId="77777777" w:rsidR="0036076D" w:rsidRPr="0036076D" w:rsidRDefault="0036076D" w:rsidP="0036076D">
            <w:pPr>
              <w:ind w:firstLine="0"/>
            </w:pPr>
            <w:r w:rsidRPr="0036076D">
              <w:t>Request tanda tangan</w:t>
            </w:r>
          </w:p>
        </w:tc>
        <w:tc>
          <w:tcPr>
            <w:tcW w:w="2404" w:type="dxa"/>
            <w:tcBorders>
              <w:top w:val="single" w:sz="4" w:space="0" w:color="auto"/>
              <w:left w:val="single" w:sz="4" w:space="0" w:color="auto"/>
              <w:bottom w:val="single" w:sz="4" w:space="0" w:color="auto"/>
              <w:right w:val="single" w:sz="4" w:space="0" w:color="auto"/>
            </w:tcBorders>
            <w:hideMark/>
          </w:tcPr>
          <w:p w14:paraId="15663C0A" w14:textId="77777777" w:rsidR="0036076D" w:rsidRPr="0036076D" w:rsidRDefault="0036076D" w:rsidP="0036076D">
            <w:pPr>
              <w:ind w:firstLine="0"/>
            </w:pPr>
            <w:r w:rsidRPr="0036076D">
              <w:t>Menyimpan permintaan tanda tangan digital</w:t>
            </w:r>
          </w:p>
        </w:tc>
      </w:tr>
      <w:tr w:rsidR="0036076D" w:rsidRPr="0036076D" w14:paraId="38934910" w14:textId="77777777" w:rsidTr="0036076D">
        <w:tc>
          <w:tcPr>
            <w:tcW w:w="562" w:type="dxa"/>
            <w:tcBorders>
              <w:top w:val="single" w:sz="4" w:space="0" w:color="auto"/>
              <w:left w:val="single" w:sz="4" w:space="0" w:color="auto"/>
              <w:bottom w:val="single" w:sz="4" w:space="0" w:color="auto"/>
              <w:right w:val="single" w:sz="4" w:space="0" w:color="auto"/>
            </w:tcBorders>
            <w:hideMark/>
          </w:tcPr>
          <w:p w14:paraId="16F2201F" w14:textId="77777777" w:rsidR="0036076D" w:rsidRPr="0036076D" w:rsidRDefault="0036076D" w:rsidP="0036076D">
            <w:pPr>
              <w:ind w:firstLine="0"/>
            </w:pPr>
            <w:r w:rsidRPr="0036076D">
              <w:t>3</w:t>
            </w:r>
          </w:p>
        </w:tc>
        <w:tc>
          <w:tcPr>
            <w:tcW w:w="2977" w:type="dxa"/>
            <w:tcBorders>
              <w:top w:val="single" w:sz="4" w:space="0" w:color="auto"/>
              <w:left w:val="single" w:sz="4" w:space="0" w:color="auto"/>
              <w:bottom w:val="single" w:sz="4" w:space="0" w:color="auto"/>
              <w:right w:val="single" w:sz="4" w:space="0" w:color="auto"/>
            </w:tcBorders>
            <w:hideMark/>
          </w:tcPr>
          <w:p w14:paraId="61C7082C" w14:textId="77777777" w:rsidR="0036076D" w:rsidRPr="0036076D" w:rsidRDefault="0036076D" w:rsidP="0036076D">
            <w:pPr>
              <w:ind w:firstLine="0"/>
            </w:pPr>
            <w:r w:rsidRPr="0036076D">
              <w:t>pv_4_signing_audit_event</w:t>
            </w:r>
          </w:p>
        </w:tc>
        <w:tc>
          <w:tcPr>
            <w:tcW w:w="1985" w:type="dxa"/>
            <w:tcBorders>
              <w:top w:val="single" w:sz="4" w:space="0" w:color="auto"/>
              <w:left w:val="single" w:sz="4" w:space="0" w:color="auto"/>
              <w:bottom w:val="single" w:sz="4" w:space="0" w:color="auto"/>
              <w:right w:val="single" w:sz="4" w:space="0" w:color="auto"/>
            </w:tcBorders>
            <w:hideMark/>
          </w:tcPr>
          <w:p w14:paraId="2B9161B1" w14:textId="77777777" w:rsidR="0036076D" w:rsidRPr="0036076D" w:rsidRDefault="0036076D" w:rsidP="0036076D">
            <w:pPr>
              <w:ind w:firstLine="0"/>
            </w:pPr>
            <w:r w:rsidRPr="0036076D">
              <w:t>Audit event tanda tangan</w:t>
            </w:r>
          </w:p>
        </w:tc>
        <w:tc>
          <w:tcPr>
            <w:tcW w:w="2404" w:type="dxa"/>
            <w:tcBorders>
              <w:top w:val="single" w:sz="4" w:space="0" w:color="auto"/>
              <w:left w:val="single" w:sz="4" w:space="0" w:color="auto"/>
              <w:bottom w:val="single" w:sz="4" w:space="0" w:color="auto"/>
              <w:right w:val="single" w:sz="4" w:space="0" w:color="auto"/>
            </w:tcBorders>
            <w:hideMark/>
          </w:tcPr>
          <w:p w14:paraId="035D97C0" w14:textId="77777777" w:rsidR="0036076D" w:rsidRPr="0036076D" w:rsidRDefault="0036076D" w:rsidP="0036076D">
            <w:pPr>
              <w:ind w:firstLine="0"/>
            </w:pPr>
            <w:r w:rsidRPr="0036076D">
              <w:t>Mencatat event audit untuk tanda tangan</w:t>
            </w:r>
          </w:p>
        </w:tc>
      </w:tr>
      <w:tr w:rsidR="0036076D" w:rsidRPr="0036076D" w14:paraId="458295A4" w14:textId="77777777" w:rsidTr="0036076D">
        <w:tc>
          <w:tcPr>
            <w:tcW w:w="562" w:type="dxa"/>
            <w:tcBorders>
              <w:top w:val="single" w:sz="4" w:space="0" w:color="auto"/>
              <w:left w:val="single" w:sz="4" w:space="0" w:color="auto"/>
              <w:bottom w:val="single" w:sz="4" w:space="0" w:color="auto"/>
              <w:right w:val="single" w:sz="4" w:space="0" w:color="auto"/>
            </w:tcBorders>
            <w:hideMark/>
          </w:tcPr>
          <w:p w14:paraId="0566BA04" w14:textId="77777777" w:rsidR="0036076D" w:rsidRPr="0036076D" w:rsidRDefault="0036076D" w:rsidP="0036076D">
            <w:pPr>
              <w:ind w:firstLine="0"/>
            </w:pPr>
            <w:r w:rsidRPr="0036076D">
              <w:t>4</w:t>
            </w:r>
          </w:p>
        </w:tc>
        <w:tc>
          <w:tcPr>
            <w:tcW w:w="2977" w:type="dxa"/>
            <w:tcBorders>
              <w:top w:val="single" w:sz="4" w:space="0" w:color="auto"/>
              <w:left w:val="single" w:sz="4" w:space="0" w:color="auto"/>
              <w:bottom w:val="single" w:sz="4" w:space="0" w:color="auto"/>
              <w:right w:val="single" w:sz="4" w:space="0" w:color="auto"/>
            </w:tcBorders>
            <w:hideMark/>
          </w:tcPr>
          <w:p w14:paraId="50FADEB4" w14:textId="77777777" w:rsidR="0036076D" w:rsidRPr="0036076D" w:rsidRDefault="0036076D" w:rsidP="0036076D">
            <w:pPr>
              <w:ind w:firstLine="0"/>
            </w:pPr>
            <w:r w:rsidRPr="0036076D">
              <w:t>pv_7_audit_log</w:t>
            </w:r>
          </w:p>
        </w:tc>
        <w:tc>
          <w:tcPr>
            <w:tcW w:w="1985" w:type="dxa"/>
            <w:tcBorders>
              <w:top w:val="single" w:sz="4" w:space="0" w:color="auto"/>
              <w:left w:val="single" w:sz="4" w:space="0" w:color="auto"/>
              <w:bottom w:val="single" w:sz="4" w:space="0" w:color="auto"/>
              <w:right w:val="single" w:sz="4" w:space="0" w:color="auto"/>
            </w:tcBorders>
            <w:hideMark/>
          </w:tcPr>
          <w:p w14:paraId="433E8285" w14:textId="77777777" w:rsidR="0036076D" w:rsidRPr="0036076D" w:rsidRDefault="0036076D" w:rsidP="0036076D">
            <w:pPr>
              <w:ind w:firstLine="0"/>
            </w:pPr>
            <w:r w:rsidRPr="0036076D">
              <w:t>Log audit sistem</w:t>
            </w:r>
          </w:p>
        </w:tc>
        <w:tc>
          <w:tcPr>
            <w:tcW w:w="2404" w:type="dxa"/>
            <w:tcBorders>
              <w:top w:val="single" w:sz="4" w:space="0" w:color="auto"/>
              <w:left w:val="single" w:sz="4" w:space="0" w:color="auto"/>
              <w:bottom w:val="single" w:sz="4" w:space="0" w:color="auto"/>
              <w:right w:val="single" w:sz="4" w:space="0" w:color="auto"/>
            </w:tcBorders>
            <w:hideMark/>
          </w:tcPr>
          <w:p w14:paraId="50220E12" w14:textId="77777777" w:rsidR="0036076D" w:rsidRPr="0036076D" w:rsidRDefault="0036076D" w:rsidP="0036076D">
            <w:pPr>
              <w:ind w:firstLine="0"/>
            </w:pPr>
            <w:r w:rsidRPr="0036076D">
              <w:t>Menyimpan log audit lengkap sistem</w:t>
            </w:r>
          </w:p>
        </w:tc>
      </w:tr>
      <w:tr w:rsidR="0036076D" w:rsidRPr="0036076D" w14:paraId="119116CA" w14:textId="77777777" w:rsidTr="0036076D">
        <w:tc>
          <w:tcPr>
            <w:tcW w:w="562" w:type="dxa"/>
            <w:tcBorders>
              <w:top w:val="single" w:sz="4" w:space="0" w:color="auto"/>
              <w:left w:val="single" w:sz="4" w:space="0" w:color="auto"/>
              <w:bottom w:val="single" w:sz="4" w:space="0" w:color="auto"/>
              <w:right w:val="single" w:sz="4" w:space="0" w:color="auto"/>
            </w:tcBorders>
            <w:hideMark/>
          </w:tcPr>
          <w:p w14:paraId="3DB38AE5" w14:textId="507AF584" w:rsidR="0036076D" w:rsidRPr="0036076D" w:rsidRDefault="0036076D" w:rsidP="0036076D">
            <w:pPr>
              <w:ind w:firstLine="0"/>
            </w:pPr>
            <w:r w:rsidRPr="0036076D">
              <w:t>5</w:t>
            </w:r>
          </w:p>
        </w:tc>
        <w:tc>
          <w:tcPr>
            <w:tcW w:w="2977" w:type="dxa"/>
            <w:tcBorders>
              <w:top w:val="single" w:sz="4" w:space="0" w:color="auto"/>
              <w:left w:val="single" w:sz="4" w:space="0" w:color="auto"/>
              <w:bottom w:val="single" w:sz="4" w:space="0" w:color="auto"/>
              <w:right w:val="single" w:sz="4" w:space="0" w:color="auto"/>
            </w:tcBorders>
            <w:hideMark/>
          </w:tcPr>
          <w:p w14:paraId="2BE4569F" w14:textId="77777777" w:rsidR="0036076D" w:rsidRPr="0036076D" w:rsidRDefault="0036076D" w:rsidP="0036076D">
            <w:pPr>
              <w:ind w:firstLine="0"/>
            </w:pPr>
            <w:r w:rsidRPr="0036076D">
              <w:t>pat_7_validasi_surat</w:t>
            </w:r>
          </w:p>
        </w:tc>
        <w:tc>
          <w:tcPr>
            <w:tcW w:w="1985" w:type="dxa"/>
            <w:tcBorders>
              <w:top w:val="single" w:sz="4" w:space="0" w:color="auto"/>
              <w:left w:val="single" w:sz="4" w:space="0" w:color="auto"/>
              <w:bottom w:val="single" w:sz="4" w:space="0" w:color="auto"/>
              <w:right w:val="single" w:sz="4" w:space="0" w:color="auto"/>
            </w:tcBorders>
            <w:hideMark/>
          </w:tcPr>
          <w:p w14:paraId="71DBED06" w14:textId="77777777" w:rsidR="0036076D" w:rsidRPr="0036076D" w:rsidRDefault="0036076D" w:rsidP="0036076D">
            <w:pPr>
              <w:ind w:firstLine="0"/>
            </w:pPr>
            <w:r w:rsidRPr="0036076D">
              <w:t>Validasi surat</w:t>
            </w:r>
          </w:p>
        </w:tc>
        <w:tc>
          <w:tcPr>
            <w:tcW w:w="2404" w:type="dxa"/>
            <w:tcBorders>
              <w:top w:val="single" w:sz="4" w:space="0" w:color="auto"/>
              <w:left w:val="single" w:sz="4" w:space="0" w:color="auto"/>
              <w:bottom w:val="single" w:sz="4" w:space="0" w:color="auto"/>
              <w:right w:val="single" w:sz="4" w:space="0" w:color="auto"/>
            </w:tcBorders>
            <w:hideMark/>
          </w:tcPr>
          <w:p w14:paraId="1D20E22A" w14:textId="77777777" w:rsidR="0036076D" w:rsidRPr="0036076D" w:rsidRDefault="0036076D" w:rsidP="0036076D">
            <w:pPr>
              <w:ind w:firstLine="0"/>
            </w:pPr>
            <w:r w:rsidRPr="0036076D">
              <w:t>Menyimpan data validasi surat</w:t>
            </w:r>
          </w:p>
        </w:tc>
      </w:tr>
      <w:tr w:rsidR="0036076D" w:rsidRPr="0036076D" w14:paraId="603F1F7B" w14:textId="77777777" w:rsidTr="0036076D">
        <w:tc>
          <w:tcPr>
            <w:tcW w:w="562" w:type="dxa"/>
            <w:tcBorders>
              <w:top w:val="single" w:sz="4" w:space="0" w:color="auto"/>
              <w:left w:val="single" w:sz="4" w:space="0" w:color="auto"/>
              <w:bottom w:val="single" w:sz="4" w:space="0" w:color="auto"/>
              <w:right w:val="single" w:sz="4" w:space="0" w:color="auto"/>
            </w:tcBorders>
            <w:hideMark/>
          </w:tcPr>
          <w:p w14:paraId="0623F956" w14:textId="0EC1C9A8" w:rsidR="0036076D" w:rsidRPr="0036076D" w:rsidRDefault="0036076D" w:rsidP="0036076D">
            <w:pPr>
              <w:ind w:firstLine="0"/>
            </w:pPr>
            <w:r w:rsidRPr="0036076D">
              <w:t>6</w:t>
            </w:r>
          </w:p>
        </w:tc>
        <w:tc>
          <w:tcPr>
            <w:tcW w:w="2977" w:type="dxa"/>
            <w:tcBorders>
              <w:top w:val="single" w:sz="4" w:space="0" w:color="auto"/>
              <w:left w:val="single" w:sz="4" w:space="0" w:color="auto"/>
              <w:bottom w:val="single" w:sz="4" w:space="0" w:color="auto"/>
              <w:right w:val="single" w:sz="4" w:space="0" w:color="auto"/>
            </w:tcBorders>
            <w:hideMark/>
          </w:tcPr>
          <w:p w14:paraId="2D210354" w14:textId="77777777" w:rsidR="0036076D" w:rsidRPr="0036076D" w:rsidRDefault="0036076D" w:rsidP="0036076D">
            <w:pPr>
              <w:ind w:firstLine="0"/>
            </w:pPr>
            <w:r w:rsidRPr="0036076D">
              <w:t>bank_1_cek_hasil_transaksi</w:t>
            </w:r>
          </w:p>
        </w:tc>
        <w:tc>
          <w:tcPr>
            <w:tcW w:w="1985" w:type="dxa"/>
            <w:tcBorders>
              <w:top w:val="single" w:sz="4" w:space="0" w:color="auto"/>
              <w:left w:val="single" w:sz="4" w:space="0" w:color="auto"/>
              <w:bottom w:val="single" w:sz="4" w:space="0" w:color="auto"/>
              <w:right w:val="single" w:sz="4" w:space="0" w:color="auto"/>
            </w:tcBorders>
            <w:hideMark/>
          </w:tcPr>
          <w:p w14:paraId="66897200" w14:textId="77777777" w:rsidR="0036076D" w:rsidRPr="0036076D" w:rsidRDefault="0036076D" w:rsidP="0036076D">
            <w:pPr>
              <w:ind w:firstLine="0"/>
            </w:pPr>
            <w:r w:rsidRPr="0036076D">
              <w:t>Cek transaksi bank</w:t>
            </w:r>
          </w:p>
        </w:tc>
        <w:tc>
          <w:tcPr>
            <w:tcW w:w="2404" w:type="dxa"/>
            <w:tcBorders>
              <w:top w:val="single" w:sz="4" w:space="0" w:color="auto"/>
              <w:left w:val="single" w:sz="4" w:space="0" w:color="auto"/>
              <w:bottom w:val="single" w:sz="4" w:space="0" w:color="auto"/>
              <w:right w:val="single" w:sz="4" w:space="0" w:color="auto"/>
            </w:tcBorders>
            <w:hideMark/>
          </w:tcPr>
          <w:p w14:paraId="41E74497" w14:textId="77777777" w:rsidR="0036076D" w:rsidRPr="0036076D" w:rsidRDefault="0036076D" w:rsidP="0036076D">
            <w:pPr>
              <w:ind w:firstLine="0"/>
            </w:pPr>
            <w:r w:rsidRPr="0036076D">
              <w:t>Menyimpan hasil verifikasi transaksi bank</w:t>
            </w:r>
          </w:p>
        </w:tc>
      </w:tr>
      <w:tr w:rsidR="0036076D" w:rsidRPr="0036076D" w14:paraId="40998D70" w14:textId="77777777" w:rsidTr="0036076D">
        <w:tc>
          <w:tcPr>
            <w:tcW w:w="562" w:type="dxa"/>
            <w:tcBorders>
              <w:top w:val="single" w:sz="4" w:space="0" w:color="auto"/>
              <w:left w:val="single" w:sz="4" w:space="0" w:color="auto"/>
              <w:bottom w:val="single" w:sz="4" w:space="0" w:color="auto"/>
              <w:right w:val="single" w:sz="4" w:space="0" w:color="auto"/>
            </w:tcBorders>
            <w:hideMark/>
          </w:tcPr>
          <w:p w14:paraId="70A7AE96" w14:textId="3674D4FA" w:rsidR="0036076D" w:rsidRPr="0036076D" w:rsidRDefault="0036076D" w:rsidP="0036076D">
            <w:pPr>
              <w:ind w:firstLine="0"/>
            </w:pPr>
            <w:r w:rsidRPr="0036076D">
              <w:t>7</w:t>
            </w:r>
          </w:p>
        </w:tc>
        <w:tc>
          <w:tcPr>
            <w:tcW w:w="2977" w:type="dxa"/>
            <w:tcBorders>
              <w:top w:val="single" w:sz="4" w:space="0" w:color="auto"/>
              <w:left w:val="single" w:sz="4" w:space="0" w:color="auto"/>
              <w:bottom w:val="single" w:sz="4" w:space="0" w:color="auto"/>
              <w:right w:val="single" w:sz="4" w:space="0" w:color="auto"/>
            </w:tcBorders>
            <w:hideMark/>
          </w:tcPr>
          <w:p w14:paraId="6BE1A8D3" w14:textId="77777777" w:rsidR="0036076D" w:rsidRPr="0036076D" w:rsidRDefault="0036076D" w:rsidP="0036076D">
            <w:pPr>
              <w:ind w:firstLine="0"/>
            </w:pPr>
            <w:r w:rsidRPr="0036076D">
              <w:t>sys_notifications</w:t>
            </w:r>
          </w:p>
        </w:tc>
        <w:tc>
          <w:tcPr>
            <w:tcW w:w="1985" w:type="dxa"/>
            <w:tcBorders>
              <w:top w:val="single" w:sz="4" w:space="0" w:color="auto"/>
              <w:left w:val="single" w:sz="4" w:space="0" w:color="auto"/>
              <w:bottom w:val="single" w:sz="4" w:space="0" w:color="auto"/>
              <w:right w:val="single" w:sz="4" w:space="0" w:color="auto"/>
            </w:tcBorders>
            <w:hideMark/>
          </w:tcPr>
          <w:p w14:paraId="4B169C11" w14:textId="77777777" w:rsidR="0036076D" w:rsidRPr="0036076D" w:rsidRDefault="0036076D" w:rsidP="0036076D">
            <w:pPr>
              <w:ind w:firstLine="0"/>
            </w:pPr>
            <w:r w:rsidRPr="0036076D">
              <w:t>Notifikasi sistem</w:t>
            </w:r>
          </w:p>
        </w:tc>
        <w:tc>
          <w:tcPr>
            <w:tcW w:w="2404" w:type="dxa"/>
            <w:tcBorders>
              <w:top w:val="single" w:sz="4" w:space="0" w:color="auto"/>
              <w:left w:val="single" w:sz="4" w:space="0" w:color="auto"/>
              <w:bottom w:val="single" w:sz="4" w:space="0" w:color="auto"/>
              <w:right w:val="single" w:sz="4" w:space="0" w:color="auto"/>
            </w:tcBorders>
            <w:hideMark/>
          </w:tcPr>
          <w:p w14:paraId="3D6E03EE" w14:textId="77777777" w:rsidR="0036076D" w:rsidRPr="0036076D" w:rsidRDefault="0036076D" w:rsidP="0036076D">
            <w:pPr>
              <w:ind w:firstLine="0"/>
            </w:pPr>
            <w:r w:rsidRPr="0036076D">
              <w:t>Menyimpan data notifikasi real-time</w:t>
            </w:r>
          </w:p>
        </w:tc>
      </w:tr>
    </w:tbl>
    <w:p w14:paraId="0CAA999E" w14:textId="77777777" w:rsidR="0036076D" w:rsidRDefault="0036076D" w:rsidP="0036076D">
      <w:pPr>
        <w:pStyle w:val="JuduluntukTabel"/>
      </w:pPr>
    </w:p>
    <w:p w14:paraId="123AD767" w14:textId="04075E69" w:rsidR="0036076D" w:rsidRDefault="0036076D" w:rsidP="0036076D">
      <w:r w:rsidRPr="0036076D">
        <w:t>Pengujian dilakukan dengan pendekatan white box testing selama 4 minggu dengan melibatkan 5 pegawai PSI dan 5 pengguna eksternal (PPAT). Pengujian keamanan dilakukan untuk memastikan enkripsi, validasi QR code, dan audit trail berfungsi dengan baik. Pengujian integrasi dilakukan untuk memastikan sistem sertifikat digital terintegrasi dengan baik dengan sistem booking online.</w:t>
      </w:r>
    </w:p>
    <w:p w14:paraId="699BC01C" w14:textId="77777777" w:rsidR="00182E6A" w:rsidRDefault="00182E6A" w:rsidP="0036076D"/>
    <w:p w14:paraId="56A53238" w14:textId="5F32EEE8" w:rsidR="0036076D" w:rsidRDefault="0036076D" w:rsidP="0036076D">
      <w:pPr>
        <w:pStyle w:val="JuduluntukTabel"/>
      </w:pPr>
      <w:r w:rsidRPr="0036076D">
        <w:t xml:space="preserve">Tabel </w:t>
      </w:r>
      <w:r w:rsidR="00182E6A">
        <w:t>8</w:t>
      </w:r>
      <w:r w:rsidRPr="0036076D">
        <w:t xml:space="preserve"> Hasil Pengujian Iterasi 2</w:t>
      </w:r>
    </w:p>
    <w:tbl>
      <w:tblPr>
        <w:tblStyle w:val="KisiTabel"/>
        <w:tblW w:w="0" w:type="auto"/>
        <w:tblLook w:val="04A0" w:firstRow="1" w:lastRow="0" w:firstColumn="1" w:lastColumn="0" w:noHBand="0" w:noVBand="1"/>
      </w:tblPr>
      <w:tblGrid>
        <w:gridCol w:w="1773"/>
        <w:gridCol w:w="1937"/>
        <w:gridCol w:w="2112"/>
        <w:gridCol w:w="2106"/>
      </w:tblGrid>
      <w:tr w:rsidR="0036076D" w:rsidRPr="0036076D" w14:paraId="0C07BF4F" w14:textId="77777777">
        <w:tc>
          <w:tcPr>
            <w:tcW w:w="2340" w:type="dxa"/>
            <w:tcBorders>
              <w:top w:val="single" w:sz="4" w:space="0" w:color="auto"/>
              <w:left w:val="single" w:sz="4" w:space="0" w:color="auto"/>
              <w:bottom w:val="single" w:sz="4" w:space="0" w:color="auto"/>
              <w:right w:val="single" w:sz="4" w:space="0" w:color="auto"/>
            </w:tcBorders>
            <w:hideMark/>
          </w:tcPr>
          <w:p w14:paraId="1E281465" w14:textId="77777777" w:rsidR="0036076D" w:rsidRPr="0036076D" w:rsidRDefault="0036076D" w:rsidP="0036076D">
            <w:pPr>
              <w:ind w:firstLine="0"/>
            </w:pPr>
            <w:r w:rsidRPr="0036076D">
              <w:t>No</w:t>
            </w:r>
          </w:p>
        </w:tc>
        <w:tc>
          <w:tcPr>
            <w:tcW w:w="2340" w:type="dxa"/>
            <w:tcBorders>
              <w:top w:val="single" w:sz="4" w:space="0" w:color="auto"/>
              <w:left w:val="single" w:sz="4" w:space="0" w:color="auto"/>
              <w:bottom w:val="single" w:sz="4" w:space="0" w:color="auto"/>
              <w:right w:val="single" w:sz="4" w:space="0" w:color="auto"/>
            </w:tcBorders>
            <w:hideMark/>
          </w:tcPr>
          <w:p w14:paraId="02A326AF" w14:textId="77777777" w:rsidR="0036076D" w:rsidRPr="0036076D" w:rsidRDefault="0036076D" w:rsidP="0036076D">
            <w:r w:rsidRPr="0036076D">
              <w:t>ID Butir Uji</w:t>
            </w:r>
          </w:p>
        </w:tc>
        <w:tc>
          <w:tcPr>
            <w:tcW w:w="2340" w:type="dxa"/>
            <w:tcBorders>
              <w:top w:val="single" w:sz="4" w:space="0" w:color="auto"/>
              <w:left w:val="single" w:sz="4" w:space="0" w:color="auto"/>
              <w:bottom w:val="single" w:sz="4" w:space="0" w:color="auto"/>
              <w:right w:val="single" w:sz="4" w:space="0" w:color="auto"/>
            </w:tcBorders>
            <w:hideMark/>
          </w:tcPr>
          <w:p w14:paraId="480FBFB2" w14:textId="77777777" w:rsidR="0036076D" w:rsidRPr="0036076D" w:rsidRDefault="0036076D" w:rsidP="0036076D">
            <w:r w:rsidRPr="0036076D">
              <w:t>Kondisi yang Diharapkan</w:t>
            </w:r>
          </w:p>
        </w:tc>
        <w:tc>
          <w:tcPr>
            <w:tcW w:w="2340" w:type="dxa"/>
            <w:tcBorders>
              <w:top w:val="single" w:sz="4" w:space="0" w:color="auto"/>
              <w:left w:val="single" w:sz="4" w:space="0" w:color="auto"/>
              <w:bottom w:val="single" w:sz="4" w:space="0" w:color="auto"/>
              <w:right w:val="single" w:sz="4" w:space="0" w:color="auto"/>
            </w:tcBorders>
            <w:hideMark/>
          </w:tcPr>
          <w:p w14:paraId="1F39EB62" w14:textId="77777777" w:rsidR="0036076D" w:rsidRPr="0036076D" w:rsidRDefault="0036076D" w:rsidP="0036076D">
            <w:r w:rsidRPr="0036076D">
              <w:t>Status</w:t>
            </w:r>
          </w:p>
        </w:tc>
      </w:tr>
      <w:tr w:rsidR="0036076D" w:rsidRPr="0036076D" w14:paraId="39E1A5FC" w14:textId="77777777">
        <w:tc>
          <w:tcPr>
            <w:tcW w:w="2340" w:type="dxa"/>
            <w:tcBorders>
              <w:top w:val="single" w:sz="4" w:space="0" w:color="auto"/>
              <w:left w:val="single" w:sz="4" w:space="0" w:color="auto"/>
              <w:bottom w:val="single" w:sz="4" w:space="0" w:color="auto"/>
              <w:right w:val="single" w:sz="4" w:space="0" w:color="auto"/>
            </w:tcBorders>
            <w:hideMark/>
          </w:tcPr>
          <w:p w14:paraId="2042EFBA" w14:textId="77777777" w:rsidR="0036076D" w:rsidRPr="0036076D" w:rsidRDefault="0036076D" w:rsidP="0036076D">
            <w:pPr>
              <w:ind w:firstLine="0"/>
            </w:pPr>
            <w:r w:rsidRPr="0036076D">
              <w:t>1</w:t>
            </w:r>
          </w:p>
        </w:tc>
        <w:tc>
          <w:tcPr>
            <w:tcW w:w="2340" w:type="dxa"/>
            <w:tcBorders>
              <w:top w:val="single" w:sz="4" w:space="0" w:color="auto"/>
              <w:left w:val="single" w:sz="4" w:space="0" w:color="auto"/>
              <w:bottom w:val="single" w:sz="4" w:space="0" w:color="auto"/>
              <w:right w:val="single" w:sz="4" w:space="0" w:color="auto"/>
            </w:tcBorders>
            <w:hideMark/>
          </w:tcPr>
          <w:p w14:paraId="42F3649F" w14:textId="77777777" w:rsidR="0036076D" w:rsidRPr="0036076D" w:rsidRDefault="0036076D" w:rsidP="0036076D">
            <w:pPr>
              <w:ind w:firstLine="0"/>
            </w:pPr>
            <w:r w:rsidRPr="0036076D">
              <w:t>PS-16</w:t>
            </w:r>
          </w:p>
        </w:tc>
        <w:tc>
          <w:tcPr>
            <w:tcW w:w="2340" w:type="dxa"/>
            <w:tcBorders>
              <w:top w:val="single" w:sz="4" w:space="0" w:color="auto"/>
              <w:left w:val="single" w:sz="4" w:space="0" w:color="auto"/>
              <w:bottom w:val="single" w:sz="4" w:space="0" w:color="auto"/>
              <w:right w:val="single" w:sz="4" w:space="0" w:color="auto"/>
            </w:tcBorders>
            <w:hideMark/>
          </w:tcPr>
          <w:p w14:paraId="0E680E7E" w14:textId="77777777" w:rsidR="0036076D" w:rsidRPr="0036076D" w:rsidRDefault="0036076D" w:rsidP="0036076D">
            <w:pPr>
              <w:ind w:firstLine="0"/>
            </w:pPr>
            <w:r w:rsidRPr="0036076D">
              <w:t>PPAT dapat mengupload tanda tangan digital sekali dan sistem menggunakan secara berulang untuk dokumen berikutnya.</w:t>
            </w:r>
          </w:p>
        </w:tc>
        <w:tc>
          <w:tcPr>
            <w:tcW w:w="2340" w:type="dxa"/>
            <w:tcBorders>
              <w:top w:val="single" w:sz="4" w:space="0" w:color="auto"/>
              <w:left w:val="single" w:sz="4" w:space="0" w:color="auto"/>
              <w:bottom w:val="single" w:sz="4" w:space="0" w:color="auto"/>
              <w:right w:val="single" w:sz="4" w:space="0" w:color="auto"/>
            </w:tcBorders>
            <w:hideMark/>
          </w:tcPr>
          <w:p w14:paraId="4900AC5F" w14:textId="77777777" w:rsidR="0036076D" w:rsidRPr="0036076D" w:rsidRDefault="0036076D" w:rsidP="0036076D">
            <w:pPr>
              <w:ind w:firstLine="0"/>
            </w:pPr>
            <w:r w:rsidRPr="0036076D">
              <w:t>Berhasil</w:t>
            </w:r>
          </w:p>
        </w:tc>
      </w:tr>
      <w:tr w:rsidR="0036076D" w:rsidRPr="0036076D" w14:paraId="067F03D1" w14:textId="77777777">
        <w:tc>
          <w:tcPr>
            <w:tcW w:w="2340" w:type="dxa"/>
            <w:tcBorders>
              <w:top w:val="single" w:sz="4" w:space="0" w:color="auto"/>
              <w:left w:val="single" w:sz="4" w:space="0" w:color="auto"/>
              <w:bottom w:val="single" w:sz="4" w:space="0" w:color="auto"/>
              <w:right w:val="single" w:sz="4" w:space="0" w:color="auto"/>
            </w:tcBorders>
            <w:hideMark/>
          </w:tcPr>
          <w:p w14:paraId="20A9767C" w14:textId="77777777" w:rsidR="0036076D" w:rsidRPr="0036076D" w:rsidRDefault="0036076D" w:rsidP="0036076D">
            <w:pPr>
              <w:ind w:firstLine="0"/>
            </w:pPr>
            <w:r w:rsidRPr="0036076D">
              <w:t>2</w:t>
            </w:r>
          </w:p>
        </w:tc>
        <w:tc>
          <w:tcPr>
            <w:tcW w:w="2340" w:type="dxa"/>
            <w:tcBorders>
              <w:top w:val="single" w:sz="4" w:space="0" w:color="auto"/>
              <w:left w:val="single" w:sz="4" w:space="0" w:color="auto"/>
              <w:bottom w:val="single" w:sz="4" w:space="0" w:color="auto"/>
              <w:right w:val="single" w:sz="4" w:space="0" w:color="auto"/>
            </w:tcBorders>
            <w:hideMark/>
          </w:tcPr>
          <w:p w14:paraId="203346E5" w14:textId="77777777" w:rsidR="0036076D" w:rsidRPr="0036076D" w:rsidRDefault="0036076D" w:rsidP="0036076D">
            <w:pPr>
              <w:ind w:firstLine="0"/>
            </w:pPr>
            <w:r w:rsidRPr="0036076D">
              <w:t>PS-17</w:t>
            </w:r>
          </w:p>
        </w:tc>
        <w:tc>
          <w:tcPr>
            <w:tcW w:w="2340" w:type="dxa"/>
            <w:tcBorders>
              <w:top w:val="single" w:sz="4" w:space="0" w:color="auto"/>
              <w:left w:val="single" w:sz="4" w:space="0" w:color="auto"/>
              <w:bottom w:val="single" w:sz="4" w:space="0" w:color="auto"/>
              <w:right w:val="single" w:sz="4" w:space="0" w:color="auto"/>
            </w:tcBorders>
            <w:hideMark/>
          </w:tcPr>
          <w:p w14:paraId="6A337C7B" w14:textId="77777777" w:rsidR="0036076D" w:rsidRPr="0036076D" w:rsidRDefault="0036076D" w:rsidP="0036076D">
            <w:pPr>
              <w:ind w:firstLine="0"/>
            </w:pPr>
            <w:r w:rsidRPr="0036076D">
              <w:t xml:space="preserve">Sistem sertifikat digital lokal berhasil di-generate dan divalidasi oleh pejabat yang </w:t>
            </w:r>
            <w:r w:rsidRPr="0036076D">
              <w:lastRenderedPageBreak/>
              <w:t>berwenang (Kabid Pelayanan).</w:t>
            </w:r>
          </w:p>
        </w:tc>
        <w:tc>
          <w:tcPr>
            <w:tcW w:w="2340" w:type="dxa"/>
            <w:tcBorders>
              <w:top w:val="single" w:sz="4" w:space="0" w:color="auto"/>
              <w:left w:val="single" w:sz="4" w:space="0" w:color="auto"/>
              <w:bottom w:val="single" w:sz="4" w:space="0" w:color="auto"/>
              <w:right w:val="single" w:sz="4" w:space="0" w:color="auto"/>
            </w:tcBorders>
            <w:hideMark/>
          </w:tcPr>
          <w:p w14:paraId="543B6ADA" w14:textId="77777777" w:rsidR="0036076D" w:rsidRPr="0036076D" w:rsidRDefault="0036076D" w:rsidP="0036076D">
            <w:pPr>
              <w:ind w:firstLine="0"/>
            </w:pPr>
            <w:r w:rsidRPr="0036076D">
              <w:lastRenderedPageBreak/>
              <w:t>Berhasil</w:t>
            </w:r>
          </w:p>
        </w:tc>
      </w:tr>
      <w:tr w:rsidR="0036076D" w:rsidRPr="0036076D" w14:paraId="1210D75D" w14:textId="77777777">
        <w:tc>
          <w:tcPr>
            <w:tcW w:w="2340" w:type="dxa"/>
            <w:tcBorders>
              <w:top w:val="single" w:sz="4" w:space="0" w:color="auto"/>
              <w:left w:val="single" w:sz="4" w:space="0" w:color="auto"/>
              <w:bottom w:val="single" w:sz="4" w:space="0" w:color="auto"/>
              <w:right w:val="single" w:sz="4" w:space="0" w:color="auto"/>
            </w:tcBorders>
            <w:hideMark/>
          </w:tcPr>
          <w:p w14:paraId="51C21B80" w14:textId="77777777" w:rsidR="0036076D" w:rsidRPr="0036076D" w:rsidRDefault="0036076D" w:rsidP="0036076D">
            <w:pPr>
              <w:ind w:firstLine="0"/>
            </w:pPr>
            <w:r w:rsidRPr="0036076D">
              <w:t>3</w:t>
            </w:r>
          </w:p>
        </w:tc>
        <w:tc>
          <w:tcPr>
            <w:tcW w:w="2340" w:type="dxa"/>
            <w:tcBorders>
              <w:top w:val="single" w:sz="4" w:space="0" w:color="auto"/>
              <w:left w:val="single" w:sz="4" w:space="0" w:color="auto"/>
              <w:bottom w:val="single" w:sz="4" w:space="0" w:color="auto"/>
              <w:right w:val="single" w:sz="4" w:space="0" w:color="auto"/>
            </w:tcBorders>
            <w:hideMark/>
          </w:tcPr>
          <w:p w14:paraId="1EA5EEA5" w14:textId="77777777" w:rsidR="0036076D" w:rsidRPr="0036076D" w:rsidRDefault="0036076D" w:rsidP="0036076D">
            <w:pPr>
              <w:ind w:firstLine="0"/>
            </w:pPr>
            <w:r w:rsidRPr="0036076D">
              <w:t>PS-18</w:t>
            </w:r>
          </w:p>
        </w:tc>
        <w:tc>
          <w:tcPr>
            <w:tcW w:w="2340" w:type="dxa"/>
            <w:tcBorders>
              <w:top w:val="single" w:sz="4" w:space="0" w:color="auto"/>
              <w:left w:val="single" w:sz="4" w:space="0" w:color="auto"/>
              <w:bottom w:val="single" w:sz="4" w:space="0" w:color="auto"/>
              <w:right w:val="single" w:sz="4" w:space="0" w:color="auto"/>
            </w:tcBorders>
            <w:hideMark/>
          </w:tcPr>
          <w:p w14:paraId="5EC0EE0E" w14:textId="77777777" w:rsidR="0036076D" w:rsidRPr="0036076D" w:rsidRDefault="0036076D" w:rsidP="0036076D">
            <w:pPr>
              <w:ind w:firstLine="0"/>
            </w:pPr>
            <w:r w:rsidRPr="0036076D">
              <w:t>QR code berhasil di-generate pada dokumen validasi dengan informasi yang dapat diakses publik dan level detail admin.</w:t>
            </w:r>
          </w:p>
        </w:tc>
        <w:tc>
          <w:tcPr>
            <w:tcW w:w="2340" w:type="dxa"/>
            <w:tcBorders>
              <w:top w:val="single" w:sz="4" w:space="0" w:color="auto"/>
              <w:left w:val="single" w:sz="4" w:space="0" w:color="auto"/>
              <w:bottom w:val="single" w:sz="4" w:space="0" w:color="auto"/>
              <w:right w:val="single" w:sz="4" w:space="0" w:color="auto"/>
            </w:tcBorders>
            <w:hideMark/>
          </w:tcPr>
          <w:p w14:paraId="2A797F2E" w14:textId="77777777" w:rsidR="0036076D" w:rsidRPr="0036076D" w:rsidRDefault="0036076D" w:rsidP="0036076D">
            <w:pPr>
              <w:ind w:firstLine="0"/>
            </w:pPr>
            <w:r w:rsidRPr="0036076D">
              <w:t>Berhasil</w:t>
            </w:r>
          </w:p>
        </w:tc>
      </w:tr>
      <w:tr w:rsidR="0036076D" w:rsidRPr="0036076D" w14:paraId="2122C544" w14:textId="77777777">
        <w:tc>
          <w:tcPr>
            <w:tcW w:w="2340" w:type="dxa"/>
            <w:tcBorders>
              <w:top w:val="single" w:sz="4" w:space="0" w:color="auto"/>
              <w:left w:val="single" w:sz="4" w:space="0" w:color="auto"/>
              <w:bottom w:val="single" w:sz="4" w:space="0" w:color="auto"/>
              <w:right w:val="single" w:sz="4" w:space="0" w:color="auto"/>
            </w:tcBorders>
            <w:hideMark/>
          </w:tcPr>
          <w:p w14:paraId="2B22C17C" w14:textId="77777777" w:rsidR="0036076D" w:rsidRPr="0036076D" w:rsidRDefault="0036076D" w:rsidP="0036076D">
            <w:pPr>
              <w:ind w:firstLine="0"/>
            </w:pPr>
            <w:r w:rsidRPr="0036076D">
              <w:t>4</w:t>
            </w:r>
          </w:p>
        </w:tc>
        <w:tc>
          <w:tcPr>
            <w:tcW w:w="2340" w:type="dxa"/>
            <w:tcBorders>
              <w:top w:val="single" w:sz="4" w:space="0" w:color="auto"/>
              <w:left w:val="single" w:sz="4" w:space="0" w:color="auto"/>
              <w:bottom w:val="single" w:sz="4" w:space="0" w:color="auto"/>
              <w:right w:val="single" w:sz="4" w:space="0" w:color="auto"/>
            </w:tcBorders>
            <w:hideMark/>
          </w:tcPr>
          <w:p w14:paraId="6F657C73" w14:textId="77777777" w:rsidR="0036076D" w:rsidRPr="0036076D" w:rsidRDefault="0036076D" w:rsidP="0036076D">
            <w:pPr>
              <w:ind w:firstLine="0"/>
            </w:pPr>
            <w:r w:rsidRPr="0036076D">
              <w:t>PS-19</w:t>
            </w:r>
          </w:p>
        </w:tc>
        <w:tc>
          <w:tcPr>
            <w:tcW w:w="2340" w:type="dxa"/>
            <w:tcBorders>
              <w:top w:val="single" w:sz="4" w:space="0" w:color="auto"/>
              <w:left w:val="single" w:sz="4" w:space="0" w:color="auto"/>
              <w:bottom w:val="single" w:sz="4" w:space="0" w:color="auto"/>
              <w:right w:val="single" w:sz="4" w:space="0" w:color="auto"/>
            </w:tcBorders>
            <w:hideMark/>
          </w:tcPr>
          <w:p w14:paraId="23642FC8" w14:textId="77777777" w:rsidR="0036076D" w:rsidRPr="0036076D" w:rsidRDefault="0036076D" w:rsidP="0036076D">
            <w:pPr>
              <w:ind w:firstLine="0"/>
            </w:pPr>
            <w:r w:rsidRPr="0036076D">
              <w:t>Validasi QR code berhasil membaca dan memverifikasi keaslian dokumen dengan akurasi 99,8%.</w:t>
            </w:r>
          </w:p>
        </w:tc>
        <w:tc>
          <w:tcPr>
            <w:tcW w:w="2340" w:type="dxa"/>
            <w:tcBorders>
              <w:top w:val="single" w:sz="4" w:space="0" w:color="auto"/>
              <w:left w:val="single" w:sz="4" w:space="0" w:color="auto"/>
              <w:bottom w:val="single" w:sz="4" w:space="0" w:color="auto"/>
              <w:right w:val="single" w:sz="4" w:space="0" w:color="auto"/>
            </w:tcBorders>
            <w:hideMark/>
          </w:tcPr>
          <w:p w14:paraId="5589C3A0" w14:textId="77777777" w:rsidR="0036076D" w:rsidRPr="0036076D" w:rsidRDefault="0036076D" w:rsidP="0036076D">
            <w:pPr>
              <w:ind w:firstLine="0"/>
            </w:pPr>
            <w:r w:rsidRPr="0036076D">
              <w:t>Berhasil</w:t>
            </w:r>
          </w:p>
        </w:tc>
      </w:tr>
      <w:tr w:rsidR="0036076D" w:rsidRPr="0036076D" w14:paraId="2F195BD6" w14:textId="77777777">
        <w:tc>
          <w:tcPr>
            <w:tcW w:w="2340" w:type="dxa"/>
            <w:tcBorders>
              <w:top w:val="single" w:sz="4" w:space="0" w:color="auto"/>
              <w:left w:val="single" w:sz="4" w:space="0" w:color="auto"/>
              <w:bottom w:val="single" w:sz="4" w:space="0" w:color="auto"/>
              <w:right w:val="single" w:sz="4" w:space="0" w:color="auto"/>
            </w:tcBorders>
            <w:hideMark/>
          </w:tcPr>
          <w:p w14:paraId="4DF68A02" w14:textId="77777777" w:rsidR="0036076D" w:rsidRPr="0036076D" w:rsidRDefault="0036076D" w:rsidP="0036076D">
            <w:pPr>
              <w:ind w:firstLine="0"/>
            </w:pPr>
            <w:r w:rsidRPr="0036076D">
              <w:t>5</w:t>
            </w:r>
          </w:p>
        </w:tc>
        <w:tc>
          <w:tcPr>
            <w:tcW w:w="2340" w:type="dxa"/>
            <w:tcBorders>
              <w:top w:val="single" w:sz="4" w:space="0" w:color="auto"/>
              <w:left w:val="single" w:sz="4" w:space="0" w:color="auto"/>
              <w:bottom w:val="single" w:sz="4" w:space="0" w:color="auto"/>
              <w:right w:val="single" w:sz="4" w:space="0" w:color="auto"/>
            </w:tcBorders>
            <w:hideMark/>
          </w:tcPr>
          <w:p w14:paraId="0619536F" w14:textId="77777777" w:rsidR="0036076D" w:rsidRPr="0036076D" w:rsidRDefault="0036076D" w:rsidP="0036076D">
            <w:pPr>
              <w:ind w:firstLine="0"/>
            </w:pPr>
            <w:r w:rsidRPr="0036076D">
              <w:t>PS-20</w:t>
            </w:r>
          </w:p>
        </w:tc>
        <w:tc>
          <w:tcPr>
            <w:tcW w:w="2340" w:type="dxa"/>
            <w:tcBorders>
              <w:top w:val="single" w:sz="4" w:space="0" w:color="auto"/>
              <w:left w:val="single" w:sz="4" w:space="0" w:color="auto"/>
              <w:bottom w:val="single" w:sz="4" w:space="0" w:color="auto"/>
              <w:right w:val="single" w:sz="4" w:space="0" w:color="auto"/>
            </w:tcBorders>
            <w:hideMark/>
          </w:tcPr>
          <w:p w14:paraId="14A28199" w14:textId="77777777" w:rsidR="0036076D" w:rsidRPr="0036076D" w:rsidRDefault="0036076D" w:rsidP="0036076D">
            <w:pPr>
              <w:ind w:firstLine="0"/>
            </w:pPr>
            <w:r w:rsidRPr="0036076D">
              <w:t>Sistem enkripsi AES-256 berhasil melindungi dokumen sensitif selama proses upload dan storage.</w:t>
            </w:r>
          </w:p>
        </w:tc>
        <w:tc>
          <w:tcPr>
            <w:tcW w:w="2340" w:type="dxa"/>
            <w:tcBorders>
              <w:top w:val="single" w:sz="4" w:space="0" w:color="auto"/>
              <w:left w:val="single" w:sz="4" w:space="0" w:color="auto"/>
              <w:bottom w:val="single" w:sz="4" w:space="0" w:color="auto"/>
              <w:right w:val="single" w:sz="4" w:space="0" w:color="auto"/>
            </w:tcBorders>
            <w:hideMark/>
          </w:tcPr>
          <w:p w14:paraId="39528DDE" w14:textId="77777777" w:rsidR="0036076D" w:rsidRPr="0036076D" w:rsidRDefault="0036076D" w:rsidP="0036076D">
            <w:pPr>
              <w:ind w:firstLine="0"/>
            </w:pPr>
            <w:r w:rsidRPr="0036076D">
              <w:t>Berhasil</w:t>
            </w:r>
          </w:p>
        </w:tc>
      </w:tr>
      <w:tr w:rsidR="0036076D" w:rsidRPr="0036076D" w14:paraId="1D795232" w14:textId="77777777">
        <w:tc>
          <w:tcPr>
            <w:tcW w:w="2340" w:type="dxa"/>
            <w:tcBorders>
              <w:top w:val="single" w:sz="4" w:space="0" w:color="auto"/>
              <w:left w:val="single" w:sz="4" w:space="0" w:color="auto"/>
              <w:bottom w:val="single" w:sz="4" w:space="0" w:color="auto"/>
              <w:right w:val="single" w:sz="4" w:space="0" w:color="auto"/>
            </w:tcBorders>
            <w:hideMark/>
          </w:tcPr>
          <w:p w14:paraId="7AE4E094" w14:textId="77777777" w:rsidR="0036076D" w:rsidRPr="0036076D" w:rsidRDefault="0036076D" w:rsidP="0036076D">
            <w:pPr>
              <w:ind w:firstLine="0"/>
            </w:pPr>
            <w:r w:rsidRPr="0036076D">
              <w:t>6</w:t>
            </w:r>
          </w:p>
        </w:tc>
        <w:tc>
          <w:tcPr>
            <w:tcW w:w="2340" w:type="dxa"/>
            <w:tcBorders>
              <w:top w:val="single" w:sz="4" w:space="0" w:color="auto"/>
              <w:left w:val="single" w:sz="4" w:space="0" w:color="auto"/>
              <w:bottom w:val="single" w:sz="4" w:space="0" w:color="auto"/>
              <w:right w:val="single" w:sz="4" w:space="0" w:color="auto"/>
            </w:tcBorders>
            <w:hideMark/>
          </w:tcPr>
          <w:p w14:paraId="398884AD" w14:textId="77777777" w:rsidR="0036076D" w:rsidRPr="0036076D" w:rsidRDefault="0036076D" w:rsidP="0036076D">
            <w:pPr>
              <w:ind w:firstLine="0"/>
            </w:pPr>
            <w:r w:rsidRPr="0036076D">
              <w:t>PS-21</w:t>
            </w:r>
          </w:p>
        </w:tc>
        <w:tc>
          <w:tcPr>
            <w:tcW w:w="2340" w:type="dxa"/>
            <w:tcBorders>
              <w:top w:val="single" w:sz="4" w:space="0" w:color="auto"/>
              <w:left w:val="single" w:sz="4" w:space="0" w:color="auto"/>
              <w:bottom w:val="single" w:sz="4" w:space="0" w:color="auto"/>
              <w:right w:val="single" w:sz="4" w:space="0" w:color="auto"/>
            </w:tcBorders>
            <w:hideMark/>
          </w:tcPr>
          <w:p w14:paraId="4556C4E0" w14:textId="77777777" w:rsidR="0036076D" w:rsidRPr="0036076D" w:rsidRDefault="0036076D" w:rsidP="0036076D">
            <w:pPr>
              <w:ind w:firstLine="0"/>
            </w:pPr>
            <w:r w:rsidRPr="0036076D">
              <w:t>Audit trail mencatat semua aktivitas sistem (login, upload, validasi, pengiriman) secara lengkap 100%.</w:t>
            </w:r>
          </w:p>
        </w:tc>
        <w:tc>
          <w:tcPr>
            <w:tcW w:w="2340" w:type="dxa"/>
            <w:tcBorders>
              <w:top w:val="single" w:sz="4" w:space="0" w:color="auto"/>
              <w:left w:val="single" w:sz="4" w:space="0" w:color="auto"/>
              <w:bottom w:val="single" w:sz="4" w:space="0" w:color="auto"/>
              <w:right w:val="single" w:sz="4" w:space="0" w:color="auto"/>
            </w:tcBorders>
            <w:hideMark/>
          </w:tcPr>
          <w:p w14:paraId="2CCBB206" w14:textId="77777777" w:rsidR="0036076D" w:rsidRPr="0036076D" w:rsidRDefault="0036076D" w:rsidP="0036076D">
            <w:pPr>
              <w:ind w:firstLine="0"/>
            </w:pPr>
            <w:r w:rsidRPr="0036076D">
              <w:t>Berhasil</w:t>
            </w:r>
          </w:p>
        </w:tc>
      </w:tr>
      <w:tr w:rsidR="0036076D" w:rsidRPr="0036076D" w14:paraId="35FDAB63" w14:textId="77777777">
        <w:tc>
          <w:tcPr>
            <w:tcW w:w="2340" w:type="dxa"/>
            <w:tcBorders>
              <w:top w:val="single" w:sz="4" w:space="0" w:color="auto"/>
              <w:left w:val="single" w:sz="4" w:space="0" w:color="auto"/>
              <w:bottom w:val="single" w:sz="4" w:space="0" w:color="auto"/>
              <w:right w:val="single" w:sz="4" w:space="0" w:color="auto"/>
            </w:tcBorders>
            <w:hideMark/>
          </w:tcPr>
          <w:p w14:paraId="5252FC9D" w14:textId="77777777" w:rsidR="0036076D" w:rsidRPr="0036076D" w:rsidRDefault="0036076D" w:rsidP="0036076D">
            <w:pPr>
              <w:ind w:firstLine="0"/>
            </w:pPr>
            <w:r w:rsidRPr="0036076D">
              <w:t>7</w:t>
            </w:r>
          </w:p>
        </w:tc>
        <w:tc>
          <w:tcPr>
            <w:tcW w:w="2340" w:type="dxa"/>
            <w:tcBorders>
              <w:top w:val="single" w:sz="4" w:space="0" w:color="auto"/>
              <w:left w:val="single" w:sz="4" w:space="0" w:color="auto"/>
              <w:bottom w:val="single" w:sz="4" w:space="0" w:color="auto"/>
              <w:right w:val="single" w:sz="4" w:space="0" w:color="auto"/>
            </w:tcBorders>
            <w:hideMark/>
          </w:tcPr>
          <w:p w14:paraId="54B1F291" w14:textId="77777777" w:rsidR="0036076D" w:rsidRPr="0036076D" w:rsidRDefault="0036076D" w:rsidP="0036076D">
            <w:pPr>
              <w:ind w:firstLine="0"/>
            </w:pPr>
            <w:r w:rsidRPr="0036076D">
              <w:t>PS-22</w:t>
            </w:r>
          </w:p>
        </w:tc>
        <w:tc>
          <w:tcPr>
            <w:tcW w:w="2340" w:type="dxa"/>
            <w:tcBorders>
              <w:top w:val="single" w:sz="4" w:space="0" w:color="auto"/>
              <w:left w:val="single" w:sz="4" w:space="0" w:color="auto"/>
              <w:bottom w:val="single" w:sz="4" w:space="0" w:color="auto"/>
              <w:right w:val="single" w:sz="4" w:space="0" w:color="auto"/>
            </w:tcBorders>
            <w:hideMark/>
          </w:tcPr>
          <w:p w14:paraId="49B39538" w14:textId="77777777" w:rsidR="0036076D" w:rsidRPr="0036076D" w:rsidRDefault="0036076D" w:rsidP="0036076D">
            <w:pPr>
              <w:ind w:firstLine="0"/>
            </w:pPr>
            <w:r w:rsidRPr="0036076D">
              <w:t>Integrasi Bank berhasil melakukan verifikasi pembayaran secara paralel dengan pemeriksaan berkas.</w:t>
            </w:r>
          </w:p>
        </w:tc>
        <w:tc>
          <w:tcPr>
            <w:tcW w:w="2340" w:type="dxa"/>
            <w:tcBorders>
              <w:top w:val="single" w:sz="4" w:space="0" w:color="auto"/>
              <w:left w:val="single" w:sz="4" w:space="0" w:color="auto"/>
              <w:bottom w:val="single" w:sz="4" w:space="0" w:color="auto"/>
              <w:right w:val="single" w:sz="4" w:space="0" w:color="auto"/>
            </w:tcBorders>
            <w:hideMark/>
          </w:tcPr>
          <w:p w14:paraId="09705871" w14:textId="77777777" w:rsidR="0036076D" w:rsidRPr="0036076D" w:rsidRDefault="0036076D" w:rsidP="0036076D">
            <w:r w:rsidRPr="0036076D">
              <w:t>Berhasil</w:t>
            </w:r>
          </w:p>
        </w:tc>
      </w:tr>
      <w:tr w:rsidR="0036076D" w:rsidRPr="0036076D" w14:paraId="0741F5F0" w14:textId="77777777">
        <w:tc>
          <w:tcPr>
            <w:tcW w:w="2340" w:type="dxa"/>
            <w:tcBorders>
              <w:top w:val="single" w:sz="4" w:space="0" w:color="auto"/>
              <w:left w:val="single" w:sz="4" w:space="0" w:color="auto"/>
              <w:bottom w:val="single" w:sz="4" w:space="0" w:color="auto"/>
              <w:right w:val="single" w:sz="4" w:space="0" w:color="auto"/>
            </w:tcBorders>
            <w:hideMark/>
          </w:tcPr>
          <w:p w14:paraId="5FA4C19D" w14:textId="77777777" w:rsidR="0036076D" w:rsidRPr="0036076D" w:rsidRDefault="0036076D" w:rsidP="0036076D">
            <w:pPr>
              <w:ind w:firstLine="0"/>
            </w:pPr>
            <w:r w:rsidRPr="0036076D">
              <w:t>8</w:t>
            </w:r>
          </w:p>
        </w:tc>
        <w:tc>
          <w:tcPr>
            <w:tcW w:w="2340" w:type="dxa"/>
            <w:tcBorders>
              <w:top w:val="single" w:sz="4" w:space="0" w:color="auto"/>
              <w:left w:val="single" w:sz="4" w:space="0" w:color="auto"/>
              <w:bottom w:val="single" w:sz="4" w:space="0" w:color="auto"/>
              <w:right w:val="single" w:sz="4" w:space="0" w:color="auto"/>
            </w:tcBorders>
            <w:hideMark/>
          </w:tcPr>
          <w:p w14:paraId="4EA49D45" w14:textId="77777777" w:rsidR="0036076D" w:rsidRPr="0036076D" w:rsidRDefault="0036076D" w:rsidP="0036076D">
            <w:pPr>
              <w:ind w:firstLine="0"/>
            </w:pPr>
            <w:r w:rsidRPr="0036076D">
              <w:t>PS-23</w:t>
            </w:r>
          </w:p>
        </w:tc>
        <w:tc>
          <w:tcPr>
            <w:tcW w:w="2340" w:type="dxa"/>
            <w:tcBorders>
              <w:top w:val="single" w:sz="4" w:space="0" w:color="auto"/>
              <w:left w:val="single" w:sz="4" w:space="0" w:color="auto"/>
              <w:bottom w:val="single" w:sz="4" w:space="0" w:color="auto"/>
              <w:right w:val="single" w:sz="4" w:space="0" w:color="auto"/>
            </w:tcBorders>
            <w:hideMark/>
          </w:tcPr>
          <w:p w14:paraId="1C3235DD" w14:textId="77777777" w:rsidR="0036076D" w:rsidRPr="0036076D" w:rsidRDefault="0036076D" w:rsidP="0036076D">
            <w:pPr>
              <w:ind w:firstLine="0"/>
            </w:pPr>
            <w:r w:rsidRPr="0036076D">
              <w:t>Notifikasi real-time berhasil mengirim update status dokumen kepada pengguna secara otomatis.</w:t>
            </w:r>
          </w:p>
        </w:tc>
        <w:tc>
          <w:tcPr>
            <w:tcW w:w="2340" w:type="dxa"/>
            <w:tcBorders>
              <w:top w:val="single" w:sz="4" w:space="0" w:color="auto"/>
              <w:left w:val="single" w:sz="4" w:space="0" w:color="auto"/>
              <w:bottom w:val="single" w:sz="4" w:space="0" w:color="auto"/>
              <w:right w:val="single" w:sz="4" w:space="0" w:color="auto"/>
            </w:tcBorders>
            <w:hideMark/>
          </w:tcPr>
          <w:p w14:paraId="4D4911F0" w14:textId="77777777" w:rsidR="0036076D" w:rsidRPr="0036076D" w:rsidRDefault="0036076D" w:rsidP="0036076D">
            <w:r w:rsidRPr="0036076D">
              <w:t>Berhasil</w:t>
            </w:r>
          </w:p>
        </w:tc>
      </w:tr>
      <w:tr w:rsidR="0036076D" w:rsidRPr="0036076D" w14:paraId="709F0B96" w14:textId="77777777">
        <w:tc>
          <w:tcPr>
            <w:tcW w:w="2340" w:type="dxa"/>
            <w:tcBorders>
              <w:top w:val="single" w:sz="4" w:space="0" w:color="auto"/>
              <w:left w:val="single" w:sz="4" w:space="0" w:color="auto"/>
              <w:bottom w:val="single" w:sz="4" w:space="0" w:color="auto"/>
              <w:right w:val="single" w:sz="4" w:space="0" w:color="auto"/>
            </w:tcBorders>
            <w:hideMark/>
          </w:tcPr>
          <w:p w14:paraId="0884B230" w14:textId="77777777" w:rsidR="0036076D" w:rsidRPr="0036076D" w:rsidRDefault="0036076D" w:rsidP="0036076D">
            <w:pPr>
              <w:ind w:firstLine="0"/>
            </w:pPr>
            <w:r w:rsidRPr="0036076D">
              <w:t>9</w:t>
            </w:r>
          </w:p>
        </w:tc>
        <w:tc>
          <w:tcPr>
            <w:tcW w:w="2340" w:type="dxa"/>
            <w:tcBorders>
              <w:top w:val="single" w:sz="4" w:space="0" w:color="auto"/>
              <w:left w:val="single" w:sz="4" w:space="0" w:color="auto"/>
              <w:bottom w:val="single" w:sz="4" w:space="0" w:color="auto"/>
              <w:right w:val="single" w:sz="4" w:space="0" w:color="auto"/>
            </w:tcBorders>
            <w:hideMark/>
          </w:tcPr>
          <w:p w14:paraId="65B47F2D" w14:textId="77777777" w:rsidR="0036076D" w:rsidRPr="0036076D" w:rsidRDefault="0036076D" w:rsidP="0036076D">
            <w:pPr>
              <w:ind w:firstLine="0"/>
            </w:pPr>
            <w:r w:rsidRPr="0036076D">
              <w:t>PS-24</w:t>
            </w:r>
          </w:p>
        </w:tc>
        <w:tc>
          <w:tcPr>
            <w:tcW w:w="2340" w:type="dxa"/>
            <w:tcBorders>
              <w:top w:val="single" w:sz="4" w:space="0" w:color="auto"/>
              <w:left w:val="single" w:sz="4" w:space="0" w:color="auto"/>
              <w:bottom w:val="single" w:sz="4" w:space="0" w:color="auto"/>
              <w:right w:val="single" w:sz="4" w:space="0" w:color="auto"/>
            </w:tcBorders>
            <w:hideMark/>
          </w:tcPr>
          <w:p w14:paraId="587FD3D6" w14:textId="77777777" w:rsidR="0036076D" w:rsidRPr="0036076D" w:rsidRDefault="0036076D" w:rsidP="0036076D">
            <w:pPr>
              <w:ind w:firstLine="0"/>
            </w:pPr>
            <w:r w:rsidRPr="0036076D">
              <w:t>Peneliti Validasi dapat melakukan BSRE authentication untuk memastikan validitas sertifikat.</w:t>
            </w:r>
          </w:p>
        </w:tc>
        <w:tc>
          <w:tcPr>
            <w:tcW w:w="2340" w:type="dxa"/>
            <w:tcBorders>
              <w:top w:val="single" w:sz="4" w:space="0" w:color="auto"/>
              <w:left w:val="single" w:sz="4" w:space="0" w:color="auto"/>
              <w:bottom w:val="single" w:sz="4" w:space="0" w:color="auto"/>
              <w:right w:val="single" w:sz="4" w:space="0" w:color="auto"/>
            </w:tcBorders>
            <w:hideMark/>
          </w:tcPr>
          <w:p w14:paraId="3AEEA790" w14:textId="77777777" w:rsidR="0036076D" w:rsidRPr="0036076D" w:rsidRDefault="0036076D" w:rsidP="0036076D">
            <w:r w:rsidRPr="0036076D">
              <w:t>Berhasil</w:t>
            </w:r>
          </w:p>
        </w:tc>
      </w:tr>
      <w:tr w:rsidR="0036076D" w:rsidRPr="0036076D" w14:paraId="499FE43F" w14:textId="77777777">
        <w:tc>
          <w:tcPr>
            <w:tcW w:w="2340" w:type="dxa"/>
            <w:tcBorders>
              <w:top w:val="single" w:sz="4" w:space="0" w:color="auto"/>
              <w:left w:val="single" w:sz="4" w:space="0" w:color="auto"/>
              <w:bottom w:val="single" w:sz="4" w:space="0" w:color="auto"/>
              <w:right w:val="single" w:sz="4" w:space="0" w:color="auto"/>
            </w:tcBorders>
            <w:hideMark/>
          </w:tcPr>
          <w:p w14:paraId="208C7640" w14:textId="77777777" w:rsidR="0036076D" w:rsidRPr="0036076D" w:rsidRDefault="0036076D" w:rsidP="0036076D">
            <w:pPr>
              <w:ind w:firstLine="0"/>
            </w:pPr>
            <w:r w:rsidRPr="0036076D">
              <w:t>10</w:t>
            </w:r>
          </w:p>
        </w:tc>
        <w:tc>
          <w:tcPr>
            <w:tcW w:w="2340" w:type="dxa"/>
            <w:tcBorders>
              <w:top w:val="single" w:sz="4" w:space="0" w:color="auto"/>
              <w:left w:val="single" w:sz="4" w:space="0" w:color="auto"/>
              <w:bottom w:val="single" w:sz="4" w:space="0" w:color="auto"/>
              <w:right w:val="single" w:sz="4" w:space="0" w:color="auto"/>
            </w:tcBorders>
            <w:hideMark/>
          </w:tcPr>
          <w:p w14:paraId="47A1395C" w14:textId="77777777" w:rsidR="0036076D" w:rsidRPr="0036076D" w:rsidRDefault="0036076D" w:rsidP="0036076D">
            <w:pPr>
              <w:ind w:firstLine="0"/>
            </w:pPr>
            <w:r w:rsidRPr="0036076D">
              <w:t>PS-25</w:t>
            </w:r>
          </w:p>
        </w:tc>
        <w:tc>
          <w:tcPr>
            <w:tcW w:w="2340" w:type="dxa"/>
            <w:tcBorders>
              <w:top w:val="single" w:sz="4" w:space="0" w:color="auto"/>
              <w:left w:val="single" w:sz="4" w:space="0" w:color="auto"/>
              <w:bottom w:val="single" w:sz="4" w:space="0" w:color="auto"/>
              <w:right w:val="single" w:sz="4" w:space="0" w:color="auto"/>
            </w:tcBorders>
            <w:hideMark/>
          </w:tcPr>
          <w:p w14:paraId="0F225C89" w14:textId="77777777" w:rsidR="0036076D" w:rsidRPr="0036076D" w:rsidRDefault="0036076D" w:rsidP="0036076D">
            <w:pPr>
              <w:ind w:firstLine="0"/>
            </w:pPr>
            <w:r w:rsidRPr="0036076D">
              <w:t xml:space="preserve">Sistem dapat menangani validasi </w:t>
            </w:r>
            <w:r w:rsidRPr="0036076D">
              <w:lastRenderedPageBreak/>
              <w:t>dokumen dengan sertifikat digital dalam waktu 2 menit.</w:t>
            </w:r>
          </w:p>
        </w:tc>
        <w:tc>
          <w:tcPr>
            <w:tcW w:w="2340" w:type="dxa"/>
            <w:tcBorders>
              <w:top w:val="single" w:sz="4" w:space="0" w:color="auto"/>
              <w:left w:val="single" w:sz="4" w:space="0" w:color="auto"/>
              <w:bottom w:val="single" w:sz="4" w:space="0" w:color="auto"/>
              <w:right w:val="single" w:sz="4" w:space="0" w:color="auto"/>
            </w:tcBorders>
            <w:hideMark/>
          </w:tcPr>
          <w:p w14:paraId="3444ACA4" w14:textId="77777777" w:rsidR="0036076D" w:rsidRPr="0036076D" w:rsidRDefault="0036076D" w:rsidP="0036076D">
            <w:r w:rsidRPr="0036076D">
              <w:lastRenderedPageBreak/>
              <w:t>Berhasil</w:t>
            </w:r>
          </w:p>
        </w:tc>
      </w:tr>
      <w:tr w:rsidR="0036076D" w:rsidRPr="0036076D" w14:paraId="43FB9885" w14:textId="77777777">
        <w:tc>
          <w:tcPr>
            <w:tcW w:w="2340" w:type="dxa"/>
            <w:tcBorders>
              <w:top w:val="single" w:sz="4" w:space="0" w:color="auto"/>
              <w:left w:val="single" w:sz="4" w:space="0" w:color="auto"/>
              <w:bottom w:val="single" w:sz="4" w:space="0" w:color="auto"/>
              <w:right w:val="single" w:sz="4" w:space="0" w:color="auto"/>
            </w:tcBorders>
            <w:hideMark/>
          </w:tcPr>
          <w:p w14:paraId="16042878" w14:textId="77777777" w:rsidR="0036076D" w:rsidRPr="0036076D" w:rsidRDefault="0036076D" w:rsidP="0036076D">
            <w:pPr>
              <w:ind w:firstLine="0"/>
            </w:pPr>
            <w:r w:rsidRPr="0036076D">
              <w:t>11</w:t>
            </w:r>
          </w:p>
        </w:tc>
        <w:tc>
          <w:tcPr>
            <w:tcW w:w="2340" w:type="dxa"/>
            <w:tcBorders>
              <w:top w:val="single" w:sz="4" w:space="0" w:color="auto"/>
              <w:left w:val="single" w:sz="4" w:space="0" w:color="auto"/>
              <w:bottom w:val="single" w:sz="4" w:space="0" w:color="auto"/>
              <w:right w:val="single" w:sz="4" w:space="0" w:color="auto"/>
            </w:tcBorders>
            <w:hideMark/>
          </w:tcPr>
          <w:p w14:paraId="3891466E" w14:textId="77777777" w:rsidR="0036076D" w:rsidRPr="0036076D" w:rsidRDefault="0036076D" w:rsidP="0036076D">
            <w:pPr>
              <w:ind w:firstLine="0"/>
            </w:pPr>
            <w:r w:rsidRPr="0036076D">
              <w:t>PS-26</w:t>
            </w:r>
          </w:p>
        </w:tc>
        <w:tc>
          <w:tcPr>
            <w:tcW w:w="2340" w:type="dxa"/>
            <w:tcBorders>
              <w:top w:val="single" w:sz="4" w:space="0" w:color="auto"/>
              <w:left w:val="single" w:sz="4" w:space="0" w:color="auto"/>
              <w:bottom w:val="single" w:sz="4" w:space="0" w:color="auto"/>
              <w:right w:val="single" w:sz="4" w:space="0" w:color="auto"/>
            </w:tcBorders>
            <w:hideMark/>
          </w:tcPr>
          <w:p w14:paraId="3847C4B3" w14:textId="77777777" w:rsidR="0036076D" w:rsidRPr="0036076D" w:rsidRDefault="0036076D" w:rsidP="0036076D">
            <w:pPr>
              <w:ind w:firstLine="0"/>
            </w:pPr>
            <w:r w:rsidRPr="0036076D">
              <w:t>Dashboard monitoring menampilkan aktivitas audit trail untuk tracking aktivitas pengguna.</w:t>
            </w:r>
          </w:p>
        </w:tc>
        <w:tc>
          <w:tcPr>
            <w:tcW w:w="2340" w:type="dxa"/>
            <w:tcBorders>
              <w:top w:val="single" w:sz="4" w:space="0" w:color="auto"/>
              <w:left w:val="single" w:sz="4" w:space="0" w:color="auto"/>
              <w:bottom w:val="single" w:sz="4" w:space="0" w:color="auto"/>
              <w:right w:val="single" w:sz="4" w:space="0" w:color="auto"/>
            </w:tcBorders>
            <w:hideMark/>
          </w:tcPr>
          <w:p w14:paraId="3451DF98" w14:textId="77777777" w:rsidR="0036076D" w:rsidRPr="0036076D" w:rsidRDefault="0036076D" w:rsidP="0036076D">
            <w:r w:rsidRPr="0036076D">
              <w:t>Berhasil</w:t>
            </w:r>
          </w:p>
        </w:tc>
      </w:tr>
    </w:tbl>
    <w:p w14:paraId="19AE3239" w14:textId="77777777" w:rsidR="0036076D" w:rsidRDefault="0036076D" w:rsidP="0036076D">
      <w:pPr>
        <w:ind w:firstLine="0"/>
      </w:pPr>
    </w:p>
    <w:p w14:paraId="5E7084AA" w14:textId="00684CE3" w:rsidR="0036076D" w:rsidRDefault="0036076D" w:rsidP="0036076D">
      <w:pPr>
        <w:ind w:firstLine="0"/>
      </w:pPr>
      <w:r>
        <w:tab/>
      </w:r>
      <w:r w:rsidRPr="0036076D">
        <w:t>Hasil pengujian iterasi kedua menunjukkan seluruh 11 butir uji berhasil dijalankan sesuai dengan kondisi yang diharapkan, menandakan sistem telah berfungsi dengan baik dari aspek keamanan, otomasi tanda tangan digital, dan integrasi dengan Bank dan BSRE.</w:t>
      </w:r>
    </w:p>
    <w:p w14:paraId="6D453966" w14:textId="77777777" w:rsidR="0036076D" w:rsidRDefault="0036076D" w:rsidP="0036076D">
      <w:pPr>
        <w:ind w:firstLine="0"/>
      </w:pPr>
    </w:p>
    <w:p w14:paraId="2894586B" w14:textId="7C44A43A" w:rsidR="0036076D" w:rsidRDefault="0036076D" w:rsidP="0036076D">
      <w:pPr>
        <w:pStyle w:val="JuduluntukTabel"/>
      </w:pPr>
      <w:r w:rsidRPr="0036076D">
        <w:t xml:space="preserve">Tabel </w:t>
      </w:r>
      <w:r w:rsidR="00182E6A">
        <w:t>9</w:t>
      </w:r>
      <w:r w:rsidRPr="0036076D">
        <w:t xml:space="preserve"> Perbandingan Metrik Sistem Sebelum dan Sesudah Iterasi 2</w:t>
      </w:r>
    </w:p>
    <w:tbl>
      <w:tblPr>
        <w:tblStyle w:val="KisiTabel"/>
        <w:tblW w:w="0" w:type="auto"/>
        <w:tblLook w:val="04A0" w:firstRow="1" w:lastRow="0" w:firstColumn="1" w:lastColumn="0" w:noHBand="0" w:noVBand="1"/>
      </w:tblPr>
      <w:tblGrid>
        <w:gridCol w:w="2000"/>
        <w:gridCol w:w="1943"/>
        <w:gridCol w:w="1935"/>
        <w:gridCol w:w="2050"/>
      </w:tblGrid>
      <w:tr w:rsidR="0036076D" w:rsidRPr="0036076D" w14:paraId="6B203725" w14:textId="77777777" w:rsidTr="0036076D">
        <w:tc>
          <w:tcPr>
            <w:tcW w:w="2000" w:type="dxa"/>
            <w:tcBorders>
              <w:top w:val="single" w:sz="4" w:space="0" w:color="auto"/>
              <w:left w:val="single" w:sz="4" w:space="0" w:color="auto"/>
              <w:bottom w:val="single" w:sz="4" w:space="0" w:color="auto"/>
              <w:right w:val="single" w:sz="4" w:space="0" w:color="auto"/>
            </w:tcBorders>
            <w:hideMark/>
          </w:tcPr>
          <w:p w14:paraId="0980A1B3" w14:textId="77777777" w:rsidR="0036076D" w:rsidRPr="0036076D" w:rsidRDefault="0036076D" w:rsidP="0036076D">
            <w:pPr>
              <w:pStyle w:val="JuduluntukTabel"/>
              <w:ind w:firstLine="0"/>
              <w:jc w:val="both"/>
              <w:rPr>
                <w:lang w:val="en-US"/>
              </w:rPr>
            </w:pPr>
            <w:r w:rsidRPr="0036076D">
              <w:rPr>
                <w:lang w:val="en-US"/>
              </w:rPr>
              <w:t>Aspek</w:t>
            </w:r>
          </w:p>
        </w:tc>
        <w:tc>
          <w:tcPr>
            <w:tcW w:w="1943" w:type="dxa"/>
            <w:tcBorders>
              <w:top w:val="single" w:sz="4" w:space="0" w:color="auto"/>
              <w:left w:val="single" w:sz="4" w:space="0" w:color="auto"/>
              <w:bottom w:val="single" w:sz="4" w:space="0" w:color="auto"/>
              <w:right w:val="single" w:sz="4" w:space="0" w:color="auto"/>
            </w:tcBorders>
            <w:hideMark/>
          </w:tcPr>
          <w:p w14:paraId="26C80441" w14:textId="77777777" w:rsidR="0036076D" w:rsidRPr="0036076D" w:rsidRDefault="0036076D" w:rsidP="0036076D">
            <w:pPr>
              <w:pStyle w:val="JuduluntukTabel"/>
              <w:ind w:firstLine="0"/>
              <w:jc w:val="both"/>
              <w:rPr>
                <w:lang w:val="en-US"/>
              </w:rPr>
            </w:pPr>
            <w:r w:rsidRPr="0036076D">
              <w:rPr>
                <w:lang w:val="en-US"/>
              </w:rPr>
              <w:t>Sebelum (Iterasi 1)</w:t>
            </w:r>
          </w:p>
        </w:tc>
        <w:tc>
          <w:tcPr>
            <w:tcW w:w="1935" w:type="dxa"/>
            <w:tcBorders>
              <w:top w:val="single" w:sz="4" w:space="0" w:color="auto"/>
              <w:left w:val="single" w:sz="4" w:space="0" w:color="auto"/>
              <w:bottom w:val="single" w:sz="4" w:space="0" w:color="auto"/>
              <w:right w:val="single" w:sz="4" w:space="0" w:color="auto"/>
            </w:tcBorders>
            <w:hideMark/>
          </w:tcPr>
          <w:p w14:paraId="6257FC3D" w14:textId="77777777" w:rsidR="0036076D" w:rsidRPr="0036076D" w:rsidRDefault="0036076D" w:rsidP="0036076D">
            <w:pPr>
              <w:pStyle w:val="JuduluntukTabel"/>
              <w:ind w:firstLine="0"/>
              <w:jc w:val="both"/>
              <w:rPr>
                <w:lang w:val="en-US"/>
              </w:rPr>
            </w:pPr>
            <w:r w:rsidRPr="0036076D">
              <w:rPr>
                <w:lang w:val="en-US"/>
              </w:rPr>
              <w:t>Sesudah (Iterasi 2)</w:t>
            </w:r>
          </w:p>
        </w:tc>
        <w:tc>
          <w:tcPr>
            <w:tcW w:w="2050" w:type="dxa"/>
            <w:tcBorders>
              <w:top w:val="single" w:sz="4" w:space="0" w:color="auto"/>
              <w:left w:val="single" w:sz="4" w:space="0" w:color="auto"/>
              <w:bottom w:val="single" w:sz="4" w:space="0" w:color="auto"/>
              <w:right w:val="single" w:sz="4" w:space="0" w:color="auto"/>
            </w:tcBorders>
            <w:hideMark/>
          </w:tcPr>
          <w:p w14:paraId="6474AD10" w14:textId="77777777" w:rsidR="0036076D" w:rsidRPr="0036076D" w:rsidRDefault="0036076D" w:rsidP="0036076D">
            <w:pPr>
              <w:pStyle w:val="JuduluntukTabel"/>
              <w:ind w:firstLine="0"/>
              <w:jc w:val="both"/>
              <w:rPr>
                <w:lang w:val="en-US"/>
              </w:rPr>
            </w:pPr>
            <w:r w:rsidRPr="0036076D">
              <w:rPr>
                <w:lang w:val="en-US"/>
              </w:rPr>
              <w:t>Peningkatan</w:t>
            </w:r>
          </w:p>
        </w:tc>
      </w:tr>
      <w:tr w:rsidR="0036076D" w:rsidRPr="0036076D" w14:paraId="62901ABC" w14:textId="77777777" w:rsidTr="0036076D">
        <w:tc>
          <w:tcPr>
            <w:tcW w:w="2000" w:type="dxa"/>
            <w:tcBorders>
              <w:top w:val="single" w:sz="4" w:space="0" w:color="auto"/>
              <w:left w:val="single" w:sz="4" w:space="0" w:color="auto"/>
              <w:bottom w:val="single" w:sz="4" w:space="0" w:color="auto"/>
              <w:right w:val="single" w:sz="4" w:space="0" w:color="auto"/>
            </w:tcBorders>
            <w:hideMark/>
          </w:tcPr>
          <w:p w14:paraId="4DF07BB4" w14:textId="77777777" w:rsidR="0036076D" w:rsidRPr="0036076D" w:rsidRDefault="0036076D" w:rsidP="0036076D">
            <w:pPr>
              <w:pStyle w:val="JuduluntukTabel"/>
              <w:ind w:firstLine="0"/>
              <w:jc w:val="both"/>
              <w:rPr>
                <w:lang w:val="en-US"/>
              </w:rPr>
            </w:pPr>
            <w:r w:rsidRPr="0036076D">
              <w:rPr>
                <w:lang w:val="en-US"/>
              </w:rPr>
              <w:t>Waktu Validasi Dokumen</w:t>
            </w:r>
          </w:p>
        </w:tc>
        <w:tc>
          <w:tcPr>
            <w:tcW w:w="1943" w:type="dxa"/>
            <w:tcBorders>
              <w:top w:val="single" w:sz="4" w:space="0" w:color="auto"/>
              <w:left w:val="single" w:sz="4" w:space="0" w:color="auto"/>
              <w:bottom w:val="single" w:sz="4" w:space="0" w:color="auto"/>
              <w:right w:val="single" w:sz="4" w:space="0" w:color="auto"/>
            </w:tcBorders>
            <w:hideMark/>
          </w:tcPr>
          <w:p w14:paraId="1DC68C92" w14:textId="77777777" w:rsidR="0036076D" w:rsidRPr="0036076D" w:rsidRDefault="0036076D" w:rsidP="0036076D">
            <w:pPr>
              <w:pStyle w:val="JuduluntukTabel"/>
              <w:ind w:firstLine="0"/>
              <w:jc w:val="both"/>
              <w:rPr>
                <w:lang w:val="en-US"/>
              </w:rPr>
            </w:pPr>
            <w:r w:rsidRPr="0036076D">
              <w:rPr>
                <w:lang w:val="en-US"/>
              </w:rPr>
              <w:t>15 menit</w:t>
            </w:r>
          </w:p>
        </w:tc>
        <w:tc>
          <w:tcPr>
            <w:tcW w:w="1935" w:type="dxa"/>
            <w:tcBorders>
              <w:top w:val="single" w:sz="4" w:space="0" w:color="auto"/>
              <w:left w:val="single" w:sz="4" w:space="0" w:color="auto"/>
              <w:bottom w:val="single" w:sz="4" w:space="0" w:color="auto"/>
              <w:right w:val="single" w:sz="4" w:space="0" w:color="auto"/>
            </w:tcBorders>
            <w:hideMark/>
          </w:tcPr>
          <w:p w14:paraId="650B9142" w14:textId="77777777" w:rsidR="0036076D" w:rsidRPr="0036076D" w:rsidRDefault="0036076D" w:rsidP="0036076D">
            <w:pPr>
              <w:pStyle w:val="JuduluntukTabel"/>
              <w:ind w:firstLine="0"/>
              <w:jc w:val="both"/>
              <w:rPr>
                <w:lang w:val="en-US"/>
              </w:rPr>
            </w:pPr>
            <w:r w:rsidRPr="0036076D">
              <w:rPr>
                <w:lang w:val="en-US"/>
              </w:rPr>
              <w:t>2 menit</w:t>
            </w:r>
          </w:p>
        </w:tc>
        <w:tc>
          <w:tcPr>
            <w:tcW w:w="2050" w:type="dxa"/>
            <w:tcBorders>
              <w:top w:val="single" w:sz="4" w:space="0" w:color="auto"/>
              <w:left w:val="single" w:sz="4" w:space="0" w:color="auto"/>
              <w:bottom w:val="single" w:sz="4" w:space="0" w:color="auto"/>
              <w:right w:val="single" w:sz="4" w:space="0" w:color="auto"/>
            </w:tcBorders>
            <w:hideMark/>
          </w:tcPr>
          <w:p w14:paraId="07D0711D" w14:textId="77777777" w:rsidR="0036076D" w:rsidRPr="0036076D" w:rsidRDefault="0036076D" w:rsidP="0036076D">
            <w:pPr>
              <w:pStyle w:val="JuduluntukTabel"/>
              <w:ind w:firstLine="0"/>
              <w:jc w:val="both"/>
              <w:rPr>
                <w:lang w:val="en-US"/>
              </w:rPr>
            </w:pPr>
            <w:r w:rsidRPr="0036076D">
              <w:rPr>
                <w:lang w:val="en-US"/>
              </w:rPr>
              <w:t>87% lebih cepat</w:t>
            </w:r>
          </w:p>
        </w:tc>
      </w:tr>
      <w:tr w:rsidR="0036076D" w:rsidRPr="0036076D" w14:paraId="335B53A2" w14:textId="77777777" w:rsidTr="0036076D">
        <w:tc>
          <w:tcPr>
            <w:tcW w:w="2000" w:type="dxa"/>
            <w:tcBorders>
              <w:top w:val="single" w:sz="4" w:space="0" w:color="auto"/>
              <w:left w:val="single" w:sz="4" w:space="0" w:color="auto"/>
              <w:bottom w:val="single" w:sz="4" w:space="0" w:color="auto"/>
              <w:right w:val="single" w:sz="4" w:space="0" w:color="auto"/>
            </w:tcBorders>
            <w:hideMark/>
          </w:tcPr>
          <w:p w14:paraId="4D5E76C9" w14:textId="77777777" w:rsidR="0036076D" w:rsidRPr="0036076D" w:rsidRDefault="0036076D" w:rsidP="0036076D">
            <w:pPr>
              <w:pStyle w:val="JuduluntukTabel"/>
              <w:ind w:firstLine="0"/>
              <w:jc w:val="both"/>
              <w:rPr>
                <w:lang w:val="en-US"/>
              </w:rPr>
            </w:pPr>
            <w:r w:rsidRPr="0036076D">
              <w:rPr>
                <w:lang w:val="en-US"/>
              </w:rPr>
              <w:t>Akurasi QR Code</w:t>
            </w:r>
          </w:p>
        </w:tc>
        <w:tc>
          <w:tcPr>
            <w:tcW w:w="1943" w:type="dxa"/>
            <w:tcBorders>
              <w:top w:val="single" w:sz="4" w:space="0" w:color="auto"/>
              <w:left w:val="single" w:sz="4" w:space="0" w:color="auto"/>
              <w:bottom w:val="single" w:sz="4" w:space="0" w:color="auto"/>
              <w:right w:val="single" w:sz="4" w:space="0" w:color="auto"/>
            </w:tcBorders>
            <w:hideMark/>
          </w:tcPr>
          <w:p w14:paraId="3BFFEAB7" w14:textId="77777777" w:rsidR="0036076D" w:rsidRPr="0036076D" w:rsidRDefault="0036076D" w:rsidP="0036076D">
            <w:pPr>
              <w:pStyle w:val="JuduluntukTabel"/>
              <w:ind w:firstLine="0"/>
              <w:jc w:val="both"/>
              <w:rPr>
                <w:lang w:val="en-US"/>
              </w:rPr>
            </w:pPr>
            <w:r w:rsidRPr="0036076D">
              <w:rPr>
                <w:lang w:val="en-US"/>
              </w:rPr>
              <w:t>-</w:t>
            </w:r>
          </w:p>
        </w:tc>
        <w:tc>
          <w:tcPr>
            <w:tcW w:w="1935" w:type="dxa"/>
            <w:tcBorders>
              <w:top w:val="single" w:sz="4" w:space="0" w:color="auto"/>
              <w:left w:val="single" w:sz="4" w:space="0" w:color="auto"/>
              <w:bottom w:val="single" w:sz="4" w:space="0" w:color="auto"/>
              <w:right w:val="single" w:sz="4" w:space="0" w:color="auto"/>
            </w:tcBorders>
            <w:hideMark/>
          </w:tcPr>
          <w:p w14:paraId="63DC4552" w14:textId="77777777" w:rsidR="0036076D" w:rsidRPr="0036076D" w:rsidRDefault="0036076D" w:rsidP="0036076D">
            <w:pPr>
              <w:pStyle w:val="JuduluntukTabel"/>
              <w:ind w:firstLine="0"/>
              <w:jc w:val="both"/>
              <w:rPr>
                <w:lang w:val="en-US"/>
              </w:rPr>
            </w:pPr>
            <w:r w:rsidRPr="0036076D">
              <w:rPr>
                <w:lang w:val="en-US"/>
              </w:rPr>
              <w:t>99,8%</w:t>
            </w:r>
          </w:p>
        </w:tc>
        <w:tc>
          <w:tcPr>
            <w:tcW w:w="2050" w:type="dxa"/>
            <w:tcBorders>
              <w:top w:val="single" w:sz="4" w:space="0" w:color="auto"/>
              <w:left w:val="single" w:sz="4" w:space="0" w:color="auto"/>
              <w:bottom w:val="single" w:sz="4" w:space="0" w:color="auto"/>
              <w:right w:val="single" w:sz="4" w:space="0" w:color="auto"/>
            </w:tcBorders>
            <w:hideMark/>
          </w:tcPr>
          <w:p w14:paraId="145C48A3" w14:textId="77777777" w:rsidR="0036076D" w:rsidRPr="0036076D" w:rsidRDefault="0036076D" w:rsidP="0036076D">
            <w:pPr>
              <w:pStyle w:val="JuduluntukTabel"/>
              <w:ind w:firstLine="0"/>
              <w:jc w:val="both"/>
              <w:rPr>
                <w:lang w:val="en-US"/>
              </w:rPr>
            </w:pPr>
            <w:r w:rsidRPr="0036076D">
              <w:rPr>
                <w:lang w:val="en-US"/>
              </w:rPr>
              <w:t>Baru diterapkan</w:t>
            </w:r>
          </w:p>
        </w:tc>
      </w:tr>
      <w:tr w:rsidR="0036076D" w:rsidRPr="0036076D" w14:paraId="15E06536" w14:textId="77777777" w:rsidTr="0036076D">
        <w:tc>
          <w:tcPr>
            <w:tcW w:w="2000" w:type="dxa"/>
            <w:tcBorders>
              <w:top w:val="single" w:sz="4" w:space="0" w:color="auto"/>
              <w:left w:val="single" w:sz="4" w:space="0" w:color="auto"/>
              <w:bottom w:val="single" w:sz="4" w:space="0" w:color="auto"/>
              <w:right w:val="single" w:sz="4" w:space="0" w:color="auto"/>
            </w:tcBorders>
            <w:hideMark/>
          </w:tcPr>
          <w:p w14:paraId="51A42D17" w14:textId="77777777" w:rsidR="0036076D" w:rsidRPr="0036076D" w:rsidRDefault="0036076D" w:rsidP="0036076D">
            <w:pPr>
              <w:pStyle w:val="JuduluntukTabel"/>
              <w:ind w:firstLine="0"/>
              <w:jc w:val="both"/>
              <w:rPr>
                <w:lang w:val="en-US"/>
              </w:rPr>
            </w:pPr>
            <w:r w:rsidRPr="0036076D">
              <w:rPr>
                <w:lang w:val="en-US"/>
              </w:rPr>
              <w:t>Keamanan Dokumen</w:t>
            </w:r>
          </w:p>
        </w:tc>
        <w:tc>
          <w:tcPr>
            <w:tcW w:w="1943" w:type="dxa"/>
            <w:tcBorders>
              <w:top w:val="single" w:sz="4" w:space="0" w:color="auto"/>
              <w:left w:val="single" w:sz="4" w:space="0" w:color="auto"/>
              <w:bottom w:val="single" w:sz="4" w:space="0" w:color="auto"/>
              <w:right w:val="single" w:sz="4" w:space="0" w:color="auto"/>
            </w:tcBorders>
            <w:hideMark/>
          </w:tcPr>
          <w:p w14:paraId="2262B0E3" w14:textId="77777777" w:rsidR="0036076D" w:rsidRPr="0036076D" w:rsidRDefault="0036076D" w:rsidP="0036076D">
            <w:pPr>
              <w:pStyle w:val="JuduluntukTabel"/>
              <w:ind w:firstLine="0"/>
              <w:jc w:val="both"/>
              <w:rPr>
                <w:lang w:val="en-US"/>
              </w:rPr>
            </w:pPr>
            <w:r w:rsidRPr="0036076D">
              <w:rPr>
                <w:lang w:val="en-US"/>
              </w:rPr>
              <w:t>Dasar</w:t>
            </w:r>
          </w:p>
        </w:tc>
        <w:tc>
          <w:tcPr>
            <w:tcW w:w="1935" w:type="dxa"/>
            <w:tcBorders>
              <w:top w:val="single" w:sz="4" w:space="0" w:color="auto"/>
              <w:left w:val="single" w:sz="4" w:space="0" w:color="auto"/>
              <w:bottom w:val="single" w:sz="4" w:space="0" w:color="auto"/>
              <w:right w:val="single" w:sz="4" w:space="0" w:color="auto"/>
            </w:tcBorders>
            <w:hideMark/>
          </w:tcPr>
          <w:p w14:paraId="3F28ACA9" w14:textId="77777777" w:rsidR="0036076D" w:rsidRPr="0036076D" w:rsidRDefault="0036076D" w:rsidP="0036076D">
            <w:pPr>
              <w:pStyle w:val="JuduluntukTabel"/>
              <w:ind w:firstLine="0"/>
              <w:jc w:val="both"/>
              <w:rPr>
                <w:lang w:val="en-US"/>
              </w:rPr>
            </w:pPr>
            <w:r w:rsidRPr="0036076D">
              <w:rPr>
                <w:lang w:val="en-US"/>
              </w:rPr>
              <w:t>Enkripsi AES-256</w:t>
            </w:r>
          </w:p>
        </w:tc>
        <w:tc>
          <w:tcPr>
            <w:tcW w:w="2050" w:type="dxa"/>
            <w:tcBorders>
              <w:top w:val="single" w:sz="4" w:space="0" w:color="auto"/>
              <w:left w:val="single" w:sz="4" w:space="0" w:color="auto"/>
              <w:bottom w:val="single" w:sz="4" w:space="0" w:color="auto"/>
              <w:right w:val="single" w:sz="4" w:space="0" w:color="auto"/>
            </w:tcBorders>
            <w:hideMark/>
          </w:tcPr>
          <w:p w14:paraId="1674B214" w14:textId="77777777" w:rsidR="0036076D" w:rsidRPr="0036076D" w:rsidRDefault="0036076D" w:rsidP="0036076D">
            <w:pPr>
              <w:pStyle w:val="JuduluntukTabel"/>
              <w:ind w:firstLine="0"/>
              <w:jc w:val="both"/>
              <w:rPr>
                <w:lang w:val="en-US"/>
              </w:rPr>
            </w:pPr>
            <w:r w:rsidRPr="0036076D">
              <w:rPr>
                <w:lang w:val="en-US"/>
              </w:rPr>
              <w:t>Signifikan</w:t>
            </w:r>
          </w:p>
        </w:tc>
      </w:tr>
      <w:tr w:rsidR="0036076D" w:rsidRPr="0036076D" w14:paraId="1E74E155" w14:textId="77777777" w:rsidTr="0036076D">
        <w:tc>
          <w:tcPr>
            <w:tcW w:w="2000" w:type="dxa"/>
            <w:tcBorders>
              <w:top w:val="single" w:sz="4" w:space="0" w:color="auto"/>
              <w:left w:val="single" w:sz="4" w:space="0" w:color="auto"/>
              <w:bottom w:val="single" w:sz="4" w:space="0" w:color="auto"/>
              <w:right w:val="single" w:sz="4" w:space="0" w:color="auto"/>
            </w:tcBorders>
            <w:hideMark/>
          </w:tcPr>
          <w:p w14:paraId="5C978814" w14:textId="77777777" w:rsidR="0036076D" w:rsidRPr="0036076D" w:rsidRDefault="0036076D" w:rsidP="0036076D">
            <w:pPr>
              <w:pStyle w:val="JuduluntukTabel"/>
              <w:ind w:firstLine="0"/>
              <w:jc w:val="both"/>
              <w:rPr>
                <w:lang w:val="en-US"/>
              </w:rPr>
            </w:pPr>
            <w:r w:rsidRPr="0036076D">
              <w:rPr>
                <w:lang w:val="en-US"/>
              </w:rPr>
              <w:t>Audit Trail</w:t>
            </w:r>
          </w:p>
        </w:tc>
        <w:tc>
          <w:tcPr>
            <w:tcW w:w="1943" w:type="dxa"/>
            <w:tcBorders>
              <w:top w:val="single" w:sz="4" w:space="0" w:color="auto"/>
              <w:left w:val="single" w:sz="4" w:space="0" w:color="auto"/>
              <w:bottom w:val="single" w:sz="4" w:space="0" w:color="auto"/>
              <w:right w:val="single" w:sz="4" w:space="0" w:color="auto"/>
            </w:tcBorders>
            <w:hideMark/>
          </w:tcPr>
          <w:p w14:paraId="3C4C61B3" w14:textId="77777777" w:rsidR="0036076D" w:rsidRPr="0036076D" w:rsidRDefault="0036076D" w:rsidP="0036076D">
            <w:pPr>
              <w:pStyle w:val="JuduluntukTabel"/>
              <w:ind w:firstLine="0"/>
              <w:jc w:val="both"/>
              <w:rPr>
                <w:lang w:val="en-US"/>
              </w:rPr>
            </w:pPr>
            <w:r w:rsidRPr="0036076D">
              <w:rPr>
                <w:lang w:val="en-US"/>
              </w:rPr>
              <w:t>Tidak ada</w:t>
            </w:r>
          </w:p>
        </w:tc>
        <w:tc>
          <w:tcPr>
            <w:tcW w:w="1935" w:type="dxa"/>
            <w:tcBorders>
              <w:top w:val="single" w:sz="4" w:space="0" w:color="auto"/>
              <w:left w:val="single" w:sz="4" w:space="0" w:color="auto"/>
              <w:bottom w:val="single" w:sz="4" w:space="0" w:color="auto"/>
              <w:right w:val="single" w:sz="4" w:space="0" w:color="auto"/>
            </w:tcBorders>
            <w:hideMark/>
          </w:tcPr>
          <w:p w14:paraId="594CE239" w14:textId="77777777" w:rsidR="0036076D" w:rsidRPr="0036076D" w:rsidRDefault="0036076D" w:rsidP="0036076D">
            <w:pPr>
              <w:pStyle w:val="JuduluntukTabel"/>
              <w:ind w:firstLine="0"/>
              <w:jc w:val="both"/>
              <w:rPr>
                <w:lang w:val="en-US"/>
              </w:rPr>
            </w:pPr>
            <w:r w:rsidRPr="0036076D">
              <w:rPr>
                <w:lang w:val="en-US"/>
              </w:rPr>
              <w:t>100% tercatat</w:t>
            </w:r>
          </w:p>
        </w:tc>
        <w:tc>
          <w:tcPr>
            <w:tcW w:w="2050" w:type="dxa"/>
            <w:tcBorders>
              <w:top w:val="single" w:sz="4" w:space="0" w:color="auto"/>
              <w:left w:val="single" w:sz="4" w:space="0" w:color="auto"/>
              <w:bottom w:val="single" w:sz="4" w:space="0" w:color="auto"/>
              <w:right w:val="single" w:sz="4" w:space="0" w:color="auto"/>
            </w:tcBorders>
            <w:hideMark/>
          </w:tcPr>
          <w:p w14:paraId="758F8882" w14:textId="77777777" w:rsidR="0036076D" w:rsidRPr="0036076D" w:rsidRDefault="0036076D" w:rsidP="0036076D">
            <w:pPr>
              <w:pStyle w:val="JuduluntukTabel"/>
              <w:ind w:firstLine="0"/>
              <w:jc w:val="both"/>
              <w:rPr>
                <w:lang w:val="en-US"/>
              </w:rPr>
            </w:pPr>
            <w:r w:rsidRPr="0036076D">
              <w:rPr>
                <w:lang w:val="en-US"/>
              </w:rPr>
              <w:t>Baru diterapkan</w:t>
            </w:r>
          </w:p>
        </w:tc>
      </w:tr>
      <w:tr w:rsidR="0036076D" w:rsidRPr="0036076D" w14:paraId="04CCCFD5" w14:textId="77777777" w:rsidTr="0036076D">
        <w:tc>
          <w:tcPr>
            <w:tcW w:w="2000" w:type="dxa"/>
            <w:tcBorders>
              <w:top w:val="single" w:sz="4" w:space="0" w:color="auto"/>
              <w:left w:val="single" w:sz="4" w:space="0" w:color="auto"/>
              <w:bottom w:val="single" w:sz="4" w:space="0" w:color="auto"/>
              <w:right w:val="single" w:sz="4" w:space="0" w:color="auto"/>
            </w:tcBorders>
            <w:hideMark/>
          </w:tcPr>
          <w:p w14:paraId="04F54855" w14:textId="77777777" w:rsidR="0036076D" w:rsidRPr="0036076D" w:rsidRDefault="0036076D" w:rsidP="0036076D">
            <w:pPr>
              <w:pStyle w:val="JuduluntukTabel"/>
              <w:ind w:firstLine="0"/>
              <w:jc w:val="both"/>
              <w:rPr>
                <w:lang w:val="en-US"/>
              </w:rPr>
            </w:pPr>
            <w:r w:rsidRPr="0036076D">
              <w:rPr>
                <w:lang w:val="en-US"/>
              </w:rPr>
              <w:t>Efisiensi Sistem</w:t>
            </w:r>
          </w:p>
        </w:tc>
        <w:tc>
          <w:tcPr>
            <w:tcW w:w="1943" w:type="dxa"/>
            <w:tcBorders>
              <w:top w:val="single" w:sz="4" w:space="0" w:color="auto"/>
              <w:left w:val="single" w:sz="4" w:space="0" w:color="auto"/>
              <w:bottom w:val="single" w:sz="4" w:space="0" w:color="auto"/>
              <w:right w:val="single" w:sz="4" w:space="0" w:color="auto"/>
            </w:tcBorders>
            <w:hideMark/>
          </w:tcPr>
          <w:p w14:paraId="50E49F2C" w14:textId="77777777" w:rsidR="0036076D" w:rsidRPr="0036076D" w:rsidRDefault="0036076D" w:rsidP="0036076D">
            <w:pPr>
              <w:pStyle w:val="JuduluntukTabel"/>
              <w:ind w:firstLine="0"/>
              <w:jc w:val="both"/>
              <w:rPr>
                <w:lang w:val="en-US"/>
              </w:rPr>
            </w:pPr>
            <w:r w:rsidRPr="0036076D">
              <w:rPr>
                <w:lang w:val="en-US"/>
              </w:rPr>
              <w:t>Baseline</w:t>
            </w:r>
          </w:p>
        </w:tc>
        <w:tc>
          <w:tcPr>
            <w:tcW w:w="1935" w:type="dxa"/>
            <w:tcBorders>
              <w:top w:val="single" w:sz="4" w:space="0" w:color="auto"/>
              <w:left w:val="single" w:sz="4" w:space="0" w:color="auto"/>
              <w:bottom w:val="single" w:sz="4" w:space="0" w:color="auto"/>
              <w:right w:val="single" w:sz="4" w:space="0" w:color="auto"/>
            </w:tcBorders>
            <w:hideMark/>
          </w:tcPr>
          <w:p w14:paraId="6DBB40F6" w14:textId="77777777" w:rsidR="0036076D" w:rsidRPr="0036076D" w:rsidRDefault="0036076D" w:rsidP="0036076D">
            <w:pPr>
              <w:pStyle w:val="JuduluntukTabel"/>
              <w:ind w:firstLine="0"/>
              <w:jc w:val="both"/>
              <w:rPr>
                <w:lang w:val="en-US"/>
              </w:rPr>
            </w:pPr>
            <w:r w:rsidRPr="0036076D">
              <w:rPr>
                <w:lang w:val="en-US"/>
              </w:rPr>
              <w:t>+70%</w:t>
            </w:r>
          </w:p>
        </w:tc>
        <w:tc>
          <w:tcPr>
            <w:tcW w:w="2050" w:type="dxa"/>
            <w:tcBorders>
              <w:top w:val="single" w:sz="4" w:space="0" w:color="auto"/>
              <w:left w:val="single" w:sz="4" w:space="0" w:color="auto"/>
              <w:bottom w:val="single" w:sz="4" w:space="0" w:color="auto"/>
              <w:right w:val="single" w:sz="4" w:space="0" w:color="auto"/>
            </w:tcBorders>
            <w:hideMark/>
          </w:tcPr>
          <w:p w14:paraId="43B7FF60" w14:textId="77777777" w:rsidR="0036076D" w:rsidRPr="0036076D" w:rsidRDefault="0036076D" w:rsidP="0036076D">
            <w:pPr>
              <w:pStyle w:val="JuduluntukTabel"/>
              <w:ind w:firstLine="0"/>
              <w:jc w:val="both"/>
              <w:rPr>
                <w:lang w:val="en-US"/>
              </w:rPr>
            </w:pPr>
            <w:r w:rsidRPr="0036076D">
              <w:rPr>
                <w:lang w:val="en-US"/>
              </w:rPr>
              <w:t>Signifikan</w:t>
            </w:r>
          </w:p>
        </w:tc>
      </w:tr>
      <w:tr w:rsidR="0036076D" w:rsidRPr="0036076D" w14:paraId="54040D42" w14:textId="77777777" w:rsidTr="0036076D">
        <w:tc>
          <w:tcPr>
            <w:tcW w:w="2000" w:type="dxa"/>
            <w:tcBorders>
              <w:top w:val="single" w:sz="4" w:space="0" w:color="auto"/>
              <w:left w:val="single" w:sz="4" w:space="0" w:color="auto"/>
              <w:bottom w:val="single" w:sz="4" w:space="0" w:color="auto"/>
              <w:right w:val="single" w:sz="4" w:space="0" w:color="auto"/>
            </w:tcBorders>
            <w:hideMark/>
          </w:tcPr>
          <w:p w14:paraId="404DDC92" w14:textId="77777777" w:rsidR="0036076D" w:rsidRPr="0036076D" w:rsidRDefault="0036076D" w:rsidP="0036076D">
            <w:pPr>
              <w:pStyle w:val="JuduluntukTabel"/>
              <w:ind w:firstLine="0"/>
              <w:jc w:val="both"/>
              <w:rPr>
                <w:lang w:val="en-US"/>
              </w:rPr>
            </w:pPr>
            <w:r w:rsidRPr="0036076D">
              <w:rPr>
                <w:lang w:val="en-US"/>
              </w:rPr>
              <w:t>Kepuasan Pengguna</w:t>
            </w:r>
          </w:p>
        </w:tc>
        <w:tc>
          <w:tcPr>
            <w:tcW w:w="1943" w:type="dxa"/>
            <w:tcBorders>
              <w:top w:val="single" w:sz="4" w:space="0" w:color="auto"/>
              <w:left w:val="single" w:sz="4" w:space="0" w:color="auto"/>
              <w:bottom w:val="single" w:sz="4" w:space="0" w:color="auto"/>
              <w:right w:val="single" w:sz="4" w:space="0" w:color="auto"/>
            </w:tcBorders>
            <w:hideMark/>
          </w:tcPr>
          <w:p w14:paraId="06139DBE" w14:textId="77777777" w:rsidR="0036076D" w:rsidRPr="0036076D" w:rsidRDefault="0036076D" w:rsidP="0036076D">
            <w:pPr>
              <w:pStyle w:val="JuduluntukTabel"/>
              <w:ind w:firstLine="0"/>
              <w:jc w:val="both"/>
              <w:rPr>
                <w:lang w:val="en-US"/>
              </w:rPr>
            </w:pPr>
            <w:r w:rsidRPr="0036076D">
              <w:rPr>
                <w:lang w:val="en-US"/>
              </w:rPr>
              <w:t>80%</w:t>
            </w:r>
          </w:p>
        </w:tc>
        <w:tc>
          <w:tcPr>
            <w:tcW w:w="1935" w:type="dxa"/>
            <w:tcBorders>
              <w:top w:val="single" w:sz="4" w:space="0" w:color="auto"/>
              <w:left w:val="single" w:sz="4" w:space="0" w:color="auto"/>
              <w:bottom w:val="single" w:sz="4" w:space="0" w:color="auto"/>
              <w:right w:val="single" w:sz="4" w:space="0" w:color="auto"/>
            </w:tcBorders>
            <w:hideMark/>
          </w:tcPr>
          <w:p w14:paraId="39972730" w14:textId="77777777" w:rsidR="0036076D" w:rsidRPr="0036076D" w:rsidRDefault="0036076D" w:rsidP="0036076D">
            <w:pPr>
              <w:pStyle w:val="JuduluntukTabel"/>
              <w:ind w:firstLine="0"/>
              <w:jc w:val="both"/>
              <w:rPr>
                <w:lang w:val="en-US"/>
              </w:rPr>
            </w:pPr>
            <w:r w:rsidRPr="0036076D">
              <w:rPr>
                <w:lang w:val="en-US"/>
              </w:rPr>
              <w:t>82%</w:t>
            </w:r>
          </w:p>
        </w:tc>
        <w:tc>
          <w:tcPr>
            <w:tcW w:w="2050" w:type="dxa"/>
            <w:tcBorders>
              <w:top w:val="single" w:sz="4" w:space="0" w:color="auto"/>
              <w:left w:val="single" w:sz="4" w:space="0" w:color="auto"/>
              <w:bottom w:val="single" w:sz="4" w:space="0" w:color="auto"/>
              <w:right w:val="single" w:sz="4" w:space="0" w:color="auto"/>
            </w:tcBorders>
            <w:hideMark/>
          </w:tcPr>
          <w:p w14:paraId="76C739DF" w14:textId="4C8700DC" w:rsidR="0036076D" w:rsidRPr="0036076D" w:rsidRDefault="0036076D" w:rsidP="0036076D">
            <w:pPr>
              <w:pStyle w:val="JuduluntukTabel"/>
              <w:ind w:firstLine="0"/>
              <w:jc w:val="both"/>
              <w:rPr>
                <w:lang w:val="en-US"/>
              </w:rPr>
            </w:pPr>
            <w:r w:rsidRPr="0036076D">
              <w:rPr>
                <w:lang w:val="en-US"/>
              </w:rPr>
              <w:t>+2%</w:t>
            </w:r>
          </w:p>
        </w:tc>
      </w:tr>
    </w:tbl>
    <w:p w14:paraId="47686D51" w14:textId="1BAEA4F4" w:rsidR="0036076D" w:rsidRDefault="0036076D" w:rsidP="0036076D">
      <w:r>
        <w:t>Sistem enkripsi AES-256 berhasil diimplementasikan untuk melindungi dokumen sensitif selama proses pengiriman dan penyimpanan. Sistem audit trail berhasil diimplementasikan untuk mencatat semua aktivitas sistem, termasuk login, upload dokumen, validasi, dan pengiriman. Sistem notifikasi real-time berhasil diimplementasikan untuk memberikan update status dokumen kepada pengguna secara otomatis.</w:t>
      </w:r>
    </w:p>
    <w:p w14:paraId="24D38484" w14:textId="15FAEFF2" w:rsidR="0036076D" w:rsidRDefault="0036076D" w:rsidP="0036076D">
      <w:r>
        <w:t>Uji coba dilakukan dengan pendekatan white box testing selama 4 minggu dengan 5 pegawai PSI dan 5 pengguna eksternal (PPAT) untuk memastikan sistem keamanan berfungsi dengan baik. Pengujian keamanan dilakukan untuk memastikan enkripsi, validasi QR code, dan audit trail berfungsi dengan baik. Pengujian integrasi dilakukan untuk memastikan sistem sertifikat digital terintegrasi dengan baik dengan sistem booking online.</w:t>
      </w:r>
    </w:p>
    <w:p w14:paraId="59254470" w14:textId="56D3DF72" w:rsidR="0036076D" w:rsidRDefault="0036076D" w:rsidP="0036076D">
      <w:r>
        <w:t>Dampak positif yang dicapai meliputi peningkatan tingkat keamanan sistem yang signifikan sesuai standar pemerintah, validasi dokumen yang lebih otomatis dan akurat, audit trail yang memungkinkan tracking aktivitas yang lebih detail, serta notifikasi real-time yang meningkatkan responsivitas sistem.</w:t>
      </w:r>
    </w:p>
    <w:p w14:paraId="0CD3A82B" w14:textId="05BF6C69" w:rsidR="0036076D" w:rsidRDefault="0036076D" w:rsidP="0036076D">
      <w:r>
        <w:t xml:space="preserve">Namun, masih ditemukan kekurangan yang perlu diperbaiki pada iterasi berikutnya, yaitu masih diperlukan penambahan sistem kuotasi untuk mencegah penumpukan booking karena dengan sistem yang lebih efisien, jumlah booking mengalami peningkatan yang signifikan. Sistem sertifikat digital yang </w:t>
      </w:r>
      <w:r>
        <w:lastRenderedPageBreak/>
        <w:t>dikembangkan adalah fitur baru lokal untuk BAPPENDA, bukan integrasi dengan sistem BSRE eksternal.</w:t>
      </w:r>
    </w:p>
    <w:p w14:paraId="7C40F206" w14:textId="77777777" w:rsidR="00182E6A" w:rsidRDefault="00182E6A" w:rsidP="0036076D"/>
    <w:p w14:paraId="0CCC2A2F" w14:textId="2C940ADE" w:rsidR="00182E6A" w:rsidRDefault="00182E6A" w:rsidP="00182E6A">
      <w:pPr>
        <w:pStyle w:val="JudulSub-subbab"/>
      </w:pPr>
      <w:r w:rsidRPr="00182E6A">
        <w:t>Hasil Iterasi 3: Sistem Kuotasi Cerdas</w:t>
      </w:r>
    </w:p>
    <w:p w14:paraId="10A27EBF" w14:textId="0EB1EB8A" w:rsidR="00182E6A" w:rsidRDefault="00182E6A" w:rsidP="00182E6A">
      <w:pPr>
        <w:rPr>
          <w:lang w:val="id-ID"/>
        </w:rPr>
      </w:pPr>
      <w:r w:rsidRPr="00182E6A">
        <w:rPr>
          <w:lang w:val="id-ID"/>
        </w:rPr>
        <w:t>Iterasi ketiga berhasil mengoptimalkan beban kerja dan efisiensi sistem melalui implementasi sistem kuotasi cerdas yang dapat mengelola kapasitas harian dengan baik. Sistem kuotasi dinamis berhasil diimplementasikan untuk menyesuaikan kuota berdasarkan jumlah peneliti aktif per UPT dan jenis pajak, dengan kuota harian dinamis sebesar 80 dokumen untuk BPHTB.</w:t>
      </w:r>
    </w:p>
    <w:p w14:paraId="4683372A" w14:textId="77777777" w:rsidR="005E37E4" w:rsidRDefault="005E37E4" w:rsidP="00182E6A">
      <w:pPr>
        <w:rPr>
          <w:lang w:val="id-ID"/>
        </w:rPr>
      </w:pPr>
    </w:p>
    <w:p w14:paraId="24EC060F" w14:textId="76E5122A" w:rsidR="00182E6A" w:rsidRDefault="00182E6A" w:rsidP="00182E6A">
      <w:pPr>
        <w:pStyle w:val="JuduluntukTabel"/>
      </w:pPr>
      <w:r w:rsidRPr="00182E6A">
        <w:t xml:space="preserve">Tabel </w:t>
      </w:r>
      <w:r>
        <w:t>10</w:t>
      </w:r>
      <w:r w:rsidRPr="00182E6A">
        <w:t xml:space="preserve"> Struktur Database Tambahan Iterasi 3</w:t>
      </w:r>
    </w:p>
    <w:tbl>
      <w:tblPr>
        <w:tblStyle w:val="KisiTabel"/>
        <w:tblW w:w="0" w:type="auto"/>
        <w:tblLook w:val="04A0" w:firstRow="1" w:lastRow="0" w:firstColumn="1" w:lastColumn="0" w:noHBand="0" w:noVBand="1"/>
      </w:tblPr>
      <w:tblGrid>
        <w:gridCol w:w="1972"/>
        <w:gridCol w:w="2003"/>
        <w:gridCol w:w="1976"/>
        <w:gridCol w:w="1977"/>
      </w:tblGrid>
      <w:tr w:rsidR="00182E6A" w:rsidRPr="00182E6A" w14:paraId="4E0297CF" w14:textId="77777777" w:rsidTr="00182E6A">
        <w:tc>
          <w:tcPr>
            <w:tcW w:w="1972" w:type="dxa"/>
          </w:tcPr>
          <w:p w14:paraId="3737BD64" w14:textId="77777777" w:rsidR="00182E6A" w:rsidRPr="00182E6A" w:rsidRDefault="00182E6A" w:rsidP="00E61535">
            <w:pPr>
              <w:pStyle w:val="JuduluntukTabel"/>
              <w:ind w:firstLine="0"/>
            </w:pPr>
            <w:r w:rsidRPr="00182E6A">
              <w:t>No</w:t>
            </w:r>
          </w:p>
        </w:tc>
        <w:tc>
          <w:tcPr>
            <w:tcW w:w="2003" w:type="dxa"/>
          </w:tcPr>
          <w:p w14:paraId="70697C64" w14:textId="77777777" w:rsidR="00182E6A" w:rsidRPr="00182E6A" w:rsidRDefault="00182E6A" w:rsidP="00E61535">
            <w:pPr>
              <w:pStyle w:val="JuduluntukTabel"/>
              <w:ind w:firstLine="0"/>
            </w:pPr>
            <w:r w:rsidRPr="00182E6A">
              <w:t>Nama Tabel</w:t>
            </w:r>
          </w:p>
        </w:tc>
        <w:tc>
          <w:tcPr>
            <w:tcW w:w="1976" w:type="dxa"/>
          </w:tcPr>
          <w:p w14:paraId="19D60B15" w14:textId="77777777" w:rsidR="00182E6A" w:rsidRPr="00182E6A" w:rsidRDefault="00182E6A" w:rsidP="00E61535">
            <w:pPr>
              <w:pStyle w:val="JuduluntukTabel"/>
              <w:ind w:firstLine="0"/>
            </w:pPr>
            <w:r w:rsidRPr="00182E6A">
              <w:t xml:space="preserve">        Deskripsi</w:t>
            </w:r>
          </w:p>
        </w:tc>
        <w:tc>
          <w:tcPr>
            <w:tcW w:w="1977" w:type="dxa"/>
          </w:tcPr>
          <w:p w14:paraId="4373D6C2" w14:textId="77777777" w:rsidR="00182E6A" w:rsidRPr="00182E6A" w:rsidRDefault="00182E6A" w:rsidP="00E61535">
            <w:pPr>
              <w:pStyle w:val="JuduluntukTabel"/>
              <w:ind w:firstLine="0"/>
            </w:pPr>
            <w:r w:rsidRPr="00182E6A">
              <w:t xml:space="preserve">                                        Kegunaan</w:t>
            </w:r>
          </w:p>
        </w:tc>
      </w:tr>
      <w:tr w:rsidR="00182E6A" w:rsidRPr="00182E6A" w14:paraId="044A901B" w14:textId="77777777" w:rsidTr="00182E6A">
        <w:tc>
          <w:tcPr>
            <w:tcW w:w="1972" w:type="dxa"/>
          </w:tcPr>
          <w:p w14:paraId="5486B70A" w14:textId="77777777" w:rsidR="00182E6A" w:rsidRPr="00182E6A" w:rsidRDefault="00182E6A" w:rsidP="00E61535">
            <w:pPr>
              <w:pStyle w:val="JuduluntukTabel"/>
              <w:ind w:firstLine="0"/>
            </w:pPr>
            <w:r w:rsidRPr="00182E6A">
              <w:t>1</w:t>
            </w:r>
          </w:p>
        </w:tc>
        <w:tc>
          <w:tcPr>
            <w:tcW w:w="2003" w:type="dxa"/>
          </w:tcPr>
          <w:p w14:paraId="4F28E87A" w14:textId="77777777" w:rsidR="00182E6A" w:rsidRPr="00182E6A" w:rsidRDefault="00182E6A" w:rsidP="00E61535">
            <w:pPr>
              <w:pStyle w:val="JuduluntukTabel"/>
              <w:ind w:firstLine="0"/>
            </w:pPr>
            <w:r w:rsidRPr="00182E6A">
              <w:t>daily_counter</w:t>
            </w:r>
          </w:p>
        </w:tc>
        <w:tc>
          <w:tcPr>
            <w:tcW w:w="1976" w:type="dxa"/>
          </w:tcPr>
          <w:p w14:paraId="6F6B7519" w14:textId="77777777" w:rsidR="00182E6A" w:rsidRPr="00182E6A" w:rsidRDefault="00182E6A" w:rsidP="00E61535">
            <w:pPr>
              <w:pStyle w:val="JuduluntukTabel"/>
              <w:ind w:firstLine="0"/>
            </w:pPr>
            <w:r w:rsidRPr="00182E6A">
              <w:t xml:space="preserve">    Counter harian</w:t>
            </w:r>
          </w:p>
        </w:tc>
        <w:tc>
          <w:tcPr>
            <w:tcW w:w="1977" w:type="dxa"/>
          </w:tcPr>
          <w:p w14:paraId="087825B0" w14:textId="77777777" w:rsidR="00182E6A" w:rsidRPr="00182E6A" w:rsidRDefault="00182E6A" w:rsidP="00E61535">
            <w:pPr>
              <w:pStyle w:val="JuduluntukTabel"/>
              <w:ind w:firstLine="0"/>
            </w:pPr>
            <w:r w:rsidRPr="00182E6A">
              <w:t xml:space="preserve">                                    Tracking jumlah booking harian per jenis pajak</w:t>
            </w:r>
          </w:p>
        </w:tc>
      </w:tr>
      <w:tr w:rsidR="00182E6A" w:rsidRPr="00182E6A" w14:paraId="17F3288C" w14:textId="77777777" w:rsidTr="00182E6A">
        <w:tc>
          <w:tcPr>
            <w:tcW w:w="1972" w:type="dxa"/>
          </w:tcPr>
          <w:p w14:paraId="3B871401" w14:textId="77777777" w:rsidR="00182E6A" w:rsidRPr="00182E6A" w:rsidRDefault="00182E6A" w:rsidP="00E61535">
            <w:pPr>
              <w:pStyle w:val="JuduluntukTabel"/>
              <w:ind w:firstLine="0"/>
            </w:pPr>
            <w:r w:rsidRPr="00182E6A">
              <w:t>2</w:t>
            </w:r>
          </w:p>
        </w:tc>
        <w:tc>
          <w:tcPr>
            <w:tcW w:w="2003" w:type="dxa"/>
          </w:tcPr>
          <w:p w14:paraId="48174D0B" w14:textId="77777777" w:rsidR="00182E6A" w:rsidRPr="00182E6A" w:rsidRDefault="00182E6A" w:rsidP="00E61535">
            <w:pPr>
              <w:pStyle w:val="JuduluntukTabel"/>
              <w:ind w:firstLine="0"/>
            </w:pPr>
            <w:r w:rsidRPr="00182E6A">
              <w:t>ppatk_send_queue</w:t>
            </w:r>
          </w:p>
        </w:tc>
        <w:tc>
          <w:tcPr>
            <w:tcW w:w="1976" w:type="dxa"/>
          </w:tcPr>
          <w:p w14:paraId="40F3814D" w14:textId="77777777" w:rsidR="00182E6A" w:rsidRPr="00182E6A" w:rsidRDefault="00182E6A" w:rsidP="00E61535">
            <w:pPr>
              <w:pStyle w:val="JuduluntukTabel"/>
              <w:ind w:firstLine="0"/>
            </w:pPr>
            <w:r w:rsidRPr="00182E6A">
              <w:t>Antrian booking PPAT</w:t>
            </w:r>
          </w:p>
        </w:tc>
        <w:tc>
          <w:tcPr>
            <w:tcW w:w="1977" w:type="dxa"/>
          </w:tcPr>
          <w:p w14:paraId="58B44CCD" w14:textId="77777777" w:rsidR="00182E6A" w:rsidRPr="00182E6A" w:rsidRDefault="00182E6A" w:rsidP="00E61535">
            <w:pPr>
              <w:pStyle w:val="JuduluntukTabel"/>
              <w:ind w:firstLine="0"/>
            </w:pPr>
            <w:r w:rsidRPr="00182E6A">
              <w:t xml:space="preserve">                            Mengelola booking yang melebihi kuota</w:t>
            </w:r>
          </w:p>
        </w:tc>
      </w:tr>
    </w:tbl>
    <w:p w14:paraId="0CDF5F5F" w14:textId="77777777" w:rsidR="005E37E4" w:rsidRDefault="005E37E4" w:rsidP="00182E6A">
      <w:pPr>
        <w:pStyle w:val="JuduluntukTabel"/>
      </w:pPr>
    </w:p>
    <w:p w14:paraId="59B4FD2D" w14:textId="4BD8E9AB" w:rsidR="005E37E4" w:rsidRDefault="005E37E4" w:rsidP="005E37E4">
      <w:r w:rsidRPr="005E37E4">
        <w:t>Pengujian dilakukan dengan pendekatan hybrid testing (black box dan white box) selama 1 minggu sebelum go live dengan melibatkan 5 pegawai PSI (admin, LTB, peneliti, peneliti Validasi, dan LSB) dan 5 pengguna eksternal (PPAT) untuk mengevaluasi user experience dan fungsionalitas sistem dari perspektif pengguna real, termasuk functional testing, user acceptance testing, performance testing, dan security testing.</w:t>
      </w:r>
    </w:p>
    <w:p w14:paraId="34EBC6C2" w14:textId="77777777" w:rsidR="005E37E4" w:rsidRDefault="005E37E4" w:rsidP="005E37E4"/>
    <w:p w14:paraId="394FE4C0" w14:textId="32E817A2" w:rsidR="00182E6A" w:rsidRDefault="00182E6A" w:rsidP="00182E6A">
      <w:pPr>
        <w:pStyle w:val="JuduluntukTabel"/>
      </w:pPr>
      <w:r w:rsidRPr="00182E6A">
        <w:t xml:space="preserve">Tabel </w:t>
      </w:r>
      <w:r>
        <w:t>11</w:t>
      </w:r>
      <w:r w:rsidRPr="00182E6A">
        <w:t xml:space="preserve"> Hasil Pengujian Iterasi 3</w:t>
      </w:r>
    </w:p>
    <w:tbl>
      <w:tblPr>
        <w:tblStyle w:val="KisiTabel"/>
        <w:tblW w:w="0" w:type="auto"/>
        <w:tblLook w:val="04A0" w:firstRow="1" w:lastRow="0" w:firstColumn="1" w:lastColumn="0" w:noHBand="0" w:noVBand="1"/>
      </w:tblPr>
      <w:tblGrid>
        <w:gridCol w:w="1982"/>
        <w:gridCol w:w="1982"/>
        <w:gridCol w:w="1982"/>
        <w:gridCol w:w="1982"/>
      </w:tblGrid>
      <w:tr w:rsidR="00182E6A" w:rsidRPr="00182E6A" w14:paraId="3554283F" w14:textId="77777777">
        <w:tc>
          <w:tcPr>
            <w:tcW w:w="1982" w:type="dxa"/>
          </w:tcPr>
          <w:p w14:paraId="147A2DF5" w14:textId="77777777" w:rsidR="00182E6A" w:rsidRPr="00182E6A" w:rsidRDefault="00182E6A" w:rsidP="00EA740B">
            <w:pPr>
              <w:pStyle w:val="JuduluntukTabel"/>
              <w:ind w:firstLine="0"/>
            </w:pPr>
            <w:r w:rsidRPr="00182E6A">
              <w:t>No</w:t>
            </w:r>
          </w:p>
        </w:tc>
        <w:tc>
          <w:tcPr>
            <w:tcW w:w="1982" w:type="dxa"/>
          </w:tcPr>
          <w:p w14:paraId="2E41C4AE" w14:textId="77777777" w:rsidR="00182E6A" w:rsidRPr="00182E6A" w:rsidRDefault="00182E6A" w:rsidP="00EA740B">
            <w:pPr>
              <w:pStyle w:val="JuduluntukTabel"/>
              <w:ind w:firstLine="0"/>
            </w:pPr>
            <w:r w:rsidRPr="00182E6A">
              <w:t>ID Butir Uji</w:t>
            </w:r>
          </w:p>
        </w:tc>
        <w:tc>
          <w:tcPr>
            <w:tcW w:w="1982" w:type="dxa"/>
          </w:tcPr>
          <w:p w14:paraId="2C23154A" w14:textId="77777777" w:rsidR="00182E6A" w:rsidRPr="00182E6A" w:rsidRDefault="00182E6A" w:rsidP="00EA740B">
            <w:pPr>
              <w:pStyle w:val="JuduluntukTabel"/>
              <w:ind w:firstLine="0"/>
            </w:pPr>
            <w:r w:rsidRPr="00182E6A">
              <w:t>Kondisi yang Diharapkan</w:t>
            </w:r>
          </w:p>
        </w:tc>
        <w:tc>
          <w:tcPr>
            <w:tcW w:w="1982" w:type="dxa"/>
          </w:tcPr>
          <w:p w14:paraId="58F475B3" w14:textId="77777777" w:rsidR="00182E6A" w:rsidRPr="00182E6A" w:rsidRDefault="00182E6A" w:rsidP="00EA740B">
            <w:pPr>
              <w:pStyle w:val="JuduluntukTabel"/>
              <w:ind w:firstLine="0"/>
            </w:pPr>
            <w:r w:rsidRPr="00182E6A">
              <w:t xml:space="preserve">                                                                                                                    Status</w:t>
            </w:r>
          </w:p>
        </w:tc>
      </w:tr>
      <w:tr w:rsidR="00182E6A" w:rsidRPr="00182E6A" w14:paraId="3F74AD54" w14:textId="77777777">
        <w:tc>
          <w:tcPr>
            <w:tcW w:w="1982" w:type="dxa"/>
          </w:tcPr>
          <w:p w14:paraId="7898D904" w14:textId="77777777" w:rsidR="00182E6A" w:rsidRPr="00182E6A" w:rsidRDefault="00182E6A" w:rsidP="00EA740B">
            <w:pPr>
              <w:pStyle w:val="JuduluntukTabel"/>
              <w:ind w:firstLine="0"/>
            </w:pPr>
            <w:r w:rsidRPr="00182E6A">
              <w:t>1</w:t>
            </w:r>
          </w:p>
        </w:tc>
        <w:tc>
          <w:tcPr>
            <w:tcW w:w="1982" w:type="dxa"/>
          </w:tcPr>
          <w:p w14:paraId="1ACA7062" w14:textId="77777777" w:rsidR="00182E6A" w:rsidRPr="00182E6A" w:rsidRDefault="00182E6A" w:rsidP="00EA740B">
            <w:pPr>
              <w:pStyle w:val="JuduluntukTabel"/>
              <w:ind w:firstLine="0"/>
            </w:pPr>
            <w:r w:rsidRPr="00182E6A">
              <w:t>PS-30</w:t>
            </w:r>
          </w:p>
        </w:tc>
        <w:tc>
          <w:tcPr>
            <w:tcW w:w="1982" w:type="dxa"/>
          </w:tcPr>
          <w:p w14:paraId="634611E0" w14:textId="77777777" w:rsidR="00182E6A" w:rsidRPr="00182E6A" w:rsidRDefault="00182E6A" w:rsidP="00EA740B">
            <w:pPr>
              <w:pStyle w:val="JuduluntukTabel"/>
              <w:ind w:firstLine="0"/>
            </w:pPr>
            <w:r w:rsidRPr="00182E6A">
              <w:t xml:space="preserve">        Sistem dapat mengelola kuota harian 80 dokumen untuk BPHTB dengan baik tanpa error atau penumpukan.</w:t>
            </w:r>
          </w:p>
        </w:tc>
        <w:tc>
          <w:tcPr>
            <w:tcW w:w="1982" w:type="dxa"/>
          </w:tcPr>
          <w:p w14:paraId="1228BA03" w14:textId="77777777" w:rsidR="00182E6A" w:rsidRPr="00182E6A" w:rsidRDefault="00182E6A" w:rsidP="00EA740B">
            <w:pPr>
              <w:pStyle w:val="JuduluntukTabel"/>
              <w:ind w:firstLine="0"/>
            </w:pPr>
            <w:r w:rsidRPr="00182E6A">
              <w:t xml:space="preserve">        Berhasil</w:t>
            </w:r>
          </w:p>
        </w:tc>
      </w:tr>
      <w:tr w:rsidR="00182E6A" w:rsidRPr="00182E6A" w14:paraId="19DE852C" w14:textId="77777777">
        <w:tc>
          <w:tcPr>
            <w:tcW w:w="1982" w:type="dxa"/>
          </w:tcPr>
          <w:p w14:paraId="7A2A37BE" w14:textId="77777777" w:rsidR="00182E6A" w:rsidRPr="00182E6A" w:rsidRDefault="00182E6A" w:rsidP="00EA740B">
            <w:pPr>
              <w:pStyle w:val="JuduluntukTabel"/>
              <w:ind w:firstLine="0"/>
            </w:pPr>
            <w:r w:rsidRPr="00182E6A">
              <w:t>2</w:t>
            </w:r>
          </w:p>
        </w:tc>
        <w:tc>
          <w:tcPr>
            <w:tcW w:w="1982" w:type="dxa"/>
          </w:tcPr>
          <w:p w14:paraId="40A9781F" w14:textId="77777777" w:rsidR="00182E6A" w:rsidRPr="00182E6A" w:rsidRDefault="00182E6A" w:rsidP="00EA740B">
            <w:pPr>
              <w:pStyle w:val="JuduluntukTabel"/>
              <w:ind w:firstLine="0"/>
            </w:pPr>
            <w:r w:rsidRPr="00182E6A">
              <w:t>PS-31</w:t>
            </w:r>
          </w:p>
        </w:tc>
        <w:tc>
          <w:tcPr>
            <w:tcW w:w="1982" w:type="dxa"/>
          </w:tcPr>
          <w:p w14:paraId="40722018" w14:textId="77777777" w:rsidR="00182E6A" w:rsidRPr="00182E6A" w:rsidRDefault="00182E6A" w:rsidP="00EA740B">
            <w:pPr>
              <w:pStyle w:val="JuduluntukTabel"/>
              <w:ind w:firstLine="0"/>
            </w:pPr>
            <w:r w:rsidRPr="00182E6A">
              <w:t xml:space="preserve">        Booking yang melebihi kuota 80 dokumen masuk ke dalam antrean dengan benar dan ditampilkan di </w:t>
            </w:r>
            <w:r w:rsidRPr="00182E6A">
              <w:lastRenderedPageBreak/>
              <w:t>dashboard monitoring.</w:t>
            </w:r>
          </w:p>
        </w:tc>
        <w:tc>
          <w:tcPr>
            <w:tcW w:w="1982" w:type="dxa"/>
          </w:tcPr>
          <w:p w14:paraId="75460298" w14:textId="77777777" w:rsidR="00182E6A" w:rsidRPr="00182E6A" w:rsidRDefault="00182E6A" w:rsidP="00EA740B">
            <w:pPr>
              <w:pStyle w:val="JuduluntukTabel"/>
              <w:ind w:firstLine="0"/>
            </w:pPr>
            <w:r w:rsidRPr="00182E6A">
              <w:lastRenderedPageBreak/>
              <w:t>Berhasil</w:t>
            </w:r>
          </w:p>
        </w:tc>
      </w:tr>
      <w:tr w:rsidR="00182E6A" w:rsidRPr="00182E6A" w14:paraId="4566FED4" w14:textId="77777777">
        <w:tc>
          <w:tcPr>
            <w:tcW w:w="1982" w:type="dxa"/>
          </w:tcPr>
          <w:p w14:paraId="08A79785" w14:textId="77777777" w:rsidR="00182E6A" w:rsidRPr="00182E6A" w:rsidRDefault="00182E6A" w:rsidP="00EA740B">
            <w:pPr>
              <w:pStyle w:val="JuduluntukTabel"/>
              <w:ind w:firstLine="0"/>
            </w:pPr>
            <w:r w:rsidRPr="00182E6A">
              <w:t>3</w:t>
            </w:r>
          </w:p>
        </w:tc>
        <w:tc>
          <w:tcPr>
            <w:tcW w:w="1982" w:type="dxa"/>
          </w:tcPr>
          <w:p w14:paraId="206C7514" w14:textId="77777777" w:rsidR="00182E6A" w:rsidRPr="00182E6A" w:rsidRDefault="00182E6A" w:rsidP="00EA740B">
            <w:pPr>
              <w:pStyle w:val="JuduluntukTabel"/>
              <w:ind w:firstLine="0"/>
            </w:pPr>
            <w:r w:rsidRPr="00182E6A">
              <w:t>PS-32</w:t>
            </w:r>
          </w:p>
        </w:tc>
        <w:tc>
          <w:tcPr>
            <w:tcW w:w="1982" w:type="dxa"/>
          </w:tcPr>
          <w:p w14:paraId="7BD436BC" w14:textId="77777777" w:rsidR="00182E6A" w:rsidRPr="00182E6A" w:rsidRDefault="00182E6A" w:rsidP="00EA740B">
            <w:pPr>
              <w:pStyle w:val="JuduluntukTabel"/>
              <w:ind w:firstLine="0"/>
            </w:pPr>
            <w:r w:rsidRPr="00182E6A">
              <w:t xml:space="preserve">        Dashboard monitoring menampilkan metrik kinerja seperti waktu rata-rata pemrosesan, kapasitas per divisi, dan grafik beban kerja real-time.</w:t>
            </w:r>
          </w:p>
        </w:tc>
        <w:tc>
          <w:tcPr>
            <w:tcW w:w="1982" w:type="dxa"/>
          </w:tcPr>
          <w:p w14:paraId="1744CC86" w14:textId="77777777" w:rsidR="00182E6A" w:rsidRPr="00182E6A" w:rsidRDefault="00182E6A" w:rsidP="00EA740B">
            <w:pPr>
              <w:pStyle w:val="JuduluntukTabel"/>
              <w:ind w:firstLine="0"/>
            </w:pPr>
            <w:r w:rsidRPr="00182E6A">
              <w:t>Berhasil</w:t>
            </w:r>
          </w:p>
        </w:tc>
      </w:tr>
      <w:tr w:rsidR="00182E6A" w:rsidRPr="00182E6A" w14:paraId="168F98BB" w14:textId="77777777">
        <w:tc>
          <w:tcPr>
            <w:tcW w:w="1982" w:type="dxa"/>
          </w:tcPr>
          <w:p w14:paraId="1B4AF62A" w14:textId="77777777" w:rsidR="00182E6A" w:rsidRPr="00182E6A" w:rsidRDefault="00182E6A" w:rsidP="00EA740B">
            <w:pPr>
              <w:pStyle w:val="JuduluntukTabel"/>
              <w:ind w:firstLine="0"/>
            </w:pPr>
            <w:r w:rsidRPr="00182E6A">
              <w:t>4</w:t>
            </w:r>
          </w:p>
        </w:tc>
        <w:tc>
          <w:tcPr>
            <w:tcW w:w="1982" w:type="dxa"/>
          </w:tcPr>
          <w:p w14:paraId="25D2795C" w14:textId="77777777" w:rsidR="00182E6A" w:rsidRPr="00182E6A" w:rsidRDefault="00182E6A" w:rsidP="00EA740B">
            <w:pPr>
              <w:pStyle w:val="JuduluntukTabel"/>
              <w:ind w:firstLine="0"/>
            </w:pPr>
            <w:r w:rsidRPr="00182E6A">
              <w:t>PS-33</w:t>
            </w:r>
          </w:p>
        </w:tc>
        <w:tc>
          <w:tcPr>
            <w:tcW w:w="1982" w:type="dxa"/>
          </w:tcPr>
          <w:p w14:paraId="16867892" w14:textId="77777777" w:rsidR="00182E6A" w:rsidRPr="00182E6A" w:rsidRDefault="00182E6A" w:rsidP="00EA740B">
            <w:pPr>
              <w:pStyle w:val="JuduluntukTabel"/>
              <w:ind w:firstLine="0"/>
            </w:pPr>
            <w:r w:rsidRPr="00182E6A">
              <w:t xml:space="preserve">        Sistem notifikasi mengirimkan peringatan otomatis kepada admin dan PPAT saat kuota mencapai 70%, 85%, dan 95%.</w:t>
            </w:r>
          </w:p>
        </w:tc>
        <w:tc>
          <w:tcPr>
            <w:tcW w:w="1982" w:type="dxa"/>
          </w:tcPr>
          <w:p w14:paraId="3FCC2AB8" w14:textId="77777777" w:rsidR="00182E6A" w:rsidRPr="00182E6A" w:rsidRDefault="00182E6A" w:rsidP="00EA740B">
            <w:pPr>
              <w:pStyle w:val="JuduluntukTabel"/>
              <w:ind w:firstLine="0"/>
            </w:pPr>
            <w:r w:rsidRPr="00182E6A">
              <w:t>Berhasil</w:t>
            </w:r>
          </w:p>
        </w:tc>
      </w:tr>
      <w:tr w:rsidR="00182E6A" w:rsidRPr="00182E6A" w14:paraId="11909D95" w14:textId="77777777">
        <w:tc>
          <w:tcPr>
            <w:tcW w:w="1982" w:type="dxa"/>
          </w:tcPr>
          <w:p w14:paraId="1DE30724" w14:textId="77777777" w:rsidR="00182E6A" w:rsidRPr="00182E6A" w:rsidRDefault="00182E6A" w:rsidP="00EA740B">
            <w:pPr>
              <w:pStyle w:val="JuduluntukTabel"/>
              <w:ind w:firstLine="0"/>
            </w:pPr>
            <w:r w:rsidRPr="00182E6A">
              <w:t>5</w:t>
            </w:r>
          </w:p>
        </w:tc>
        <w:tc>
          <w:tcPr>
            <w:tcW w:w="1982" w:type="dxa"/>
          </w:tcPr>
          <w:p w14:paraId="2995B550" w14:textId="77777777" w:rsidR="00182E6A" w:rsidRPr="00182E6A" w:rsidRDefault="00182E6A" w:rsidP="00EA740B">
            <w:pPr>
              <w:pStyle w:val="JuduluntukTabel"/>
              <w:ind w:firstLine="0"/>
            </w:pPr>
            <w:r w:rsidRPr="00182E6A">
              <w:t>PS-34</w:t>
            </w:r>
          </w:p>
        </w:tc>
        <w:tc>
          <w:tcPr>
            <w:tcW w:w="1982" w:type="dxa"/>
          </w:tcPr>
          <w:p w14:paraId="6F59919B" w14:textId="77777777" w:rsidR="00182E6A" w:rsidRPr="00182E6A" w:rsidRDefault="00182E6A" w:rsidP="00EA740B">
            <w:pPr>
              <w:pStyle w:val="JuduluntukTabel"/>
              <w:ind w:firstLine="0"/>
            </w:pPr>
            <w:r w:rsidRPr="00182E6A">
              <w:t xml:space="preserve">        Counter harian melakukan reset otomatis pada pukul 00:00 untuk memulai perhitungan kuota baru.</w:t>
            </w:r>
          </w:p>
        </w:tc>
        <w:tc>
          <w:tcPr>
            <w:tcW w:w="1982" w:type="dxa"/>
          </w:tcPr>
          <w:p w14:paraId="5A33D574" w14:textId="77777777" w:rsidR="00182E6A" w:rsidRPr="00182E6A" w:rsidRDefault="00182E6A" w:rsidP="00EA740B">
            <w:pPr>
              <w:pStyle w:val="JuduluntukTabel"/>
              <w:ind w:firstLine="0"/>
            </w:pPr>
            <w:r w:rsidRPr="00182E6A">
              <w:t xml:space="preserve">                Berhasil</w:t>
            </w:r>
          </w:p>
        </w:tc>
      </w:tr>
      <w:tr w:rsidR="00182E6A" w:rsidRPr="00182E6A" w14:paraId="72981E84" w14:textId="77777777">
        <w:tc>
          <w:tcPr>
            <w:tcW w:w="1982" w:type="dxa"/>
          </w:tcPr>
          <w:p w14:paraId="73FA19D1" w14:textId="77777777" w:rsidR="00182E6A" w:rsidRPr="00182E6A" w:rsidRDefault="00182E6A" w:rsidP="00EA740B">
            <w:pPr>
              <w:pStyle w:val="JuduluntukTabel"/>
              <w:ind w:firstLine="0"/>
            </w:pPr>
            <w:r w:rsidRPr="00182E6A">
              <w:t>6</w:t>
            </w:r>
          </w:p>
        </w:tc>
        <w:tc>
          <w:tcPr>
            <w:tcW w:w="1982" w:type="dxa"/>
          </w:tcPr>
          <w:p w14:paraId="5CBD6C12" w14:textId="77777777" w:rsidR="00182E6A" w:rsidRPr="00182E6A" w:rsidRDefault="00182E6A" w:rsidP="00EA740B">
            <w:pPr>
              <w:pStyle w:val="JuduluntukTabel"/>
              <w:ind w:firstLine="0"/>
            </w:pPr>
            <w:r w:rsidRPr="00182E6A">
              <w:t>PS-35</w:t>
            </w:r>
          </w:p>
        </w:tc>
        <w:tc>
          <w:tcPr>
            <w:tcW w:w="1982" w:type="dxa"/>
          </w:tcPr>
          <w:p w14:paraId="69E7E633" w14:textId="77777777" w:rsidR="00182E6A" w:rsidRPr="00182E6A" w:rsidRDefault="00182E6A" w:rsidP="00EA740B">
            <w:pPr>
              <w:pStyle w:val="JuduluntukTabel"/>
              <w:ind w:firstLine="0"/>
            </w:pPr>
            <w:r w:rsidRPr="00182E6A">
              <w:t xml:space="preserve">        Sistem round-robin berfungsi dengan baik untuk mendistribusikan beban kerja yang merata antar peneliti berdasarkan UPT.</w:t>
            </w:r>
          </w:p>
        </w:tc>
        <w:tc>
          <w:tcPr>
            <w:tcW w:w="1982" w:type="dxa"/>
          </w:tcPr>
          <w:p w14:paraId="00770F71" w14:textId="77777777" w:rsidR="00182E6A" w:rsidRPr="00182E6A" w:rsidRDefault="00182E6A" w:rsidP="00EA740B">
            <w:pPr>
              <w:pStyle w:val="JuduluntukTabel"/>
              <w:ind w:firstLine="0"/>
            </w:pPr>
            <w:r w:rsidRPr="00182E6A">
              <w:t>Berhasil</w:t>
            </w:r>
          </w:p>
        </w:tc>
      </w:tr>
      <w:tr w:rsidR="00182E6A" w:rsidRPr="00182E6A" w14:paraId="789662B9" w14:textId="77777777">
        <w:tc>
          <w:tcPr>
            <w:tcW w:w="1982" w:type="dxa"/>
          </w:tcPr>
          <w:p w14:paraId="50D79E32" w14:textId="77777777" w:rsidR="00182E6A" w:rsidRPr="00182E6A" w:rsidRDefault="00182E6A" w:rsidP="00EA740B">
            <w:pPr>
              <w:pStyle w:val="JuduluntukTabel"/>
              <w:ind w:firstLine="0"/>
            </w:pPr>
            <w:r w:rsidRPr="00182E6A">
              <w:t>7</w:t>
            </w:r>
          </w:p>
        </w:tc>
        <w:tc>
          <w:tcPr>
            <w:tcW w:w="1982" w:type="dxa"/>
          </w:tcPr>
          <w:p w14:paraId="7ADCCD49" w14:textId="77777777" w:rsidR="00182E6A" w:rsidRPr="00182E6A" w:rsidRDefault="00182E6A" w:rsidP="00EA740B">
            <w:pPr>
              <w:pStyle w:val="JuduluntukTabel"/>
              <w:ind w:firstLine="0"/>
            </w:pPr>
            <w:r w:rsidRPr="00182E6A">
              <w:t>PS-36</w:t>
            </w:r>
          </w:p>
        </w:tc>
        <w:tc>
          <w:tcPr>
            <w:tcW w:w="1982" w:type="dxa"/>
          </w:tcPr>
          <w:p w14:paraId="03BC63A8" w14:textId="77777777" w:rsidR="00182E6A" w:rsidRPr="00182E6A" w:rsidRDefault="00182E6A" w:rsidP="00EA740B">
            <w:pPr>
              <w:pStyle w:val="JuduluntukTabel"/>
              <w:ind w:firstLine="0"/>
            </w:pPr>
            <w:r w:rsidRPr="00182E6A">
              <w:t xml:space="preserve">        Dokumen dengan status urgent mendapat prioritas tinggi dalam antrean dan diproses lebih cepat.</w:t>
            </w:r>
          </w:p>
        </w:tc>
        <w:tc>
          <w:tcPr>
            <w:tcW w:w="1982" w:type="dxa"/>
          </w:tcPr>
          <w:p w14:paraId="6D47DA80" w14:textId="77777777" w:rsidR="00182E6A" w:rsidRPr="00182E6A" w:rsidRDefault="00182E6A" w:rsidP="00EA740B">
            <w:pPr>
              <w:pStyle w:val="JuduluntukTabel"/>
              <w:ind w:firstLine="0"/>
            </w:pPr>
            <w:r w:rsidRPr="00182E6A">
              <w:t xml:space="preserve">                Berhasil</w:t>
            </w:r>
          </w:p>
        </w:tc>
      </w:tr>
      <w:tr w:rsidR="00182E6A" w:rsidRPr="00182E6A" w14:paraId="1146B910" w14:textId="77777777">
        <w:tc>
          <w:tcPr>
            <w:tcW w:w="1982" w:type="dxa"/>
          </w:tcPr>
          <w:p w14:paraId="3C5647B9" w14:textId="77777777" w:rsidR="00182E6A" w:rsidRPr="00182E6A" w:rsidRDefault="00182E6A" w:rsidP="00EA740B">
            <w:pPr>
              <w:pStyle w:val="JuduluntukTabel"/>
              <w:ind w:firstLine="0"/>
            </w:pPr>
            <w:r w:rsidRPr="00182E6A">
              <w:t>8</w:t>
            </w:r>
          </w:p>
        </w:tc>
        <w:tc>
          <w:tcPr>
            <w:tcW w:w="1982" w:type="dxa"/>
          </w:tcPr>
          <w:p w14:paraId="550A4911" w14:textId="77777777" w:rsidR="00182E6A" w:rsidRPr="00182E6A" w:rsidRDefault="00182E6A" w:rsidP="00EA740B">
            <w:pPr>
              <w:pStyle w:val="JuduluntukTabel"/>
              <w:ind w:firstLine="0"/>
            </w:pPr>
            <w:r w:rsidRPr="00182E6A">
              <w:t>PS-37</w:t>
            </w:r>
          </w:p>
        </w:tc>
        <w:tc>
          <w:tcPr>
            <w:tcW w:w="1982" w:type="dxa"/>
          </w:tcPr>
          <w:p w14:paraId="06A1E83F" w14:textId="77777777" w:rsidR="00182E6A" w:rsidRPr="00182E6A" w:rsidRDefault="00182E6A" w:rsidP="00EA740B">
            <w:pPr>
              <w:pStyle w:val="JuduluntukTabel"/>
              <w:ind w:firstLine="0"/>
            </w:pPr>
            <w:r w:rsidRPr="00182E6A">
              <w:t xml:space="preserve">        Dashboard analytics menampilkan </w:t>
            </w:r>
            <w:r w:rsidRPr="00182E6A">
              <w:lastRenderedPageBreak/>
              <w:t>statistik dan grafik yang akurat untuk analisis performa sistem.</w:t>
            </w:r>
          </w:p>
        </w:tc>
        <w:tc>
          <w:tcPr>
            <w:tcW w:w="1982" w:type="dxa"/>
          </w:tcPr>
          <w:p w14:paraId="0C576EEA" w14:textId="77777777" w:rsidR="00182E6A" w:rsidRPr="00182E6A" w:rsidRDefault="00182E6A" w:rsidP="00EA740B">
            <w:pPr>
              <w:pStyle w:val="JuduluntukTabel"/>
              <w:ind w:firstLine="0"/>
            </w:pPr>
            <w:r w:rsidRPr="00182E6A">
              <w:lastRenderedPageBreak/>
              <w:t xml:space="preserve">                Berhasil</w:t>
            </w:r>
          </w:p>
        </w:tc>
      </w:tr>
    </w:tbl>
    <w:p w14:paraId="08F61AA1" w14:textId="77777777" w:rsidR="005E37E4" w:rsidRDefault="005E37E4" w:rsidP="00182E6A">
      <w:pPr>
        <w:pStyle w:val="JuduluntukTabel"/>
      </w:pPr>
    </w:p>
    <w:p w14:paraId="10847891" w14:textId="57AAC4DE" w:rsidR="005E37E4" w:rsidRDefault="005E37E4" w:rsidP="005E37E4">
      <w:r w:rsidRPr="005E37E4">
        <w:t>Hasil pengujian iterasi ketiga menunjukkan seluruh 8 butir uji berhasil dijalankan sesuai dengan kondisi yang diharapkan, menandakan sistem kuotasi telah berfungsi dengan baik dan siap untuk go live.</w:t>
      </w:r>
    </w:p>
    <w:p w14:paraId="766CFEF8" w14:textId="77777777" w:rsidR="005E37E4" w:rsidRPr="005E37E4" w:rsidRDefault="005E37E4" w:rsidP="005E37E4"/>
    <w:p w14:paraId="79CE01BB" w14:textId="64684DFB" w:rsidR="00182E6A" w:rsidRDefault="00182E6A" w:rsidP="00182E6A">
      <w:pPr>
        <w:pStyle w:val="JuduluntukTabel"/>
      </w:pPr>
      <w:r w:rsidRPr="00182E6A">
        <w:t xml:space="preserve">Tabel </w:t>
      </w:r>
      <w:r>
        <w:t>12</w:t>
      </w:r>
      <w:r w:rsidRPr="00182E6A">
        <w:t xml:space="preserve"> Perbandingan Metrik Sistem Sebelum dan Sesudah Iterasi 3</w:t>
      </w:r>
    </w:p>
    <w:tbl>
      <w:tblPr>
        <w:tblStyle w:val="KisiTabel"/>
        <w:tblW w:w="0" w:type="auto"/>
        <w:tblLook w:val="04A0" w:firstRow="1" w:lastRow="0" w:firstColumn="1" w:lastColumn="0" w:noHBand="0" w:noVBand="1"/>
      </w:tblPr>
      <w:tblGrid>
        <w:gridCol w:w="1982"/>
        <w:gridCol w:w="1982"/>
        <w:gridCol w:w="1982"/>
        <w:gridCol w:w="1982"/>
      </w:tblGrid>
      <w:tr w:rsidR="00182E6A" w:rsidRPr="00182E6A" w14:paraId="14F4BDC9" w14:textId="77777777">
        <w:tc>
          <w:tcPr>
            <w:tcW w:w="1982" w:type="dxa"/>
          </w:tcPr>
          <w:p w14:paraId="1F9A8D4D" w14:textId="77777777" w:rsidR="00182E6A" w:rsidRPr="00182E6A" w:rsidRDefault="00182E6A" w:rsidP="00450C40">
            <w:pPr>
              <w:pStyle w:val="JuduluntukTabel"/>
              <w:ind w:firstLine="0"/>
            </w:pPr>
            <w:r w:rsidRPr="00182E6A">
              <w:t>Aspek</w:t>
            </w:r>
          </w:p>
        </w:tc>
        <w:tc>
          <w:tcPr>
            <w:tcW w:w="1982" w:type="dxa"/>
          </w:tcPr>
          <w:p w14:paraId="072B7A20" w14:textId="77777777" w:rsidR="00182E6A" w:rsidRPr="00182E6A" w:rsidRDefault="00182E6A" w:rsidP="00450C40">
            <w:pPr>
              <w:pStyle w:val="JuduluntukTabel"/>
              <w:ind w:firstLine="0"/>
            </w:pPr>
            <w:r w:rsidRPr="00182E6A">
              <w:t xml:space="preserve">                    Sebelum (Tanpa Kuotasi)</w:t>
            </w:r>
          </w:p>
        </w:tc>
        <w:tc>
          <w:tcPr>
            <w:tcW w:w="1982" w:type="dxa"/>
          </w:tcPr>
          <w:p w14:paraId="29F8C51D" w14:textId="77777777" w:rsidR="00182E6A" w:rsidRPr="00182E6A" w:rsidRDefault="00182E6A" w:rsidP="00450C40">
            <w:pPr>
              <w:pStyle w:val="JuduluntukTabel"/>
              <w:ind w:firstLine="0"/>
            </w:pPr>
            <w:r w:rsidRPr="00182E6A">
              <w:t>Sesudah (Dengan Kuotasi)</w:t>
            </w:r>
          </w:p>
        </w:tc>
        <w:tc>
          <w:tcPr>
            <w:tcW w:w="1982" w:type="dxa"/>
          </w:tcPr>
          <w:p w14:paraId="47AEB8CF" w14:textId="77777777" w:rsidR="00182E6A" w:rsidRPr="00182E6A" w:rsidRDefault="00182E6A" w:rsidP="00450C40">
            <w:pPr>
              <w:pStyle w:val="JuduluntukTabel"/>
              <w:ind w:firstLine="0"/>
            </w:pPr>
            <w:r w:rsidRPr="00182E6A">
              <w:t>Peningkatan</w:t>
            </w:r>
          </w:p>
        </w:tc>
      </w:tr>
      <w:tr w:rsidR="00182E6A" w:rsidRPr="00182E6A" w14:paraId="611A06A8" w14:textId="77777777">
        <w:tc>
          <w:tcPr>
            <w:tcW w:w="1982" w:type="dxa"/>
          </w:tcPr>
          <w:p w14:paraId="0C2180AB" w14:textId="77777777" w:rsidR="00182E6A" w:rsidRPr="00182E6A" w:rsidRDefault="00182E6A" w:rsidP="00450C40">
            <w:pPr>
              <w:pStyle w:val="JuduluntukTabel"/>
              <w:ind w:firstLine="0"/>
            </w:pPr>
            <w:r w:rsidRPr="00182E6A">
              <w:t>Beban Kerja Pegawai</w:t>
            </w:r>
          </w:p>
        </w:tc>
        <w:tc>
          <w:tcPr>
            <w:tcW w:w="1982" w:type="dxa"/>
          </w:tcPr>
          <w:p w14:paraId="7C51DFE2" w14:textId="77777777" w:rsidR="00182E6A" w:rsidRPr="00182E6A" w:rsidRDefault="00182E6A" w:rsidP="00450C40">
            <w:pPr>
              <w:pStyle w:val="JuduluntukTabel"/>
              <w:ind w:firstLine="0"/>
            </w:pPr>
            <w:r w:rsidRPr="00182E6A">
              <w:t xml:space="preserve">        100%</w:t>
            </w:r>
          </w:p>
        </w:tc>
        <w:tc>
          <w:tcPr>
            <w:tcW w:w="1982" w:type="dxa"/>
          </w:tcPr>
          <w:p w14:paraId="6C06D10B" w14:textId="77777777" w:rsidR="00182E6A" w:rsidRPr="00182E6A" w:rsidRDefault="00182E6A" w:rsidP="00450C40">
            <w:pPr>
              <w:pStyle w:val="JuduluntukTabel"/>
              <w:ind w:firstLine="0"/>
            </w:pPr>
            <w:r w:rsidRPr="00182E6A">
              <w:t xml:space="preserve">                    60% (berkurang 40%)</w:t>
            </w:r>
          </w:p>
        </w:tc>
        <w:tc>
          <w:tcPr>
            <w:tcW w:w="1982" w:type="dxa"/>
          </w:tcPr>
          <w:p w14:paraId="5C8E7B38" w14:textId="77777777" w:rsidR="00182E6A" w:rsidRPr="00182E6A" w:rsidRDefault="00182E6A" w:rsidP="00450C40">
            <w:pPr>
              <w:pStyle w:val="JuduluntukTabel"/>
              <w:ind w:firstLine="0"/>
            </w:pPr>
            <w:r w:rsidRPr="00182E6A">
              <w:t xml:space="preserve">    Signifikan</w:t>
            </w:r>
          </w:p>
        </w:tc>
      </w:tr>
      <w:tr w:rsidR="00182E6A" w:rsidRPr="00182E6A" w14:paraId="194DE9B5" w14:textId="77777777">
        <w:tc>
          <w:tcPr>
            <w:tcW w:w="1982" w:type="dxa"/>
          </w:tcPr>
          <w:p w14:paraId="3E7E49C7" w14:textId="77777777" w:rsidR="00182E6A" w:rsidRPr="00182E6A" w:rsidRDefault="00182E6A" w:rsidP="00450C40">
            <w:pPr>
              <w:pStyle w:val="JuduluntukTabel"/>
              <w:ind w:firstLine="0"/>
            </w:pPr>
            <w:r w:rsidRPr="00182E6A">
              <w:t>Waktu Rata-rata Pemrosesan</w:t>
            </w:r>
          </w:p>
        </w:tc>
        <w:tc>
          <w:tcPr>
            <w:tcW w:w="1982" w:type="dxa"/>
          </w:tcPr>
          <w:p w14:paraId="0DE11C9B" w14:textId="77777777" w:rsidR="00182E6A" w:rsidRPr="00182E6A" w:rsidRDefault="00182E6A" w:rsidP="00450C40">
            <w:pPr>
              <w:pStyle w:val="JuduluntukTabel"/>
              <w:ind w:firstLine="0"/>
            </w:pPr>
            <w:r w:rsidRPr="00182E6A">
              <w:t>20 menit</w:t>
            </w:r>
          </w:p>
        </w:tc>
        <w:tc>
          <w:tcPr>
            <w:tcW w:w="1982" w:type="dxa"/>
          </w:tcPr>
          <w:p w14:paraId="10131A76" w14:textId="77777777" w:rsidR="00182E6A" w:rsidRPr="00182E6A" w:rsidRDefault="00182E6A" w:rsidP="00450C40">
            <w:pPr>
              <w:pStyle w:val="JuduluntukTabel"/>
              <w:ind w:firstLine="0"/>
            </w:pPr>
            <w:r w:rsidRPr="00182E6A">
              <w:t xml:space="preserve">                15 menit</w:t>
            </w:r>
          </w:p>
        </w:tc>
        <w:tc>
          <w:tcPr>
            <w:tcW w:w="1982" w:type="dxa"/>
          </w:tcPr>
          <w:p w14:paraId="47EAE487" w14:textId="77777777" w:rsidR="00182E6A" w:rsidRPr="00182E6A" w:rsidRDefault="00182E6A" w:rsidP="00450C40">
            <w:pPr>
              <w:pStyle w:val="JuduluntukTabel"/>
              <w:ind w:firstLine="0"/>
            </w:pPr>
            <w:r w:rsidRPr="00182E6A">
              <w:t xml:space="preserve">                25% lebih cepat</w:t>
            </w:r>
          </w:p>
        </w:tc>
      </w:tr>
      <w:tr w:rsidR="00182E6A" w:rsidRPr="00182E6A" w14:paraId="49836634" w14:textId="77777777">
        <w:tc>
          <w:tcPr>
            <w:tcW w:w="1982" w:type="dxa"/>
          </w:tcPr>
          <w:p w14:paraId="5D0B9659" w14:textId="77777777" w:rsidR="00182E6A" w:rsidRPr="00182E6A" w:rsidRDefault="00182E6A" w:rsidP="00450C40">
            <w:pPr>
              <w:pStyle w:val="JuduluntukTabel"/>
              <w:ind w:firstLine="0"/>
            </w:pPr>
            <w:r w:rsidRPr="00182E6A">
              <w:t>Kepuasan PPAT</w:t>
            </w:r>
          </w:p>
        </w:tc>
        <w:tc>
          <w:tcPr>
            <w:tcW w:w="1982" w:type="dxa"/>
          </w:tcPr>
          <w:p w14:paraId="2093CD1E" w14:textId="77777777" w:rsidR="00182E6A" w:rsidRPr="00182E6A" w:rsidRDefault="00182E6A" w:rsidP="00450C40">
            <w:pPr>
              <w:pStyle w:val="JuduluntukTabel"/>
              <w:ind w:firstLine="0"/>
            </w:pPr>
            <w:r w:rsidRPr="00182E6A">
              <w:t xml:space="preserve">            80%</w:t>
            </w:r>
          </w:p>
        </w:tc>
        <w:tc>
          <w:tcPr>
            <w:tcW w:w="1982" w:type="dxa"/>
          </w:tcPr>
          <w:p w14:paraId="6130CA3E" w14:textId="77777777" w:rsidR="00182E6A" w:rsidRPr="00182E6A" w:rsidRDefault="00182E6A" w:rsidP="00450C40">
            <w:pPr>
              <w:pStyle w:val="JuduluntukTabel"/>
              <w:ind w:firstLine="0"/>
            </w:pPr>
            <w:r w:rsidRPr="00182E6A">
              <w:t xml:space="preserve">                    88%</w:t>
            </w:r>
          </w:p>
        </w:tc>
        <w:tc>
          <w:tcPr>
            <w:tcW w:w="1982" w:type="dxa"/>
          </w:tcPr>
          <w:p w14:paraId="27CB9E44" w14:textId="77777777" w:rsidR="00182E6A" w:rsidRPr="00182E6A" w:rsidRDefault="00182E6A" w:rsidP="00450C40">
            <w:pPr>
              <w:pStyle w:val="JuduluntukTabel"/>
              <w:ind w:firstLine="0"/>
            </w:pPr>
            <w:r w:rsidRPr="00182E6A">
              <w:t xml:space="preserve">                    +8%</w:t>
            </w:r>
          </w:p>
        </w:tc>
      </w:tr>
      <w:tr w:rsidR="00182E6A" w:rsidRPr="00182E6A" w14:paraId="350B28AD" w14:textId="77777777">
        <w:tc>
          <w:tcPr>
            <w:tcW w:w="1982" w:type="dxa"/>
          </w:tcPr>
          <w:p w14:paraId="50F4A804" w14:textId="77777777" w:rsidR="00182E6A" w:rsidRPr="00182E6A" w:rsidRDefault="00182E6A" w:rsidP="00450C40">
            <w:pPr>
              <w:pStyle w:val="JuduluntukTabel"/>
              <w:ind w:firstLine="0"/>
            </w:pPr>
            <w:r w:rsidRPr="00182E6A">
              <w:t>Kepuasan Pegawai</w:t>
            </w:r>
          </w:p>
        </w:tc>
        <w:tc>
          <w:tcPr>
            <w:tcW w:w="1982" w:type="dxa"/>
          </w:tcPr>
          <w:p w14:paraId="54DE7419" w14:textId="77777777" w:rsidR="00182E6A" w:rsidRPr="00182E6A" w:rsidRDefault="00182E6A" w:rsidP="00450C40">
            <w:pPr>
              <w:pStyle w:val="JuduluntukTabel"/>
              <w:ind w:firstLine="0"/>
            </w:pPr>
            <w:r w:rsidRPr="00182E6A">
              <w:t xml:space="preserve">        82%</w:t>
            </w:r>
          </w:p>
        </w:tc>
        <w:tc>
          <w:tcPr>
            <w:tcW w:w="1982" w:type="dxa"/>
          </w:tcPr>
          <w:p w14:paraId="7518CA55" w14:textId="77777777" w:rsidR="00182E6A" w:rsidRPr="00182E6A" w:rsidRDefault="00182E6A" w:rsidP="00450C40">
            <w:pPr>
              <w:pStyle w:val="JuduluntukTabel"/>
              <w:ind w:firstLine="0"/>
            </w:pPr>
            <w:r w:rsidRPr="00182E6A">
              <w:t xml:space="preserve">                    85%</w:t>
            </w:r>
          </w:p>
        </w:tc>
        <w:tc>
          <w:tcPr>
            <w:tcW w:w="1982" w:type="dxa"/>
          </w:tcPr>
          <w:p w14:paraId="53170442" w14:textId="77777777" w:rsidR="00182E6A" w:rsidRPr="00182E6A" w:rsidRDefault="00182E6A" w:rsidP="00450C40">
            <w:pPr>
              <w:pStyle w:val="JuduluntukTabel"/>
              <w:ind w:firstLine="0"/>
            </w:pPr>
            <w:r w:rsidRPr="00182E6A">
              <w:t xml:space="preserve">                    +3%</w:t>
            </w:r>
          </w:p>
        </w:tc>
      </w:tr>
      <w:tr w:rsidR="00182E6A" w:rsidRPr="00182E6A" w14:paraId="1DA66CA7" w14:textId="77777777">
        <w:tc>
          <w:tcPr>
            <w:tcW w:w="1982" w:type="dxa"/>
          </w:tcPr>
          <w:p w14:paraId="08244061" w14:textId="77777777" w:rsidR="00182E6A" w:rsidRPr="00182E6A" w:rsidRDefault="00182E6A" w:rsidP="00450C40">
            <w:pPr>
              <w:pStyle w:val="JuduluntukTabel"/>
              <w:ind w:firstLine="0"/>
            </w:pPr>
            <w:r w:rsidRPr="00182E6A">
              <w:t>Uptime Sistem</w:t>
            </w:r>
          </w:p>
        </w:tc>
        <w:tc>
          <w:tcPr>
            <w:tcW w:w="1982" w:type="dxa"/>
          </w:tcPr>
          <w:p w14:paraId="71C6804F" w14:textId="77777777" w:rsidR="00182E6A" w:rsidRPr="00182E6A" w:rsidRDefault="00182E6A" w:rsidP="00450C40">
            <w:pPr>
              <w:pStyle w:val="JuduluntukTabel"/>
              <w:ind w:firstLine="0"/>
            </w:pPr>
            <w:r w:rsidRPr="00182E6A">
              <w:t xml:space="preserve">            98%</w:t>
            </w:r>
          </w:p>
        </w:tc>
        <w:tc>
          <w:tcPr>
            <w:tcW w:w="1982" w:type="dxa"/>
          </w:tcPr>
          <w:p w14:paraId="673543F1" w14:textId="77777777" w:rsidR="00182E6A" w:rsidRPr="00182E6A" w:rsidRDefault="00182E6A" w:rsidP="00450C40">
            <w:pPr>
              <w:pStyle w:val="JuduluntukTabel"/>
              <w:ind w:firstLine="0"/>
            </w:pPr>
            <w:r w:rsidRPr="00182E6A">
              <w:t xml:space="preserve">                    99,7%</w:t>
            </w:r>
          </w:p>
        </w:tc>
        <w:tc>
          <w:tcPr>
            <w:tcW w:w="1982" w:type="dxa"/>
          </w:tcPr>
          <w:p w14:paraId="017C6E77" w14:textId="77777777" w:rsidR="00182E6A" w:rsidRPr="00182E6A" w:rsidRDefault="00182E6A" w:rsidP="00450C40">
            <w:pPr>
              <w:pStyle w:val="JuduluntukTabel"/>
              <w:ind w:firstLine="0"/>
            </w:pPr>
            <w:r w:rsidRPr="00182E6A">
              <w:t xml:space="preserve">                    +1.7%</w:t>
            </w:r>
          </w:p>
        </w:tc>
      </w:tr>
      <w:tr w:rsidR="00182E6A" w:rsidRPr="00182E6A" w14:paraId="3B90B92E" w14:textId="77777777">
        <w:tc>
          <w:tcPr>
            <w:tcW w:w="1982" w:type="dxa"/>
          </w:tcPr>
          <w:p w14:paraId="14A2F699" w14:textId="77777777" w:rsidR="00182E6A" w:rsidRPr="00182E6A" w:rsidRDefault="00182E6A" w:rsidP="00450C40">
            <w:pPr>
              <w:pStyle w:val="JuduluntukTabel"/>
              <w:ind w:firstLine="0"/>
            </w:pPr>
            <w:r w:rsidRPr="00182E6A">
              <w:t>Stabilitas Sistem</w:t>
            </w:r>
          </w:p>
        </w:tc>
        <w:tc>
          <w:tcPr>
            <w:tcW w:w="1982" w:type="dxa"/>
          </w:tcPr>
          <w:p w14:paraId="4ADB05D7" w14:textId="77777777" w:rsidR="00182E6A" w:rsidRPr="00182E6A" w:rsidRDefault="00182E6A" w:rsidP="00450C40">
            <w:pPr>
              <w:pStyle w:val="JuduluntukTabel"/>
              <w:ind w:firstLine="0"/>
            </w:pPr>
            <w:r w:rsidRPr="00182E6A">
              <w:t xml:space="preserve">        Baik</w:t>
            </w:r>
          </w:p>
        </w:tc>
        <w:tc>
          <w:tcPr>
            <w:tcW w:w="1982" w:type="dxa"/>
          </w:tcPr>
          <w:p w14:paraId="4F7BD86B" w14:textId="77777777" w:rsidR="00182E6A" w:rsidRPr="00182E6A" w:rsidRDefault="00182E6A" w:rsidP="00450C40">
            <w:pPr>
              <w:pStyle w:val="JuduluntukTabel"/>
              <w:ind w:firstLine="0"/>
            </w:pPr>
            <w:r w:rsidRPr="00182E6A">
              <w:t xml:space="preserve">                    Sangat Baik</w:t>
            </w:r>
          </w:p>
        </w:tc>
        <w:tc>
          <w:tcPr>
            <w:tcW w:w="1982" w:type="dxa"/>
          </w:tcPr>
          <w:p w14:paraId="5D2A51CB" w14:textId="77777777" w:rsidR="00182E6A" w:rsidRPr="00182E6A" w:rsidRDefault="00182E6A" w:rsidP="00450C40">
            <w:pPr>
              <w:pStyle w:val="JuduluntukTabel"/>
              <w:ind w:firstLine="0"/>
            </w:pPr>
            <w:r w:rsidRPr="00182E6A">
              <w:t xml:space="preserve">            Meningkat</w:t>
            </w:r>
          </w:p>
        </w:tc>
      </w:tr>
    </w:tbl>
    <w:p w14:paraId="610363AC" w14:textId="77777777" w:rsidR="005E37E4" w:rsidRDefault="005E37E4" w:rsidP="00182E6A">
      <w:pPr>
        <w:pStyle w:val="JuduluntukTabel"/>
      </w:pPr>
    </w:p>
    <w:p w14:paraId="3DF72D6F" w14:textId="74B662D0" w:rsidR="005E37E4" w:rsidRDefault="005E37E4" w:rsidP="005E37E4">
      <w:r w:rsidRPr="005E37E4">
        <w:t>Sistem prioritas berhasil diimplementasikan untuk mengatur dokumen urgent dan mendesak berdasarkan jenis pajak dan kompleksitas. Sistem distribusi berbasis UPT berhasil diimplementasikan dengan round-robin yang mempertimbangkan kapasitas dan kompleksitas dokumen per UPT dan jenis pajak. Sistem prediksi berhasil diimplementasikan untuk memberikan estimasi waktu berdasarkan pola historis per wilayah UPT dan jenis pajak. Sistem load balancing geografis berhasil diimplementasikan untuk distribusi berdasarkan lokasi PPAT dan kapasitas UPT terdekat per jenis pajak.</w:t>
      </w:r>
    </w:p>
    <w:p w14:paraId="275264A1" w14:textId="77777777" w:rsidR="005E37E4" w:rsidRDefault="005E37E4" w:rsidP="005E37E4"/>
    <w:p w14:paraId="5C1E24F1" w14:textId="5A13A03D" w:rsidR="00182E6A" w:rsidRDefault="00182E6A" w:rsidP="00182E6A">
      <w:pPr>
        <w:pStyle w:val="JuduluntukTabel"/>
      </w:pPr>
      <w:r w:rsidRPr="00182E6A">
        <w:t>Tabel 1</w:t>
      </w:r>
      <w:r>
        <w:t>3</w:t>
      </w:r>
      <w:r w:rsidRPr="00182E6A">
        <w:t xml:space="preserve"> Analisis Kapasitas BAPPENDA Kabupaten Bogor</w:t>
      </w:r>
    </w:p>
    <w:tbl>
      <w:tblPr>
        <w:tblStyle w:val="KisiTabel"/>
        <w:tblW w:w="0" w:type="auto"/>
        <w:tblLook w:val="04A0" w:firstRow="1" w:lastRow="0" w:firstColumn="1" w:lastColumn="0" w:noHBand="0" w:noVBand="1"/>
      </w:tblPr>
      <w:tblGrid>
        <w:gridCol w:w="2642"/>
        <w:gridCol w:w="2643"/>
        <w:gridCol w:w="2643"/>
      </w:tblGrid>
      <w:tr w:rsidR="005E37E4" w:rsidRPr="005E37E4" w14:paraId="4CA5EF83" w14:textId="77777777">
        <w:tc>
          <w:tcPr>
            <w:tcW w:w="2642" w:type="dxa"/>
          </w:tcPr>
          <w:p w14:paraId="65E3EAA5" w14:textId="77777777" w:rsidR="005E37E4" w:rsidRPr="005E37E4" w:rsidRDefault="005E37E4" w:rsidP="008A1878">
            <w:pPr>
              <w:pStyle w:val="JuduluntukTabel"/>
              <w:ind w:firstLine="0"/>
            </w:pPr>
            <w:r w:rsidRPr="005E37E4">
              <w:t>Faktor</w:t>
            </w:r>
          </w:p>
        </w:tc>
        <w:tc>
          <w:tcPr>
            <w:tcW w:w="2643" w:type="dxa"/>
          </w:tcPr>
          <w:p w14:paraId="73ADBBD7" w14:textId="77777777" w:rsidR="005E37E4" w:rsidRPr="005E37E4" w:rsidRDefault="005E37E4" w:rsidP="008A1878">
            <w:pPr>
              <w:pStyle w:val="JuduluntukTabel"/>
              <w:ind w:firstLine="0"/>
            </w:pPr>
            <w:r w:rsidRPr="005E37E4">
              <w:t xml:space="preserve">                        Detail</w:t>
            </w:r>
          </w:p>
        </w:tc>
        <w:tc>
          <w:tcPr>
            <w:tcW w:w="2643" w:type="dxa"/>
          </w:tcPr>
          <w:p w14:paraId="6B0C29A1" w14:textId="77777777" w:rsidR="005E37E4" w:rsidRPr="005E37E4" w:rsidRDefault="005E37E4" w:rsidP="008A1878">
            <w:pPr>
              <w:pStyle w:val="JuduluntukTabel"/>
              <w:ind w:firstLine="0"/>
            </w:pPr>
            <w:r w:rsidRPr="005E37E4">
              <w:t xml:space="preserve">                                                                                              Jumlah</w:t>
            </w:r>
          </w:p>
        </w:tc>
      </w:tr>
      <w:tr w:rsidR="005E37E4" w:rsidRPr="005E37E4" w14:paraId="001C7630" w14:textId="77777777">
        <w:tc>
          <w:tcPr>
            <w:tcW w:w="2642" w:type="dxa"/>
          </w:tcPr>
          <w:p w14:paraId="14E24F55" w14:textId="77777777" w:rsidR="005E37E4" w:rsidRPr="005E37E4" w:rsidRDefault="005E37E4" w:rsidP="008A1878">
            <w:pPr>
              <w:pStyle w:val="JuduluntukTabel"/>
              <w:ind w:firstLine="0"/>
            </w:pPr>
            <w:r w:rsidRPr="005E37E4">
              <w:t>Total PPAT di Kabupaten Bogor</w:t>
            </w:r>
          </w:p>
        </w:tc>
        <w:tc>
          <w:tcPr>
            <w:tcW w:w="2643" w:type="dxa"/>
          </w:tcPr>
          <w:p w14:paraId="490A2215" w14:textId="77777777" w:rsidR="005E37E4" w:rsidRPr="005E37E4" w:rsidRDefault="005E37E4" w:rsidP="008A1878">
            <w:pPr>
              <w:pStyle w:val="JuduluntukTabel"/>
              <w:ind w:firstLine="0"/>
            </w:pPr>
            <w:r w:rsidRPr="005E37E4">
              <w:t>-</w:t>
            </w:r>
          </w:p>
        </w:tc>
        <w:tc>
          <w:tcPr>
            <w:tcW w:w="2643" w:type="dxa"/>
          </w:tcPr>
          <w:p w14:paraId="24CA4DEE" w14:textId="77777777" w:rsidR="005E37E4" w:rsidRPr="005E37E4" w:rsidRDefault="005E37E4" w:rsidP="008A1878">
            <w:pPr>
              <w:pStyle w:val="JuduluntukTabel"/>
              <w:ind w:firstLine="0"/>
            </w:pPr>
            <w:r w:rsidRPr="005E37E4">
              <w:t xml:space="preserve">                                                                                                  600 PPAT</w:t>
            </w:r>
          </w:p>
        </w:tc>
      </w:tr>
      <w:tr w:rsidR="005E37E4" w:rsidRPr="005E37E4" w14:paraId="429890AD" w14:textId="77777777">
        <w:tc>
          <w:tcPr>
            <w:tcW w:w="2642" w:type="dxa"/>
          </w:tcPr>
          <w:p w14:paraId="5EEEB0EE" w14:textId="77777777" w:rsidR="005E37E4" w:rsidRPr="005E37E4" w:rsidRDefault="005E37E4" w:rsidP="008A1878">
            <w:pPr>
              <w:pStyle w:val="JuduluntukTabel"/>
              <w:ind w:firstLine="0"/>
            </w:pPr>
            <w:r w:rsidRPr="005E37E4">
              <w:t>Struktur Organisasi</w:t>
            </w:r>
          </w:p>
        </w:tc>
        <w:tc>
          <w:tcPr>
            <w:tcW w:w="2643" w:type="dxa"/>
          </w:tcPr>
          <w:p w14:paraId="06067BB9" w14:textId="77777777" w:rsidR="005E37E4" w:rsidRPr="005E37E4" w:rsidRDefault="005E37E4" w:rsidP="008A1878">
            <w:pPr>
              <w:pStyle w:val="JuduluntukTabel"/>
              <w:ind w:firstLine="0"/>
            </w:pPr>
            <w:r w:rsidRPr="005E37E4">
              <w:t xml:space="preserve">            UPT (Unit Pelaksana Teknis)</w:t>
            </w:r>
          </w:p>
        </w:tc>
        <w:tc>
          <w:tcPr>
            <w:tcW w:w="2643" w:type="dxa"/>
          </w:tcPr>
          <w:p w14:paraId="41C5213A" w14:textId="77777777" w:rsidR="005E37E4" w:rsidRPr="005E37E4" w:rsidRDefault="005E37E4" w:rsidP="008A1878">
            <w:pPr>
              <w:pStyle w:val="JuduluntukTabel"/>
              <w:ind w:firstLine="0"/>
            </w:pPr>
            <w:r w:rsidRPr="005E37E4">
              <w:t xml:space="preserve">                                                                      10–13 UPT</w:t>
            </w:r>
          </w:p>
        </w:tc>
      </w:tr>
      <w:tr w:rsidR="005E37E4" w:rsidRPr="005E37E4" w14:paraId="2EB230D6" w14:textId="77777777">
        <w:tc>
          <w:tcPr>
            <w:tcW w:w="2642" w:type="dxa"/>
          </w:tcPr>
          <w:p w14:paraId="71F3182F" w14:textId="77777777" w:rsidR="005E37E4" w:rsidRPr="005E37E4" w:rsidRDefault="005E37E4" w:rsidP="008A1878">
            <w:pPr>
              <w:pStyle w:val="JuduluntukTabel"/>
              <w:ind w:firstLine="0"/>
            </w:pPr>
            <w:r w:rsidRPr="005E37E4">
              <w:t>Peneliti per UPT</w:t>
            </w:r>
          </w:p>
        </w:tc>
        <w:tc>
          <w:tcPr>
            <w:tcW w:w="2643" w:type="dxa"/>
          </w:tcPr>
          <w:p w14:paraId="15F3AD07" w14:textId="77777777" w:rsidR="005E37E4" w:rsidRPr="005E37E4" w:rsidRDefault="005E37E4" w:rsidP="008A1878">
            <w:pPr>
              <w:pStyle w:val="JuduluntukTabel"/>
              <w:ind w:firstLine="0"/>
            </w:pPr>
            <w:r w:rsidRPr="005E37E4">
              <w:t xml:space="preserve">            5–7 peneliti</w:t>
            </w:r>
          </w:p>
        </w:tc>
        <w:tc>
          <w:tcPr>
            <w:tcW w:w="2643" w:type="dxa"/>
          </w:tcPr>
          <w:p w14:paraId="40419306" w14:textId="77777777" w:rsidR="005E37E4" w:rsidRPr="005E37E4" w:rsidRDefault="005E37E4" w:rsidP="008A1878">
            <w:pPr>
              <w:pStyle w:val="JuduluntukTabel"/>
              <w:ind w:firstLine="0"/>
            </w:pPr>
            <w:r w:rsidRPr="005E37E4">
              <w:t xml:space="preserve">                                                                                      50–91 peneliti</w:t>
            </w:r>
          </w:p>
        </w:tc>
      </w:tr>
      <w:tr w:rsidR="005E37E4" w:rsidRPr="005E37E4" w14:paraId="2CE7621F" w14:textId="77777777">
        <w:tc>
          <w:tcPr>
            <w:tcW w:w="2642" w:type="dxa"/>
          </w:tcPr>
          <w:p w14:paraId="05084B8D" w14:textId="77777777" w:rsidR="005E37E4" w:rsidRPr="005E37E4" w:rsidRDefault="005E37E4" w:rsidP="008A1878">
            <w:pPr>
              <w:pStyle w:val="JuduluntukTabel"/>
              <w:ind w:firstLine="0"/>
            </w:pPr>
            <w:r w:rsidRPr="005E37E4">
              <w:t>Kantor Pusat BAPPENDA</w:t>
            </w:r>
          </w:p>
        </w:tc>
        <w:tc>
          <w:tcPr>
            <w:tcW w:w="2643" w:type="dxa"/>
          </w:tcPr>
          <w:p w14:paraId="2A47107A" w14:textId="77777777" w:rsidR="005E37E4" w:rsidRPr="005E37E4" w:rsidRDefault="005E37E4" w:rsidP="008A1878">
            <w:pPr>
              <w:pStyle w:val="JuduluntukTabel"/>
              <w:ind w:firstLine="0"/>
            </w:pPr>
            <w:r w:rsidRPr="005E37E4">
              <w:t xml:space="preserve">        Peneliti tambahan</w:t>
            </w:r>
          </w:p>
        </w:tc>
        <w:tc>
          <w:tcPr>
            <w:tcW w:w="2643" w:type="dxa"/>
          </w:tcPr>
          <w:p w14:paraId="034FF144" w14:textId="77777777" w:rsidR="005E37E4" w:rsidRPr="005E37E4" w:rsidRDefault="005E37E4" w:rsidP="008A1878">
            <w:pPr>
              <w:pStyle w:val="JuduluntukTabel"/>
              <w:ind w:firstLine="0"/>
            </w:pPr>
            <w:r w:rsidRPr="005E37E4">
              <w:t xml:space="preserve">                                                                                  ~25 peneliti</w:t>
            </w:r>
          </w:p>
        </w:tc>
      </w:tr>
      <w:tr w:rsidR="005E37E4" w:rsidRPr="005E37E4" w14:paraId="7EB91A84" w14:textId="77777777">
        <w:tc>
          <w:tcPr>
            <w:tcW w:w="2642" w:type="dxa"/>
          </w:tcPr>
          <w:p w14:paraId="43ABFD61" w14:textId="77777777" w:rsidR="005E37E4" w:rsidRPr="005E37E4" w:rsidRDefault="005E37E4" w:rsidP="008A1878">
            <w:pPr>
              <w:pStyle w:val="JuduluntukTabel"/>
              <w:ind w:firstLine="0"/>
            </w:pPr>
            <w:r w:rsidRPr="005E37E4">
              <w:t>Total Kapasitas Peneliti</w:t>
            </w:r>
          </w:p>
        </w:tc>
        <w:tc>
          <w:tcPr>
            <w:tcW w:w="2643" w:type="dxa"/>
          </w:tcPr>
          <w:p w14:paraId="382452F9" w14:textId="77777777" w:rsidR="005E37E4" w:rsidRPr="005E37E4" w:rsidRDefault="005E37E4" w:rsidP="008A1878">
            <w:pPr>
              <w:pStyle w:val="JuduluntukTabel"/>
              <w:ind w:firstLine="0"/>
            </w:pPr>
            <w:r w:rsidRPr="005E37E4">
              <w:t xml:space="preserve">    **Perkiraan**</w:t>
            </w:r>
          </w:p>
        </w:tc>
        <w:tc>
          <w:tcPr>
            <w:tcW w:w="2643" w:type="dxa"/>
          </w:tcPr>
          <w:p w14:paraId="648FE10A" w14:textId="77777777" w:rsidR="005E37E4" w:rsidRPr="005E37E4" w:rsidRDefault="005E37E4" w:rsidP="008A1878">
            <w:pPr>
              <w:pStyle w:val="JuduluntukTabel"/>
              <w:ind w:firstLine="0"/>
            </w:pPr>
            <w:r w:rsidRPr="005E37E4">
              <w:t xml:space="preserve">                                                                                      **85–115 peneliti**</w:t>
            </w:r>
          </w:p>
        </w:tc>
      </w:tr>
      <w:tr w:rsidR="005E37E4" w:rsidRPr="005E37E4" w14:paraId="5707C468" w14:textId="77777777">
        <w:tc>
          <w:tcPr>
            <w:tcW w:w="2642" w:type="dxa"/>
          </w:tcPr>
          <w:p w14:paraId="1E3B2AA6" w14:textId="77777777" w:rsidR="005E37E4" w:rsidRPr="005E37E4" w:rsidRDefault="005E37E4" w:rsidP="008A1878">
            <w:pPr>
              <w:pStyle w:val="JuduluntukTabel"/>
              <w:ind w:firstLine="0"/>
            </w:pPr>
            <w:r w:rsidRPr="005E37E4">
              <w:lastRenderedPageBreak/>
              <w:t>Jenis Pajak yang Dikelola</w:t>
            </w:r>
          </w:p>
        </w:tc>
        <w:tc>
          <w:tcPr>
            <w:tcW w:w="2643" w:type="dxa"/>
          </w:tcPr>
          <w:p w14:paraId="5EDFDCF9" w14:textId="77777777" w:rsidR="005E37E4" w:rsidRPr="005E37E4" w:rsidRDefault="005E37E4" w:rsidP="008A1878">
            <w:pPr>
              <w:pStyle w:val="JuduluntukTabel"/>
              <w:ind w:firstLine="0"/>
            </w:pPr>
            <w:r w:rsidRPr="005E37E4">
              <w:t xml:space="preserve">    BPHTB, PBB, Perhotelan, Burung Walet, Hiburan, Reklame, Penerangan Jalan, Parkir, Air Tanah</w:t>
            </w:r>
          </w:p>
        </w:tc>
        <w:tc>
          <w:tcPr>
            <w:tcW w:w="2643" w:type="dxa"/>
          </w:tcPr>
          <w:p w14:paraId="4D2D1EEA" w14:textId="77777777" w:rsidR="005E37E4" w:rsidRPr="005E37E4" w:rsidRDefault="005E37E4" w:rsidP="008A1878">
            <w:pPr>
              <w:pStyle w:val="JuduluntukTabel"/>
              <w:ind w:firstLine="0"/>
            </w:pPr>
            <w:r w:rsidRPr="005E37E4">
              <w:t xml:space="preserve">        9 jenis pajak</w:t>
            </w:r>
          </w:p>
        </w:tc>
      </w:tr>
      <w:tr w:rsidR="005E37E4" w:rsidRPr="005E37E4" w14:paraId="661177C1" w14:textId="77777777">
        <w:tc>
          <w:tcPr>
            <w:tcW w:w="2642" w:type="dxa"/>
          </w:tcPr>
          <w:p w14:paraId="6006BBF8" w14:textId="77777777" w:rsidR="005E37E4" w:rsidRPr="005E37E4" w:rsidRDefault="005E37E4" w:rsidP="008A1878">
            <w:pPr>
              <w:pStyle w:val="JuduluntukTabel"/>
              <w:ind w:firstLine="0"/>
            </w:pPr>
            <w:r w:rsidRPr="005E37E4">
              <w:t>Kapasitas Per Jenis Pajak</w:t>
            </w:r>
          </w:p>
        </w:tc>
        <w:tc>
          <w:tcPr>
            <w:tcW w:w="2643" w:type="dxa"/>
          </w:tcPr>
          <w:p w14:paraId="7D661266" w14:textId="77777777" w:rsidR="005E37E4" w:rsidRPr="005E37E4" w:rsidRDefault="005E37E4" w:rsidP="008A1878">
            <w:pPr>
              <w:pStyle w:val="JuduluntukTabel"/>
              <w:ind w:firstLine="0"/>
            </w:pPr>
            <w:r w:rsidRPr="005E37E4">
              <w:t xml:space="preserve">    **85–115 / 9**</w:t>
            </w:r>
          </w:p>
        </w:tc>
        <w:tc>
          <w:tcPr>
            <w:tcW w:w="2643" w:type="dxa"/>
          </w:tcPr>
          <w:p w14:paraId="4FDCD62E" w14:textId="77777777" w:rsidR="005E37E4" w:rsidRPr="005E37E4" w:rsidRDefault="005E37E4" w:rsidP="008A1878">
            <w:pPr>
              <w:pStyle w:val="JuduluntukTabel"/>
              <w:ind w:firstLine="0"/>
            </w:pPr>
            <w:r w:rsidRPr="005E37E4">
              <w:t xml:space="preserve">                                                                                      **~9–13 peneliti per jenis**</w:t>
            </w:r>
          </w:p>
        </w:tc>
      </w:tr>
      <w:tr w:rsidR="005E37E4" w:rsidRPr="005E37E4" w14:paraId="65A1E132" w14:textId="77777777">
        <w:tc>
          <w:tcPr>
            <w:tcW w:w="2642" w:type="dxa"/>
          </w:tcPr>
          <w:p w14:paraId="472C072C" w14:textId="77777777" w:rsidR="005E37E4" w:rsidRPr="005E37E4" w:rsidRDefault="005E37E4" w:rsidP="008A1878">
            <w:pPr>
              <w:pStyle w:val="JuduluntukTabel"/>
              <w:ind w:firstLine="0"/>
            </w:pPr>
            <w:r w:rsidRPr="005E37E4">
              <w:t>Kuota Harian untuk BPHTB</w:t>
            </w:r>
          </w:p>
        </w:tc>
        <w:tc>
          <w:tcPr>
            <w:tcW w:w="2643" w:type="dxa"/>
          </w:tcPr>
          <w:p w14:paraId="7F1BF793" w14:textId="77777777" w:rsidR="005E37E4" w:rsidRPr="005E37E4" w:rsidRDefault="005E37E4" w:rsidP="008A1878">
            <w:pPr>
              <w:pStyle w:val="JuduluntukTabel"/>
              <w:ind w:firstLine="0"/>
            </w:pPr>
            <w:r w:rsidRPr="005E37E4">
              <w:t xml:space="preserve">    **Berdasarkan analisis kapasitas**</w:t>
            </w:r>
          </w:p>
        </w:tc>
        <w:tc>
          <w:tcPr>
            <w:tcW w:w="2643" w:type="dxa"/>
          </w:tcPr>
          <w:p w14:paraId="6EF5C560" w14:textId="77777777" w:rsidR="005E37E4" w:rsidRPr="005E37E4" w:rsidRDefault="005E37E4" w:rsidP="008A1878">
            <w:pPr>
              <w:pStyle w:val="JuduluntukTabel"/>
              <w:ind w:firstLine="0"/>
            </w:pPr>
            <w:r w:rsidRPr="005E37E4">
              <w:t xml:space="preserve">                                                                  **80 dokumen**</w:t>
            </w:r>
          </w:p>
        </w:tc>
      </w:tr>
    </w:tbl>
    <w:p w14:paraId="4F82A6FF" w14:textId="058652B1" w:rsidR="005E37E4" w:rsidRDefault="005E37E4" w:rsidP="005E37E4">
      <w:r>
        <w:t>Uji coba dilakukan dengan pendekatan hybrid testing (black box dan white box) selama 1 minggu sebelum go live dengan 5 pegawai PSI (admin, LTB, peneliti, peneliti Validasi, LSB) dan 5 pengguna eksternal (PPAT) untuk mengevaluasi user experience dan fungsionalitas sistem dari perspektif pengguna real, termasuk functional testing, user acceptance testing, performance testing, dan security testing.</w:t>
      </w:r>
    </w:p>
    <w:p w14:paraId="50A957E7" w14:textId="487682D7" w:rsidR="005E37E4" w:rsidRDefault="005E37E4" w:rsidP="005E37E4">
      <w:r>
        <w:t>Hasil uji coba menunjukkan peningkatan yang signifikan dengan beban kerja yang berkurang 40% melalui distribusi yang lebih merata, waktu rata-rata pemrosesan yang turun menjadi 15 menit, kepuasan PPAT yang naik menjadi 88% dengan estimasi waktu yang akurat, kepuasan pegawai yang meningkat menjadi 85% dengan beban kerja yang terkontrol, serta stabilitas sistem yang mencapai 99,7% uptime.</w:t>
      </w:r>
    </w:p>
    <w:p w14:paraId="6CC95F9E" w14:textId="0B9E06C6" w:rsidR="005E37E4" w:rsidRDefault="005E37E4" w:rsidP="005E37E4">
      <w:r>
        <w:t>Dampak positif yang dicapai meliputi sistem kuotasi yang berhasil mengelola permintaan tinggi tanpa menurunkan kepercayaan pengguna, distribusi beban kerja yang menjadi lebih merata antar UPT dan peneliti, estimasi waktu pemrosesan yang menjadi lebih akurat dan dapat diandalkan, serta monitoring real-time yang memungkinkan pengawasan beban kerja yang lebih baik.</w:t>
      </w:r>
    </w:p>
    <w:p w14:paraId="7AA7120A" w14:textId="77777777" w:rsidR="005E37E4" w:rsidRDefault="005E37E4" w:rsidP="005E37E4"/>
    <w:p w14:paraId="04470755" w14:textId="13F9AF5E" w:rsidR="00182E6A" w:rsidRDefault="00182E6A" w:rsidP="00182E6A">
      <w:pPr>
        <w:pStyle w:val="JuduluntukTabel"/>
      </w:pPr>
      <w:r w:rsidRPr="00182E6A">
        <w:t>Tabel 1</w:t>
      </w:r>
      <w:r>
        <w:t>4</w:t>
      </w:r>
      <w:r w:rsidRPr="00182E6A">
        <w:t xml:space="preserve"> Ringkasan Hasil Pengujian Tiga Iterasi</w:t>
      </w:r>
    </w:p>
    <w:tbl>
      <w:tblPr>
        <w:tblStyle w:val="KisiTabel"/>
        <w:tblW w:w="0" w:type="auto"/>
        <w:tblLook w:val="04A0" w:firstRow="1" w:lastRow="0" w:firstColumn="1" w:lastColumn="0" w:noHBand="0" w:noVBand="1"/>
      </w:tblPr>
      <w:tblGrid>
        <w:gridCol w:w="1034"/>
        <w:gridCol w:w="1247"/>
        <w:gridCol w:w="1750"/>
        <w:gridCol w:w="1103"/>
        <w:gridCol w:w="1285"/>
        <w:gridCol w:w="1509"/>
      </w:tblGrid>
      <w:tr w:rsidR="005E37E4" w:rsidRPr="005E37E4" w14:paraId="751712C9" w14:textId="77777777">
        <w:tc>
          <w:tcPr>
            <w:tcW w:w="1321" w:type="dxa"/>
          </w:tcPr>
          <w:p w14:paraId="0C7FC978" w14:textId="77777777" w:rsidR="005E37E4" w:rsidRPr="005E37E4" w:rsidRDefault="005E37E4" w:rsidP="00CA3226">
            <w:pPr>
              <w:pStyle w:val="JuduluntukTabel"/>
              <w:ind w:firstLine="0"/>
            </w:pPr>
            <w:r w:rsidRPr="005E37E4">
              <w:t>Iterasi</w:t>
            </w:r>
          </w:p>
        </w:tc>
        <w:tc>
          <w:tcPr>
            <w:tcW w:w="1321" w:type="dxa"/>
          </w:tcPr>
          <w:p w14:paraId="1D60BD96" w14:textId="77777777" w:rsidR="005E37E4" w:rsidRPr="005E37E4" w:rsidRDefault="005E37E4" w:rsidP="00CA3226">
            <w:pPr>
              <w:pStyle w:val="JuduluntukTabel"/>
              <w:ind w:firstLine="0"/>
            </w:pPr>
            <w:r w:rsidRPr="005E37E4">
              <w:t xml:space="preserve">    Durasi Uji</w:t>
            </w:r>
          </w:p>
        </w:tc>
        <w:tc>
          <w:tcPr>
            <w:tcW w:w="1321" w:type="dxa"/>
          </w:tcPr>
          <w:p w14:paraId="2355F7CA" w14:textId="77777777" w:rsidR="005E37E4" w:rsidRPr="005E37E4" w:rsidRDefault="005E37E4" w:rsidP="00CA3226">
            <w:pPr>
              <w:pStyle w:val="JuduluntukTabel"/>
              <w:ind w:firstLine="0"/>
            </w:pPr>
            <w:r w:rsidRPr="005E37E4">
              <w:t>Metode Testing</w:t>
            </w:r>
          </w:p>
        </w:tc>
        <w:tc>
          <w:tcPr>
            <w:tcW w:w="1321" w:type="dxa"/>
          </w:tcPr>
          <w:p w14:paraId="340FC11F" w14:textId="77777777" w:rsidR="005E37E4" w:rsidRPr="005E37E4" w:rsidRDefault="005E37E4" w:rsidP="00CA3226">
            <w:pPr>
              <w:pStyle w:val="JuduluntukTabel"/>
              <w:ind w:firstLine="0"/>
            </w:pPr>
            <w:r w:rsidRPr="005E37E4">
              <w:t>Jumlah Test Case</w:t>
            </w:r>
          </w:p>
        </w:tc>
        <w:tc>
          <w:tcPr>
            <w:tcW w:w="1322" w:type="dxa"/>
          </w:tcPr>
          <w:p w14:paraId="5B7099B4" w14:textId="77777777" w:rsidR="005E37E4" w:rsidRPr="005E37E4" w:rsidRDefault="005E37E4" w:rsidP="00CA3226">
            <w:pPr>
              <w:pStyle w:val="JuduluntukTabel"/>
              <w:ind w:firstLine="0"/>
            </w:pPr>
            <w:r w:rsidRPr="005E37E4">
              <w:t>Success Rate</w:t>
            </w:r>
          </w:p>
        </w:tc>
        <w:tc>
          <w:tcPr>
            <w:tcW w:w="1322" w:type="dxa"/>
          </w:tcPr>
          <w:p w14:paraId="09C56742" w14:textId="77777777" w:rsidR="005E37E4" w:rsidRPr="005E37E4" w:rsidRDefault="005E37E4" w:rsidP="00CA3226">
            <w:pPr>
              <w:pStyle w:val="JuduluntukTabel"/>
              <w:ind w:firstLine="0"/>
            </w:pPr>
            <w:r w:rsidRPr="005E37E4">
              <w:t>Fitur Utama yang Ditambahkan</w:t>
            </w:r>
          </w:p>
        </w:tc>
      </w:tr>
      <w:tr w:rsidR="005E37E4" w:rsidRPr="005E37E4" w14:paraId="47EE6E3C" w14:textId="77777777">
        <w:tc>
          <w:tcPr>
            <w:tcW w:w="1321" w:type="dxa"/>
          </w:tcPr>
          <w:p w14:paraId="1138919F" w14:textId="77777777" w:rsidR="005E37E4" w:rsidRPr="005E37E4" w:rsidRDefault="005E37E4" w:rsidP="00CA3226">
            <w:pPr>
              <w:pStyle w:val="JuduluntukTabel"/>
              <w:ind w:firstLine="0"/>
            </w:pPr>
            <w:r w:rsidRPr="005E37E4">
              <w:t>Iterasi 1</w:t>
            </w:r>
          </w:p>
        </w:tc>
        <w:tc>
          <w:tcPr>
            <w:tcW w:w="1321" w:type="dxa"/>
          </w:tcPr>
          <w:p w14:paraId="42374A1E" w14:textId="77777777" w:rsidR="005E37E4" w:rsidRPr="005E37E4" w:rsidRDefault="005E37E4" w:rsidP="00CA3226">
            <w:pPr>
              <w:pStyle w:val="JuduluntukTabel"/>
              <w:ind w:firstLine="0"/>
            </w:pPr>
            <w:r w:rsidRPr="005E37E4">
              <w:t>2 minggu</w:t>
            </w:r>
          </w:p>
        </w:tc>
        <w:tc>
          <w:tcPr>
            <w:tcW w:w="1321" w:type="dxa"/>
          </w:tcPr>
          <w:p w14:paraId="5E233411" w14:textId="77777777" w:rsidR="005E37E4" w:rsidRPr="005E37E4" w:rsidRDefault="005E37E4" w:rsidP="00CA3226">
            <w:pPr>
              <w:pStyle w:val="JuduluntukTabel"/>
              <w:ind w:firstLine="0"/>
            </w:pPr>
            <w:r w:rsidRPr="005E37E4">
              <w:t>Black Box</w:t>
            </w:r>
          </w:p>
        </w:tc>
        <w:tc>
          <w:tcPr>
            <w:tcW w:w="1321" w:type="dxa"/>
          </w:tcPr>
          <w:p w14:paraId="079161D9" w14:textId="77777777" w:rsidR="005E37E4" w:rsidRPr="005E37E4" w:rsidRDefault="005E37E4" w:rsidP="00CA3226">
            <w:pPr>
              <w:pStyle w:val="JuduluntukTabel"/>
              <w:ind w:firstLine="0"/>
            </w:pPr>
            <w:r w:rsidRPr="005E37E4">
              <w:t xml:space="preserve">    15</w:t>
            </w:r>
          </w:p>
        </w:tc>
        <w:tc>
          <w:tcPr>
            <w:tcW w:w="1322" w:type="dxa"/>
          </w:tcPr>
          <w:p w14:paraId="6F6363FF" w14:textId="77777777" w:rsidR="005E37E4" w:rsidRPr="005E37E4" w:rsidRDefault="005E37E4" w:rsidP="00CA3226">
            <w:pPr>
              <w:pStyle w:val="JuduluntukTabel"/>
              <w:ind w:firstLine="0"/>
            </w:pPr>
            <w:r w:rsidRPr="005E37E4">
              <w:t xml:space="preserve">                100%</w:t>
            </w:r>
          </w:p>
        </w:tc>
        <w:tc>
          <w:tcPr>
            <w:tcW w:w="1322" w:type="dxa"/>
          </w:tcPr>
          <w:p w14:paraId="5300273F" w14:textId="77777777" w:rsidR="005E37E4" w:rsidRPr="005E37E4" w:rsidRDefault="005E37E4" w:rsidP="00CA3226">
            <w:pPr>
              <w:pStyle w:val="JuduluntukTabel"/>
              <w:ind w:firstLine="0"/>
            </w:pPr>
            <w:r w:rsidRPr="005E37E4">
              <w:t xml:space="preserve">        Booking Online, Upload Dokumen, Tracking Status, Multi-Divisi Login</w:t>
            </w:r>
          </w:p>
        </w:tc>
      </w:tr>
      <w:tr w:rsidR="005E37E4" w:rsidRPr="005E37E4" w14:paraId="2DDC9686" w14:textId="77777777">
        <w:tc>
          <w:tcPr>
            <w:tcW w:w="1321" w:type="dxa"/>
          </w:tcPr>
          <w:p w14:paraId="2107BF2D" w14:textId="77777777" w:rsidR="005E37E4" w:rsidRPr="005E37E4" w:rsidRDefault="005E37E4" w:rsidP="00CA3226">
            <w:pPr>
              <w:pStyle w:val="JuduluntukTabel"/>
              <w:ind w:firstLine="0"/>
            </w:pPr>
            <w:r w:rsidRPr="005E37E4">
              <w:t>Iterasi 2</w:t>
            </w:r>
          </w:p>
        </w:tc>
        <w:tc>
          <w:tcPr>
            <w:tcW w:w="1321" w:type="dxa"/>
          </w:tcPr>
          <w:p w14:paraId="413DF0D9" w14:textId="77777777" w:rsidR="005E37E4" w:rsidRPr="005E37E4" w:rsidRDefault="005E37E4" w:rsidP="00CA3226">
            <w:pPr>
              <w:pStyle w:val="JuduluntukTabel"/>
              <w:ind w:firstLine="0"/>
            </w:pPr>
            <w:r w:rsidRPr="005E37E4">
              <w:t>4 minggu</w:t>
            </w:r>
          </w:p>
        </w:tc>
        <w:tc>
          <w:tcPr>
            <w:tcW w:w="1321" w:type="dxa"/>
          </w:tcPr>
          <w:p w14:paraId="004D83F6" w14:textId="77777777" w:rsidR="005E37E4" w:rsidRPr="005E37E4" w:rsidRDefault="005E37E4" w:rsidP="00CA3226">
            <w:pPr>
              <w:pStyle w:val="JuduluntukTabel"/>
              <w:ind w:firstLine="0"/>
            </w:pPr>
            <w:r w:rsidRPr="005E37E4">
              <w:t>White Box</w:t>
            </w:r>
          </w:p>
        </w:tc>
        <w:tc>
          <w:tcPr>
            <w:tcW w:w="1321" w:type="dxa"/>
          </w:tcPr>
          <w:p w14:paraId="38CC20A7" w14:textId="77777777" w:rsidR="005E37E4" w:rsidRPr="005E37E4" w:rsidRDefault="005E37E4" w:rsidP="00CA3226">
            <w:pPr>
              <w:pStyle w:val="JuduluntukTabel"/>
              <w:ind w:firstLine="0"/>
            </w:pPr>
            <w:r w:rsidRPr="005E37E4">
              <w:t xml:space="preserve">    11</w:t>
            </w:r>
          </w:p>
        </w:tc>
        <w:tc>
          <w:tcPr>
            <w:tcW w:w="1322" w:type="dxa"/>
          </w:tcPr>
          <w:p w14:paraId="0A0D6790" w14:textId="77777777" w:rsidR="005E37E4" w:rsidRPr="005E37E4" w:rsidRDefault="005E37E4" w:rsidP="00CA3226">
            <w:pPr>
              <w:pStyle w:val="JuduluntukTabel"/>
              <w:ind w:firstLine="0"/>
            </w:pPr>
            <w:r w:rsidRPr="005E37E4">
              <w:t xml:space="preserve">                100%</w:t>
            </w:r>
          </w:p>
        </w:tc>
        <w:tc>
          <w:tcPr>
            <w:tcW w:w="1322" w:type="dxa"/>
          </w:tcPr>
          <w:p w14:paraId="3F4AA65A" w14:textId="77777777" w:rsidR="005E37E4" w:rsidRPr="005E37E4" w:rsidRDefault="005E37E4" w:rsidP="00CA3226">
            <w:pPr>
              <w:pStyle w:val="JuduluntukTabel"/>
              <w:ind w:firstLine="0"/>
            </w:pPr>
            <w:r w:rsidRPr="005E37E4">
              <w:t xml:space="preserve">        Tanda Tangan Digital Reusable, Sertifikat Digital, QR Code, AES-</w:t>
            </w:r>
            <w:r w:rsidRPr="005E37E4">
              <w:lastRenderedPageBreak/>
              <w:t>256, Audit Trail</w:t>
            </w:r>
          </w:p>
        </w:tc>
      </w:tr>
      <w:tr w:rsidR="005E37E4" w:rsidRPr="005E37E4" w14:paraId="0960D147" w14:textId="77777777">
        <w:tc>
          <w:tcPr>
            <w:tcW w:w="1321" w:type="dxa"/>
          </w:tcPr>
          <w:p w14:paraId="028765A1" w14:textId="77777777" w:rsidR="005E37E4" w:rsidRPr="005E37E4" w:rsidRDefault="005E37E4" w:rsidP="00CA3226">
            <w:pPr>
              <w:pStyle w:val="JuduluntukTabel"/>
              <w:ind w:firstLine="0"/>
            </w:pPr>
            <w:r w:rsidRPr="005E37E4">
              <w:lastRenderedPageBreak/>
              <w:t>Iterasi 3</w:t>
            </w:r>
          </w:p>
        </w:tc>
        <w:tc>
          <w:tcPr>
            <w:tcW w:w="1321" w:type="dxa"/>
          </w:tcPr>
          <w:p w14:paraId="1F5287E3" w14:textId="77777777" w:rsidR="005E37E4" w:rsidRPr="005E37E4" w:rsidRDefault="005E37E4" w:rsidP="00CA3226">
            <w:pPr>
              <w:pStyle w:val="JuduluntukTabel"/>
              <w:ind w:firstLine="0"/>
            </w:pPr>
            <w:r w:rsidRPr="005E37E4">
              <w:t>1 minggu</w:t>
            </w:r>
          </w:p>
        </w:tc>
        <w:tc>
          <w:tcPr>
            <w:tcW w:w="1321" w:type="dxa"/>
          </w:tcPr>
          <w:p w14:paraId="3C33E45D" w14:textId="77777777" w:rsidR="005E37E4" w:rsidRPr="005E37E4" w:rsidRDefault="005E37E4" w:rsidP="00CA3226">
            <w:pPr>
              <w:pStyle w:val="JuduluntukTabel"/>
              <w:ind w:firstLine="0"/>
            </w:pPr>
            <w:r w:rsidRPr="005E37E4">
              <w:t>Hybrid</w:t>
            </w:r>
          </w:p>
        </w:tc>
        <w:tc>
          <w:tcPr>
            <w:tcW w:w="1321" w:type="dxa"/>
          </w:tcPr>
          <w:p w14:paraId="2DCC868C" w14:textId="77777777" w:rsidR="005E37E4" w:rsidRPr="005E37E4" w:rsidRDefault="005E37E4" w:rsidP="00CA3226">
            <w:pPr>
              <w:pStyle w:val="JuduluntukTabel"/>
              <w:ind w:firstLine="0"/>
            </w:pPr>
            <w:r w:rsidRPr="005E37E4">
              <w:t xml:space="preserve">        8</w:t>
            </w:r>
          </w:p>
        </w:tc>
        <w:tc>
          <w:tcPr>
            <w:tcW w:w="1322" w:type="dxa"/>
          </w:tcPr>
          <w:p w14:paraId="1A527CA2" w14:textId="77777777" w:rsidR="005E37E4" w:rsidRPr="005E37E4" w:rsidRDefault="005E37E4" w:rsidP="00CA3226">
            <w:pPr>
              <w:pStyle w:val="JuduluntukTabel"/>
              <w:ind w:firstLine="0"/>
            </w:pPr>
            <w:r w:rsidRPr="005E37E4">
              <w:t xml:space="preserve">                100%</w:t>
            </w:r>
          </w:p>
        </w:tc>
        <w:tc>
          <w:tcPr>
            <w:tcW w:w="1322" w:type="dxa"/>
          </w:tcPr>
          <w:p w14:paraId="6984092C" w14:textId="77777777" w:rsidR="005E37E4" w:rsidRPr="005E37E4" w:rsidRDefault="005E37E4" w:rsidP="00CA3226">
            <w:pPr>
              <w:pStyle w:val="JuduluntukTabel"/>
              <w:ind w:firstLine="0"/>
            </w:pPr>
            <w:r w:rsidRPr="005E37E4">
              <w:t xml:space="preserve">        Sistem Kuotasi Harian, Dashboard Monitoring, Round-Robin, Priority Queue</w:t>
            </w:r>
          </w:p>
        </w:tc>
      </w:tr>
      <w:tr w:rsidR="005E37E4" w:rsidRPr="005E37E4" w14:paraId="2C67BB92" w14:textId="77777777">
        <w:tc>
          <w:tcPr>
            <w:tcW w:w="1321" w:type="dxa"/>
          </w:tcPr>
          <w:p w14:paraId="624940AC" w14:textId="77777777" w:rsidR="005E37E4" w:rsidRPr="005E37E4" w:rsidRDefault="005E37E4" w:rsidP="00CA3226">
            <w:pPr>
              <w:pStyle w:val="JuduluntukTabel"/>
              <w:ind w:firstLine="0"/>
            </w:pPr>
            <w:r w:rsidRPr="005E37E4">
              <w:t>Total</w:t>
            </w:r>
          </w:p>
        </w:tc>
        <w:tc>
          <w:tcPr>
            <w:tcW w:w="1321" w:type="dxa"/>
          </w:tcPr>
          <w:p w14:paraId="2F42E2F2" w14:textId="77777777" w:rsidR="005E37E4" w:rsidRPr="005E37E4" w:rsidRDefault="005E37E4" w:rsidP="00CA3226">
            <w:pPr>
              <w:pStyle w:val="JuduluntukTabel"/>
              <w:ind w:firstLine="0"/>
            </w:pPr>
            <w:r w:rsidRPr="005E37E4">
              <w:t xml:space="preserve">    **7 minggu**</w:t>
            </w:r>
          </w:p>
        </w:tc>
        <w:tc>
          <w:tcPr>
            <w:tcW w:w="1321" w:type="dxa"/>
          </w:tcPr>
          <w:p w14:paraId="34093D4D" w14:textId="77777777" w:rsidR="005E37E4" w:rsidRPr="005E37E4" w:rsidRDefault="005E37E4" w:rsidP="00CA3226">
            <w:pPr>
              <w:pStyle w:val="JuduluntukTabel"/>
              <w:ind w:firstLine="0"/>
            </w:pPr>
            <w:r w:rsidRPr="005E37E4">
              <w:t>**Kombinasi**</w:t>
            </w:r>
          </w:p>
        </w:tc>
        <w:tc>
          <w:tcPr>
            <w:tcW w:w="1321" w:type="dxa"/>
          </w:tcPr>
          <w:p w14:paraId="61816F37" w14:textId="77777777" w:rsidR="005E37E4" w:rsidRPr="005E37E4" w:rsidRDefault="005E37E4" w:rsidP="00CA3226">
            <w:pPr>
              <w:pStyle w:val="JuduluntukTabel"/>
              <w:ind w:firstLine="0"/>
            </w:pPr>
            <w:r w:rsidRPr="005E37E4">
              <w:t>**34**</w:t>
            </w:r>
          </w:p>
        </w:tc>
        <w:tc>
          <w:tcPr>
            <w:tcW w:w="1322" w:type="dxa"/>
          </w:tcPr>
          <w:p w14:paraId="3D946C52" w14:textId="77777777" w:rsidR="005E37E4" w:rsidRPr="005E37E4" w:rsidRDefault="005E37E4" w:rsidP="00CA3226">
            <w:pPr>
              <w:pStyle w:val="JuduluntukTabel"/>
              <w:ind w:firstLine="0"/>
            </w:pPr>
            <w:r w:rsidRPr="005E37E4">
              <w:t xml:space="preserve">            **100%**</w:t>
            </w:r>
          </w:p>
        </w:tc>
        <w:tc>
          <w:tcPr>
            <w:tcW w:w="1322" w:type="dxa"/>
          </w:tcPr>
          <w:p w14:paraId="020C4961" w14:textId="77777777" w:rsidR="005E37E4" w:rsidRPr="005E37E4" w:rsidRDefault="005E37E4" w:rsidP="00CA3226">
            <w:pPr>
              <w:pStyle w:val="JuduluntukTabel"/>
              <w:ind w:firstLine="0"/>
            </w:pPr>
            <w:r w:rsidRPr="005E37E4">
              <w:t xml:space="preserve">    **Sistem E-BPHTB Booking Online Lengkap**</w:t>
            </w:r>
          </w:p>
        </w:tc>
      </w:tr>
    </w:tbl>
    <w:p w14:paraId="423A546F" w14:textId="77777777" w:rsidR="005E37E4" w:rsidRDefault="005E37E4" w:rsidP="00545F7B">
      <w:pPr>
        <w:pStyle w:val="Judul3"/>
        <w:rPr>
          <w:lang w:val="id-ID" w:eastAsia="en-ID"/>
        </w:rPr>
      </w:pPr>
    </w:p>
    <w:p w14:paraId="0DED805E" w14:textId="63EBC8FB" w:rsidR="005E37E4" w:rsidRDefault="005E37E4" w:rsidP="005E37E4">
      <w:pPr>
        <w:pStyle w:val="JudulSubbab"/>
        <w:rPr>
          <w:lang w:eastAsia="en-ID"/>
        </w:rPr>
      </w:pPr>
      <w:r>
        <w:rPr>
          <w:lang w:eastAsia="en-ID"/>
        </w:rPr>
        <w:t>Pembahasan</w:t>
      </w:r>
    </w:p>
    <w:p w14:paraId="3D0DCA3A" w14:textId="5165A57B" w:rsidR="005E37E4" w:rsidRDefault="005E37E4" w:rsidP="005E37E4">
      <w:pPr>
        <w:pStyle w:val="JudulSub-subbab"/>
        <w:rPr>
          <w:lang w:val="en-US" w:eastAsia="en-ID"/>
        </w:rPr>
      </w:pPr>
      <w:r w:rsidRPr="005E37E4">
        <w:rPr>
          <w:lang w:val="en-US" w:eastAsia="en-ID"/>
        </w:rPr>
        <w:t>Analisis Komparatif Antar Iterasi</w:t>
      </w:r>
    </w:p>
    <w:p w14:paraId="6AF3DA9D" w14:textId="2871E093" w:rsidR="005E37E4" w:rsidRDefault="005E37E4" w:rsidP="005E37E4">
      <w:pPr>
        <w:rPr>
          <w:lang w:eastAsia="en-ID"/>
        </w:rPr>
      </w:pPr>
      <w:r w:rsidRPr="005E37E4">
        <w:rPr>
          <w:lang w:eastAsia="en-ID"/>
        </w:rPr>
        <w:t>Sistem booking online BAPPENDA mengalami evolusi yang signifikan melalui tiga iterasi pengembangan. Iterasi 1 berhasil membangun fondasi sistem booking online yang fungsional dengan implementasi database yang terintegrasi dan interface yang user-friendly. Iterasi 2 meningkatkan keamanan dan otomasi sistem melalui sistem sertifikat digital lokal dan implementasi enkripsi AES-256. Iterasi 3 mengoptimalkan beban kerja dan efisiensi sistem melalui sistem kuotasi cerdas yang dapat mengelola kapasitas harian dengan baik.</w:t>
      </w:r>
    </w:p>
    <w:p w14:paraId="16194E68" w14:textId="3A636692" w:rsidR="005E37E4" w:rsidRDefault="005E37E4" w:rsidP="005E37E4">
      <w:pPr>
        <w:pStyle w:val="JuduluntukTabel"/>
      </w:pPr>
      <w:r w:rsidRPr="005E37E4">
        <w:t>Tabel 1</w:t>
      </w:r>
      <w:r>
        <w:t>5</w:t>
      </w:r>
      <w:r w:rsidRPr="005E37E4">
        <w:t xml:space="preserve"> Perbandingan Performa Sistem Tiga Iterasi</w:t>
      </w:r>
    </w:p>
    <w:tbl>
      <w:tblPr>
        <w:tblStyle w:val="KisiTabel"/>
        <w:tblW w:w="0" w:type="auto"/>
        <w:tblLook w:val="04A0" w:firstRow="1" w:lastRow="0" w:firstColumn="1" w:lastColumn="0" w:noHBand="0" w:noVBand="1"/>
      </w:tblPr>
      <w:tblGrid>
        <w:gridCol w:w="1585"/>
        <w:gridCol w:w="1585"/>
        <w:gridCol w:w="1586"/>
        <w:gridCol w:w="1586"/>
        <w:gridCol w:w="1586"/>
      </w:tblGrid>
      <w:tr w:rsidR="009A2EA4" w:rsidRPr="009A2EA4" w14:paraId="54675958" w14:textId="77777777">
        <w:tc>
          <w:tcPr>
            <w:tcW w:w="1585" w:type="dxa"/>
          </w:tcPr>
          <w:p w14:paraId="39E2C6C6" w14:textId="77777777" w:rsidR="009A2EA4" w:rsidRPr="009A2EA4" w:rsidRDefault="009A2EA4" w:rsidP="00200645">
            <w:pPr>
              <w:pStyle w:val="JuduluntukTabel"/>
              <w:ind w:firstLine="0"/>
            </w:pPr>
            <w:r w:rsidRPr="009A2EA4">
              <w:t>Aspek</w:t>
            </w:r>
          </w:p>
        </w:tc>
        <w:tc>
          <w:tcPr>
            <w:tcW w:w="1585" w:type="dxa"/>
          </w:tcPr>
          <w:p w14:paraId="4BF05B91" w14:textId="77777777" w:rsidR="009A2EA4" w:rsidRPr="009A2EA4" w:rsidRDefault="009A2EA4" w:rsidP="00200645">
            <w:pPr>
              <w:pStyle w:val="JuduluntukTabel"/>
              <w:ind w:firstLine="0"/>
            </w:pPr>
            <w:r w:rsidRPr="009A2EA4">
              <w:t xml:space="preserve">                    Sistem Manual</w:t>
            </w:r>
          </w:p>
        </w:tc>
        <w:tc>
          <w:tcPr>
            <w:tcW w:w="1586" w:type="dxa"/>
          </w:tcPr>
          <w:p w14:paraId="5EF5A802" w14:textId="77777777" w:rsidR="009A2EA4" w:rsidRPr="009A2EA4" w:rsidRDefault="009A2EA4" w:rsidP="00200645">
            <w:pPr>
              <w:pStyle w:val="JuduluntukTabel"/>
              <w:ind w:firstLine="0"/>
            </w:pPr>
            <w:r w:rsidRPr="009A2EA4">
              <w:t xml:space="preserve">                    Iterasi 1</w:t>
            </w:r>
          </w:p>
        </w:tc>
        <w:tc>
          <w:tcPr>
            <w:tcW w:w="1586" w:type="dxa"/>
          </w:tcPr>
          <w:p w14:paraId="113B48DE" w14:textId="77777777" w:rsidR="009A2EA4" w:rsidRPr="009A2EA4" w:rsidRDefault="009A2EA4" w:rsidP="00200645">
            <w:pPr>
              <w:pStyle w:val="JuduluntukTabel"/>
              <w:ind w:firstLine="0"/>
            </w:pPr>
            <w:r w:rsidRPr="009A2EA4">
              <w:t xml:space="preserve">                    Iterasi 2</w:t>
            </w:r>
          </w:p>
        </w:tc>
        <w:tc>
          <w:tcPr>
            <w:tcW w:w="1586" w:type="dxa"/>
          </w:tcPr>
          <w:p w14:paraId="2A6734F5" w14:textId="77777777" w:rsidR="009A2EA4" w:rsidRPr="009A2EA4" w:rsidRDefault="009A2EA4" w:rsidP="00200645">
            <w:pPr>
              <w:pStyle w:val="JuduluntukTabel"/>
              <w:ind w:firstLine="0"/>
            </w:pPr>
            <w:r w:rsidRPr="009A2EA4">
              <w:t xml:space="preserve">                                    Iterasi 3</w:t>
            </w:r>
          </w:p>
        </w:tc>
      </w:tr>
      <w:tr w:rsidR="009A2EA4" w:rsidRPr="009A2EA4" w14:paraId="5A558FA8" w14:textId="77777777">
        <w:tc>
          <w:tcPr>
            <w:tcW w:w="1585" w:type="dxa"/>
          </w:tcPr>
          <w:p w14:paraId="1BDB639B" w14:textId="77777777" w:rsidR="009A2EA4" w:rsidRPr="009A2EA4" w:rsidRDefault="009A2EA4" w:rsidP="00200645">
            <w:pPr>
              <w:pStyle w:val="JuduluntukTabel"/>
              <w:ind w:firstLine="0"/>
            </w:pPr>
            <w:r w:rsidRPr="009A2EA4">
              <w:t>Waktu Proses Per Berkas</w:t>
            </w:r>
          </w:p>
        </w:tc>
        <w:tc>
          <w:tcPr>
            <w:tcW w:w="1585" w:type="dxa"/>
          </w:tcPr>
          <w:p w14:paraId="4A88F498" w14:textId="77777777" w:rsidR="009A2EA4" w:rsidRPr="009A2EA4" w:rsidRDefault="009A2EA4" w:rsidP="00200645">
            <w:pPr>
              <w:pStyle w:val="JuduluntukTabel"/>
              <w:ind w:firstLine="0"/>
            </w:pPr>
            <w:r w:rsidRPr="009A2EA4">
              <w:t xml:space="preserve">    30–40 menit (hingga 2 jam)</w:t>
            </w:r>
          </w:p>
        </w:tc>
        <w:tc>
          <w:tcPr>
            <w:tcW w:w="1586" w:type="dxa"/>
          </w:tcPr>
          <w:p w14:paraId="031C4968" w14:textId="77777777" w:rsidR="009A2EA4" w:rsidRPr="009A2EA4" w:rsidRDefault="009A2EA4" w:rsidP="00200645">
            <w:pPr>
              <w:pStyle w:val="JuduluntukTabel"/>
              <w:ind w:firstLine="0"/>
            </w:pPr>
            <w:r w:rsidRPr="009A2EA4">
              <w:t xml:space="preserve">        10–25 menit</w:t>
            </w:r>
          </w:p>
        </w:tc>
        <w:tc>
          <w:tcPr>
            <w:tcW w:w="1586" w:type="dxa"/>
          </w:tcPr>
          <w:p w14:paraId="6F38DA9E" w14:textId="77777777" w:rsidR="009A2EA4" w:rsidRPr="009A2EA4" w:rsidRDefault="009A2EA4" w:rsidP="00200645">
            <w:pPr>
              <w:pStyle w:val="JuduluntukTabel"/>
              <w:ind w:firstLine="0"/>
            </w:pPr>
            <w:r w:rsidRPr="009A2EA4">
              <w:t xml:space="preserve">                    2 menit (validasi)</w:t>
            </w:r>
          </w:p>
        </w:tc>
        <w:tc>
          <w:tcPr>
            <w:tcW w:w="1586" w:type="dxa"/>
          </w:tcPr>
          <w:p w14:paraId="7327D64F" w14:textId="77777777" w:rsidR="009A2EA4" w:rsidRPr="009A2EA4" w:rsidRDefault="009A2EA4" w:rsidP="00200645">
            <w:pPr>
              <w:pStyle w:val="JuduluntukTabel"/>
              <w:ind w:firstLine="0"/>
            </w:pPr>
            <w:r w:rsidRPr="009A2EA4">
              <w:t xml:space="preserve">                        15 menit (keseluruhan)</w:t>
            </w:r>
          </w:p>
        </w:tc>
      </w:tr>
      <w:tr w:rsidR="009A2EA4" w:rsidRPr="009A2EA4" w14:paraId="17E6FAE7" w14:textId="77777777">
        <w:tc>
          <w:tcPr>
            <w:tcW w:w="1585" w:type="dxa"/>
          </w:tcPr>
          <w:p w14:paraId="1F74FCB8" w14:textId="77777777" w:rsidR="009A2EA4" w:rsidRPr="009A2EA4" w:rsidRDefault="009A2EA4" w:rsidP="00200645">
            <w:pPr>
              <w:pStyle w:val="JuduluntukTabel"/>
              <w:ind w:firstLine="0"/>
            </w:pPr>
            <w:r w:rsidRPr="009A2EA4">
              <w:t>Kepuasan Pengguna</w:t>
            </w:r>
          </w:p>
        </w:tc>
        <w:tc>
          <w:tcPr>
            <w:tcW w:w="1585" w:type="dxa"/>
          </w:tcPr>
          <w:p w14:paraId="660FECC4" w14:textId="77777777" w:rsidR="009A2EA4" w:rsidRPr="009A2EA4" w:rsidRDefault="009A2EA4" w:rsidP="00200645">
            <w:pPr>
              <w:pStyle w:val="JuduluntukTabel"/>
              <w:ind w:firstLine="0"/>
            </w:pPr>
            <w:r w:rsidRPr="009A2EA4">
              <w:t xml:space="preserve">        65%</w:t>
            </w:r>
          </w:p>
        </w:tc>
        <w:tc>
          <w:tcPr>
            <w:tcW w:w="1586" w:type="dxa"/>
          </w:tcPr>
          <w:p w14:paraId="0BFB17D0" w14:textId="77777777" w:rsidR="009A2EA4" w:rsidRPr="009A2EA4" w:rsidRDefault="009A2EA4" w:rsidP="00200645">
            <w:pPr>
              <w:pStyle w:val="JuduluntukTabel"/>
              <w:ind w:firstLine="0"/>
            </w:pPr>
            <w:r w:rsidRPr="009A2EA4">
              <w:t xml:space="preserve">                                80%</w:t>
            </w:r>
          </w:p>
        </w:tc>
        <w:tc>
          <w:tcPr>
            <w:tcW w:w="1586" w:type="dxa"/>
          </w:tcPr>
          <w:p w14:paraId="3ACD3CA9" w14:textId="77777777" w:rsidR="009A2EA4" w:rsidRPr="009A2EA4" w:rsidRDefault="009A2EA4" w:rsidP="00200645">
            <w:pPr>
              <w:pStyle w:val="JuduluntukTabel"/>
              <w:ind w:firstLine="0"/>
            </w:pPr>
            <w:r w:rsidRPr="009A2EA4">
              <w:t xml:space="preserve">                            82%</w:t>
            </w:r>
          </w:p>
        </w:tc>
        <w:tc>
          <w:tcPr>
            <w:tcW w:w="1586" w:type="dxa"/>
          </w:tcPr>
          <w:p w14:paraId="6E9CFEC7" w14:textId="77777777" w:rsidR="009A2EA4" w:rsidRPr="009A2EA4" w:rsidRDefault="009A2EA4" w:rsidP="00200645">
            <w:pPr>
              <w:pStyle w:val="JuduluntukTabel"/>
              <w:ind w:firstLine="0"/>
            </w:pPr>
            <w:r w:rsidRPr="009A2EA4">
              <w:t xml:space="preserve">                                        88%</w:t>
            </w:r>
          </w:p>
        </w:tc>
      </w:tr>
      <w:tr w:rsidR="009A2EA4" w:rsidRPr="009A2EA4" w14:paraId="4A421FA3" w14:textId="77777777">
        <w:tc>
          <w:tcPr>
            <w:tcW w:w="1585" w:type="dxa"/>
          </w:tcPr>
          <w:p w14:paraId="133424E5" w14:textId="77777777" w:rsidR="009A2EA4" w:rsidRPr="009A2EA4" w:rsidRDefault="009A2EA4" w:rsidP="00200645">
            <w:pPr>
              <w:pStyle w:val="JuduluntukTabel"/>
              <w:ind w:firstLine="0"/>
            </w:pPr>
            <w:r w:rsidRPr="009A2EA4">
              <w:t>Kepuasan Pegawai</w:t>
            </w:r>
          </w:p>
        </w:tc>
        <w:tc>
          <w:tcPr>
            <w:tcW w:w="1585" w:type="dxa"/>
          </w:tcPr>
          <w:p w14:paraId="527828C7" w14:textId="77777777" w:rsidR="009A2EA4" w:rsidRPr="009A2EA4" w:rsidRDefault="009A2EA4" w:rsidP="00200645">
            <w:pPr>
              <w:pStyle w:val="JuduluntukTabel"/>
              <w:ind w:firstLine="0"/>
            </w:pPr>
            <w:r w:rsidRPr="009A2EA4">
              <w:t xml:space="preserve">        60%</w:t>
            </w:r>
          </w:p>
        </w:tc>
        <w:tc>
          <w:tcPr>
            <w:tcW w:w="1586" w:type="dxa"/>
          </w:tcPr>
          <w:p w14:paraId="66C12DFC" w14:textId="77777777" w:rsidR="009A2EA4" w:rsidRPr="009A2EA4" w:rsidRDefault="009A2EA4" w:rsidP="00200645">
            <w:pPr>
              <w:pStyle w:val="JuduluntukTabel"/>
              <w:ind w:firstLine="0"/>
            </w:pPr>
            <w:r w:rsidRPr="009A2EA4">
              <w:t xml:space="preserve">                                Baseline</w:t>
            </w:r>
          </w:p>
        </w:tc>
        <w:tc>
          <w:tcPr>
            <w:tcW w:w="1586" w:type="dxa"/>
          </w:tcPr>
          <w:p w14:paraId="1C0E18A1" w14:textId="77777777" w:rsidR="009A2EA4" w:rsidRPr="009A2EA4" w:rsidRDefault="009A2EA4" w:rsidP="00200645">
            <w:pPr>
              <w:pStyle w:val="JuduluntukTabel"/>
              <w:ind w:firstLine="0"/>
            </w:pPr>
            <w:r w:rsidRPr="009A2EA4">
              <w:t xml:space="preserve">                    Baseline</w:t>
            </w:r>
          </w:p>
        </w:tc>
        <w:tc>
          <w:tcPr>
            <w:tcW w:w="1586" w:type="dxa"/>
          </w:tcPr>
          <w:p w14:paraId="63D3AA88" w14:textId="77777777" w:rsidR="009A2EA4" w:rsidRPr="009A2EA4" w:rsidRDefault="009A2EA4" w:rsidP="00200645">
            <w:pPr>
              <w:pStyle w:val="JuduluntukTabel"/>
              <w:ind w:firstLine="0"/>
            </w:pPr>
            <w:r w:rsidRPr="009A2EA4">
              <w:t xml:space="preserve">                                85%</w:t>
            </w:r>
          </w:p>
        </w:tc>
      </w:tr>
      <w:tr w:rsidR="009A2EA4" w:rsidRPr="009A2EA4" w14:paraId="7DFD3A08" w14:textId="77777777">
        <w:tc>
          <w:tcPr>
            <w:tcW w:w="1585" w:type="dxa"/>
          </w:tcPr>
          <w:p w14:paraId="65C49032" w14:textId="77777777" w:rsidR="009A2EA4" w:rsidRPr="009A2EA4" w:rsidRDefault="009A2EA4" w:rsidP="00200645">
            <w:pPr>
              <w:pStyle w:val="JuduluntukTabel"/>
              <w:ind w:firstLine="0"/>
            </w:pPr>
            <w:r w:rsidRPr="009A2EA4">
              <w:t>Tingkat Kesalahan</w:t>
            </w:r>
          </w:p>
        </w:tc>
        <w:tc>
          <w:tcPr>
            <w:tcW w:w="1585" w:type="dxa"/>
          </w:tcPr>
          <w:p w14:paraId="40DCC227" w14:textId="77777777" w:rsidR="009A2EA4" w:rsidRPr="009A2EA4" w:rsidRDefault="009A2EA4" w:rsidP="00200645">
            <w:pPr>
              <w:pStyle w:val="JuduluntukTabel"/>
              <w:ind w:firstLine="0"/>
            </w:pPr>
            <w:r w:rsidRPr="009A2EA4">
              <w:t xml:space="preserve">        ~10%</w:t>
            </w:r>
          </w:p>
        </w:tc>
        <w:tc>
          <w:tcPr>
            <w:tcW w:w="1586" w:type="dxa"/>
          </w:tcPr>
          <w:p w14:paraId="701132E6" w14:textId="77777777" w:rsidR="009A2EA4" w:rsidRPr="009A2EA4" w:rsidRDefault="009A2EA4" w:rsidP="00200645">
            <w:pPr>
              <w:pStyle w:val="JuduluntukTabel"/>
              <w:ind w:firstLine="0"/>
            </w:pPr>
            <w:r w:rsidRPr="009A2EA4">
              <w:t xml:space="preserve">                            ~5%</w:t>
            </w:r>
          </w:p>
        </w:tc>
        <w:tc>
          <w:tcPr>
            <w:tcW w:w="1586" w:type="dxa"/>
          </w:tcPr>
          <w:p w14:paraId="5EDA8E80" w14:textId="77777777" w:rsidR="009A2EA4" w:rsidRPr="009A2EA4" w:rsidRDefault="009A2EA4" w:rsidP="00200645">
            <w:pPr>
              <w:pStyle w:val="JuduluntukTabel"/>
              <w:ind w:firstLine="0"/>
            </w:pPr>
            <w:r w:rsidRPr="009A2EA4">
              <w:t xml:space="preserve">                            &lt;1%</w:t>
            </w:r>
          </w:p>
        </w:tc>
        <w:tc>
          <w:tcPr>
            <w:tcW w:w="1586" w:type="dxa"/>
          </w:tcPr>
          <w:p w14:paraId="0199A28A" w14:textId="77777777" w:rsidR="009A2EA4" w:rsidRPr="009A2EA4" w:rsidRDefault="009A2EA4" w:rsidP="00200645">
            <w:pPr>
              <w:pStyle w:val="JuduluntukTabel"/>
              <w:ind w:firstLine="0"/>
            </w:pPr>
            <w:r w:rsidRPr="009A2EA4">
              <w:t xml:space="preserve">                                        &lt;1%</w:t>
            </w:r>
          </w:p>
        </w:tc>
      </w:tr>
      <w:tr w:rsidR="009A2EA4" w:rsidRPr="009A2EA4" w14:paraId="70038DB5" w14:textId="77777777">
        <w:tc>
          <w:tcPr>
            <w:tcW w:w="1585" w:type="dxa"/>
          </w:tcPr>
          <w:p w14:paraId="76A8440F" w14:textId="77777777" w:rsidR="009A2EA4" w:rsidRPr="009A2EA4" w:rsidRDefault="009A2EA4" w:rsidP="00200645">
            <w:pPr>
              <w:pStyle w:val="JuduluntukTabel"/>
              <w:ind w:firstLine="0"/>
            </w:pPr>
            <w:r w:rsidRPr="009A2EA4">
              <w:t>Uptime Sistem</w:t>
            </w:r>
          </w:p>
        </w:tc>
        <w:tc>
          <w:tcPr>
            <w:tcW w:w="1585" w:type="dxa"/>
          </w:tcPr>
          <w:p w14:paraId="3047E245" w14:textId="77777777" w:rsidR="009A2EA4" w:rsidRPr="009A2EA4" w:rsidRDefault="009A2EA4" w:rsidP="00200645">
            <w:pPr>
              <w:pStyle w:val="JuduluntukTabel"/>
              <w:ind w:firstLine="0"/>
            </w:pPr>
            <w:r w:rsidRPr="009A2EA4">
              <w:t xml:space="preserve">            -</w:t>
            </w:r>
          </w:p>
        </w:tc>
        <w:tc>
          <w:tcPr>
            <w:tcW w:w="1586" w:type="dxa"/>
          </w:tcPr>
          <w:p w14:paraId="50C03D6B" w14:textId="77777777" w:rsidR="009A2EA4" w:rsidRPr="009A2EA4" w:rsidRDefault="009A2EA4" w:rsidP="00200645">
            <w:pPr>
              <w:pStyle w:val="JuduluntukTabel"/>
              <w:ind w:firstLine="0"/>
            </w:pPr>
            <w:r w:rsidRPr="009A2EA4">
              <w:t xml:space="preserve">                                98%</w:t>
            </w:r>
          </w:p>
        </w:tc>
        <w:tc>
          <w:tcPr>
            <w:tcW w:w="1586" w:type="dxa"/>
          </w:tcPr>
          <w:p w14:paraId="7A010F3B" w14:textId="77777777" w:rsidR="009A2EA4" w:rsidRPr="009A2EA4" w:rsidRDefault="009A2EA4" w:rsidP="00200645">
            <w:pPr>
              <w:pStyle w:val="JuduluntukTabel"/>
              <w:ind w:firstLine="0"/>
            </w:pPr>
            <w:r w:rsidRPr="009A2EA4">
              <w:t xml:space="preserve">                            98,5%</w:t>
            </w:r>
          </w:p>
        </w:tc>
        <w:tc>
          <w:tcPr>
            <w:tcW w:w="1586" w:type="dxa"/>
          </w:tcPr>
          <w:p w14:paraId="15B230B7" w14:textId="77777777" w:rsidR="009A2EA4" w:rsidRPr="009A2EA4" w:rsidRDefault="009A2EA4" w:rsidP="00200645">
            <w:pPr>
              <w:pStyle w:val="JuduluntukTabel"/>
              <w:ind w:firstLine="0"/>
            </w:pPr>
            <w:r w:rsidRPr="009A2EA4">
              <w:t xml:space="preserve">                                    99,7%</w:t>
            </w:r>
          </w:p>
        </w:tc>
      </w:tr>
      <w:tr w:rsidR="009A2EA4" w:rsidRPr="009A2EA4" w14:paraId="1AFDA28A" w14:textId="77777777">
        <w:tc>
          <w:tcPr>
            <w:tcW w:w="1585" w:type="dxa"/>
          </w:tcPr>
          <w:p w14:paraId="53603F8E" w14:textId="77777777" w:rsidR="009A2EA4" w:rsidRPr="009A2EA4" w:rsidRDefault="009A2EA4" w:rsidP="00200645">
            <w:pPr>
              <w:pStyle w:val="JuduluntukTabel"/>
              <w:ind w:firstLine="0"/>
            </w:pPr>
            <w:r w:rsidRPr="009A2EA4">
              <w:t>Keamanan</w:t>
            </w:r>
          </w:p>
        </w:tc>
        <w:tc>
          <w:tcPr>
            <w:tcW w:w="1585" w:type="dxa"/>
          </w:tcPr>
          <w:p w14:paraId="2E730C85" w14:textId="77777777" w:rsidR="009A2EA4" w:rsidRPr="009A2EA4" w:rsidRDefault="009A2EA4" w:rsidP="00200645">
            <w:pPr>
              <w:pStyle w:val="JuduluntukTabel"/>
              <w:ind w:firstLine="0"/>
            </w:pPr>
            <w:r w:rsidRPr="009A2EA4">
              <w:t xml:space="preserve">                Rendah</w:t>
            </w:r>
          </w:p>
        </w:tc>
        <w:tc>
          <w:tcPr>
            <w:tcW w:w="1586" w:type="dxa"/>
          </w:tcPr>
          <w:p w14:paraId="0EB40D4E" w14:textId="77777777" w:rsidR="009A2EA4" w:rsidRPr="009A2EA4" w:rsidRDefault="009A2EA4" w:rsidP="00200645">
            <w:pPr>
              <w:pStyle w:val="JuduluntukTabel"/>
              <w:ind w:firstLine="0"/>
            </w:pPr>
            <w:r w:rsidRPr="009A2EA4">
              <w:t xml:space="preserve">                            Dasar</w:t>
            </w:r>
          </w:p>
        </w:tc>
        <w:tc>
          <w:tcPr>
            <w:tcW w:w="1586" w:type="dxa"/>
          </w:tcPr>
          <w:p w14:paraId="2C6F2BA6" w14:textId="77777777" w:rsidR="009A2EA4" w:rsidRPr="009A2EA4" w:rsidRDefault="009A2EA4" w:rsidP="00200645">
            <w:pPr>
              <w:pStyle w:val="JuduluntukTabel"/>
              <w:ind w:firstLine="0"/>
            </w:pPr>
            <w:r w:rsidRPr="009A2EA4">
              <w:t xml:space="preserve">                        Tinggi (AES-256, Audit)</w:t>
            </w:r>
          </w:p>
        </w:tc>
        <w:tc>
          <w:tcPr>
            <w:tcW w:w="1586" w:type="dxa"/>
          </w:tcPr>
          <w:p w14:paraId="3FEA4FA1" w14:textId="77777777" w:rsidR="009A2EA4" w:rsidRPr="009A2EA4" w:rsidRDefault="009A2EA4" w:rsidP="00200645">
            <w:pPr>
              <w:pStyle w:val="JuduluntukTabel"/>
              <w:ind w:firstLine="0"/>
            </w:pPr>
            <w:r w:rsidRPr="009A2EA4">
              <w:t xml:space="preserve">                Tinggi</w:t>
            </w:r>
          </w:p>
        </w:tc>
      </w:tr>
      <w:tr w:rsidR="009A2EA4" w:rsidRPr="009A2EA4" w14:paraId="2C67FF14" w14:textId="77777777">
        <w:tc>
          <w:tcPr>
            <w:tcW w:w="1585" w:type="dxa"/>
          </w:tcPr>
          <w:p w14:paraId="0F5153D0" w14:textId="77777777" w:rsidR="009A2EA4" w:rsidRPr="009A2EA4" w:rsidRDefault="009A2EA4" w:rsidP="00200645">
            <w:pPr>
              <w:pStyle w:val="JuduluntukTabel"/>
              <w:ind w:firstLine="0"/>
            </w:pPr>
            <w:r w:rsidRPr="009A2EA4">
              <w:lastRenderedPageBreak/>
              <w:t>Audit Trail</w:t>
            </w:r>
          </w:p>
        </w:tc>
        <w:tc>
          <w:tcPr>
            <w:tcW w:w="1585" w:type="dxa"/>
          </w:tcPr>
          <w:p w14:paraId="3E091792" w14:textId="77777777" w:rsidR="009A2EA4" w:rsidRPr="009A2EA4" w:rsidRDefault="009A2EA4" w:rsidP="00200645">
            <w:pPr>
              <w:pStyle w:val="JuduluntukTabel"/>
              <w:ind w:firstLine="0"/>
            </w:pPr>
            <w:r w:rsidRPr="009A2EA4">
              <w:t xml:space="preserve">                Tidak ada</w:t>
            </w:r>
          </w:p>
        </w:tc>
        <w:tc>
          <w:tcPr>
            <w:tcW w:w="1586" w:type="dxa"/>
          </w:tcPr>
          <w:p w14:paraId="7DDA210A" w14:textId="77777777" w:rsidR="009A2EA4" w:rsidRPr="009A2EA4" w:rsidRDefault="009A2EA4" w:rsidP="00200645">
            <w:pPr>
              <w:pStyle w:val="JuduluntukTabel"/>
              <w:ind w:firstLine="0"/>
            </w:pPr>
            <w:r w:rsidRPr="009A2EA4">
              <w:t xml:space="preserve">                        Tidak ada</w:t>
            </w:r>
          </w:p>
        </w:tc>
        <w:tc>
          <w:tcPr>
            <w:tcW w:w="1586" w:type="dxa"/>
          </w:tcPr>
          <w:p w14:paraId="34327724" w14:textId="77777777" w:rsidR="009A2EA4" w:rsidRPr="009A2EA4" w:rsidRDefault="009A2EA4" w:rsidP="00200645">
            <w:pPr>
              <w:pStyle w:val="JuduluntukTabel"/>
              <w:ind w:firstLine="0"/>
            </w:pPr>
            <w:r w:rsidRPr="009A2EA4">
              <w:t xml:space="preserve">                    Lengkap (100%)</w:t>
            </w:r>
          </w:p>
        </w:tc>
        <w:tc>
          <w:tcPr>
            <w:tcW w:w="1586" w:type="dxa"/>
          </w:tcPr>
          <w:p w14:paraId="0F117952" w14:textId="77777777" w:rsidR="009A2EA4" w:rsidRPr="009A2EA4" w:rsidRDefault="009A2EA4" w:rsidP="00200645">
            <w:pPr>
              <w:pStyle w:val="JuduluntukTabel"/>
              <w:ind w:firstLine="0"/>
            </w:pPr>
            <w:r w:rsidRPr="009A2EA4">
              <w:t xml:space="preserve">                        Lengkap</w:t>
            </w:r>
          </w:p>
        </w:tc>
      </w:tr>
    </w:tbl>
    <w:p w14:paraId="3B867905" w14:textId="404BE278" w:rsidR="005E37E4" w:rsidRDefault="005E37E4" w:rsidP="005E37E4">
      <w:r>
        <w:t>Setiap iterasi menunjukkan peningkatan performa yang konsisten. Waktu pemrosesan berkurang dari sistem manual menjadi 15 menit pada iterasi 3, yang menunjukkan peningkatan efisiensi signifikan. Kepuasan pengguna meningkat dari sistem manual 65% menjadi 88% pada iterasi 3. Tingkat keamanan sistem meningkat signifikan melalui implementasi enkripsi AES-256 dan audit trail yang komprehensif.</w:t>
      </w:r>
    </w:p>
    <w:p w14:paraId="18C1197E" w14:textId="30DD9939" w:rsidR="005E37E4" w:rsidRDefault="005E37E4" w:rsidP="005E37E4">
      <w:r>
        <w:t>Sistem kuotasi berhasil mengoptimalkan beban kerja dengan mengurangi beban kerja pegawai sebesar 40% dan meningkatkan stabilitas sistem menjadi 99,7% uptime. Hal ini menunjukkan bahwa pendekatan iteratif dalam pengembangan sistem berhasil menghasilkan peningkatan yang signifikan dalam berbagai aspek sistem.</w:t>
      </w:r>
    </w:p>
    <w:p w14:paraId="27747179" w14:textId="77777777" w:rsidR="005E37E4" w:rsidRDefault="005E37E4" w:rsidP="005E37E4"/>
    <w:p w14:paraId="4DBF4058" w14:textId="52EE5114" w:rsidR="005E37E4" w:rsidRDefault="005E37E4" w:rsidP="005E37E4">
      <w:pPr>
        <w:pStyle w:val="JudulSub-subbab"/>
        <w:rPr>
          <w:lang w:val="en-US"/>
        </w:rPr>
      </w:pPr>
      <w:r w:rsidRPr="005E37E4">
        <w:rPr>
          <w:lang w:val="en-US"/>
        </w:rPr>
        <w:t>Tantangan dan Solusi yang Dihadapi</w:t>
      </w:r>
    </w:p>
    <w:p w14:paraId="130EDB8F" w14:textId="60A0BA0C" w:rsidR="005E37E4" w:rsidRDefault="005E37E4" w:rsidP="005E37E4">
      <w:r>
        <w:t>Tantangan teknis utama yang dihadapi adalah integrasi sistem yang kompleks, keamanan dokumen sensitif, dan manajemen beban kerja yang tinggi. Solusi yang diimplementasikan meliputi arsitektur MVC yang terstruktur, enkripsi AES-256, dan sistem kuotasi cerdas yang dapat mengelola kapasitas harian dengan baik.</w:t>
      </w:r>
    </w:p>
    <w:p w14:paraId="5CE71E91" w14:textId="110E45C3" w:rsidR="005E37E4" w:rsidRDefault="005E37E4" w:rsidP="005E37E4">
      <w:r>
        <w:t>Tantangan organisasi meliputi adaptasi pengguna terhadap sistem baru, distribusi beban kerja yang merata, dan koordinasi antar UPT. Solusi yang diimplementasikan meliputi pelatihan pengguna (rencana sosialisasi kepada 600 PPAT/PPATS), sistem monitoring real-time, dan geographic load balancing yang dapat mendistribusikan beban kerja berdasarkan lokasi PPAT dan kapasitas UPT terdekat.</w:t>
      </w:r>
    </w:p>
    <w:p w14:paraId="0FF9AC76" w14:textId="522B4271" w:rsidR="005E37E4" w:rsidRDefault="005E37E4" w:rsidP="005E37E4">
      <w:r>
        <w:t>Tantangan operasional meliputi maintenance sistem, backup data, dan disaster recovery. Solusi yang diimplementasikan meliputi sistem audit trail, backup otomatis di Railway, dan monitoring sistem yang komprehensif untuk memastikan sistem dapat berjalan dengan baik dan aman. Tantangan juga muncul dari transisi sistem dari manual ke digital, dimana proses tanda tangan dan pengiriman dokumen masih dilakukan secara fisik dan manual di BAPPENDA. Implementasi tanda tangan digital reusable dan sistem notifikasi real-time berhasil mengatasi tantangan ini.</w:t>
      </w:r>
    </w:p>
    <w:p w14:paraId="413A3077" w14:textId="6B9716CA" w:rsidR="005E37E4" w:rsidRDefault="005E37E4" w:rsidP="005E37E4">
      <w:r>
        <w:t>Tantangan khusus yang dihadapi dalam Iterasi 2 adalah pengembangan sistem sertifikat digital lokal yang bukan integrasi dengan BSRE eksternal, melainkan fitur baru yang dikembangkan khusus untuk BAPPENDA. Solusi yang diterapkan adalah pengembangan sistem sertifikat digital yang diimplementasikan di server lokal BAPPENDA dengan validasi oleh pejabat yang berwenang (Kabid Pelayanan).</w:t>
      </w:r>
    </w:p>
    <w:p w14:paraId="585A4B75" w14:textId="75F90D12" w:rsidR="005E37E4" w:rsidRDefault="005E37E4" w:rsidP="005E37E4">
      <w:pPr>
        <w:pStyle w:val="JudulSub-subbab"/>
      </w:pPr>
      <w:r>
        <w:t>Keberhasilan dan Keterbatasan</w:t>
      </w:r>
    </w:p>
    <w:p w14:paraId="5B467647" w14:textId="7E1DA40B" w:rsidR="005E37E4" w:rsidRDefault="005E37E4" w:rsidP="005E37E4">
      <w:r>
        <w:t>Keberhasilan yang dicapai meliputi sistem booking online yang berhasil mengurangi proses manual yang memakan waktu, tingkat keamanan sistem yang meningkat sesuai standar pemerintah, sistem kuotasi yang berhasil mengoptimalkan beban kerja dan efisiensi, serta kepuasan pengguna yang meningkat signifikan melalui tiga iterasi.</w:t>
      </w:r>
    </w:p>
    <w:p w14:paraId="29921D2E" w14:textId="4A176229" w:rsidR="005E37E4" w:rsidRDefault="005E37E4" w:rsidP="005E37E4">
      <w:r>
        <w:lastRenderedPageBreak/>
        <w:t>Keberhasilan teknis yang dicapai meliputi implementasi 37 test case dengan success rate 100%, peningkatan uptime sistem dari 98% menjadi 99,7%, serta implementasi sistem keamanan dengan enkripsi AES-256 dan audit trail lengkap. Keberhasilan organisasional meliputi koordinasi yang baik dengan Kasubbid PSI sebagai mentor dan validator teknis, serta rencana sosialisasi yang komprehensif kepada 600 PPAT/PPATS di Kabupaten Bogor.</w:t>
      </w:r>
    </w:p>
    <w:p w14:paraId="0228A5FD" w14:textId="396DF331" w:rsidR="005E37E4" w:rsidRDefault="005E37E4" w:rsidP="005E37E4">
      <w:r>
        <w:t>Keberhasilan metodologis meliputi penerapan metode prototyping dengan tiga iterasi yang terbukti efektif, dimana setiap iterasi dirancang untuk menjawab feedback dari iterasi sebelumnya. Pendekatan ini memungkinkan sistem berkembang secara adaptif sesuai kebutuhan pengguna dan kondisi operasional di BAPPENDA.</w:t>
      </w:r>
    </w:p>
    <w:p w14:paraId="5030AA80" w14:textId="1F9F32D6" w:rsidR="005E37E4" w:rsidRDefault="005E37E4" w:rsidP="005E37E4">
      <w:r>
        <w:t>Keterbatasan yang dihadapi meliputi sistem yang masih memerlukan evaluasi berkelanjutan untuk optimasi lebih lanjut setelah go live, adaptasi pengguna terhadap sistem baru yang memerlukan waktu dan pelatihan (sosialisasi akan dilakukan setelah iterasi ketiga selesai), maintenance sistem yang memerlukan sumber daya dan expertise yang memadai, serta sistem yang perlu penyesuaian berdasarkan feedback pengguna real setelah implementasi skala penuh.</w:t>
      </w:r>
    </w:p>
    <w:p w14:paraId="01798E41" w14:textId="29022A57" w:rsidR="005E37E4" w:rsidRDefault="005E37E4" w:rsidP="005E37E4">
      <w:r>
        <w:t>Keterbatasan teknis meliputi pengujian yang masih terbatas pada environment testing dan staging (belum diimplementasikan secara penuh dalam skala production), serta sistem kuotasi yang menggunakan estimasi berdasarkan analisis kapasitas (belum didukung oleh data historis real-time karena ini sistem baru). Keterbatasan metodologis meliputi data kepuasan pengguna yang dikumpulkan melalui diskusi informal dengan Kasubbid PSI (belum melalui survey formal kepada seluruh pengguna), serta waktu sosialisasi yang direncanakan akan dilakukan setelah iterasi ketiga (belum terlaksana saat penulisan TA).</w:t>
      </w:r>
    </w:p>
    <w:p w14:paraId="69D8BB85" w14:textId="53CFEBF2" w:rsidR="005E37E4" w:rsidRDefault="005E37E4" w:rsidP="005E37E4">
      <w:pPr>
        <w:pStyle w:val="JudulSub-subbab"/>
        <w:rPr>
          <w:lang w:val="en-US"/>
        </w:rPr>
      </w:pPr>
      <w:r w:rsidRPr="005E37E4">
        <w:rPr>
          <w:lang w:val="en-US"/>
        </w:rPr>
        <w:t>Rekomendasi untuk Pengembangan Selanjutnya</w:t>
      </w:r>
    </w:p>
    <w:p w14:paraId="3138F970" w14:textId="08AAE851" w:rsidR="005E37E4" w:rsidRDefault="005E37E4" w:rsidP="005E37E4">
      <w:r>
        <w:t>Pengembangan teknis yang direkomendasikan meliputi implementasi machine learning untuk prediksi beban kerja yang lebih akurat berdasarkan data historis, integrasi dengan sistem eksternal lainnya seperti e-SPPT atau e-PBB untuk meningkatkan efisiensi, pengembangan mobile application untuk akses yang lebih mudah bagi PPAT, serta implementasi disaster recovery yang lebih komprehensif untuk memastikan keamanan data jangka panjang.</w:t>
      </w:r>
    </w:p>
    <w:p w14:paraId="5581BEBC" w14:textId="508B3CDE" w:rsidR="005E37E4" w:rsidRDefault="005E37E4" w:rsidP="005E37E4">
      <w:r>
        <w:t>Pengembangan organisasi yang direkomendasikan meliputi pelatihan berkelanjutan untuk pengguna sistem (600 PPAT/PPATS), pengembangan SOP yang lebih detail untuk operasional sistem, koordinasi yang lebih baik antar UPT dan divisi, serta evaluasi berkala untuk mengoptimalkan sistem berdasarkan feedback real dari pengguna production. Pengembangan juga perlu mempertimbangkan pelatihan untuk pegawai baru di BAPPENDA agar familiar dengan sistem.</w:t>
      </w:r>
    </w:p>
    <w:p w14:paraId="3EA26525" w14:textId="18B41B62" w:rsidR="005E37E4" w:rsidRDefault="005E37E4" w:rsidP="005E37E4">
      <w:r>
        <w:t>Pengembangan operasional yang direkomendasikan meliputi implementasi monitoring sistem yang lebih advanced dengan alerting otomatis, optimasi database untuk performa yang lebih baik dengan indexing yang lebih efisien, implementasi security yang lebih ketat dengan regular security audit, serta backup strategy yang lebih robust dengan multiple backup points.</w:t>
      </w:r>
    </w:p>
    <w:p w14:paraId="2A353548" w14:textId="770F1561" w:rsidR="005E37E4" w:rsidRDefault="005E37E4" w:rsidP="005E37E4">
      <w:r>
        <w:t xml:space="preserve">Pengembangan strategis yang direkomendasikan meliputi pengembangan fitur analytics untuk analisis data booking dan prediksi beban kerja bulanan, implementasi integrasi dengan layanan pemerintah lainnya untuk digitalisasi yang </w:t>
      </w:r>
      <w:r>
        <w:lastRenderedPageBreak/>
        <w:t>lebih menyeluruh, serta pengembangan API untuk integrasi dengan sistem pihak ketiga jika diperlukan.</w:t>
      </w:r>
    </w:p>
    <w:p w14:paraId="5259E172" w14:textId="77777777" w:rsidR="005E37E4" w:rsidRDefault="005E37E4" w:rsidP="005E37E4"/>
    <w:p w14:paraId="4B4F9211" w14:textId="28E94871" w:rsidR="005E37E4" w:rsidRPr="005E37E4" w:rsidRDefault="005E37E4" w:rsidP="005E37E4">
      <w:pPr>
        <w:pStyle w:val="JudulSubbab"/>
      </w:pPr>
      <w:r w:rsidRPr="005E37E4">
        <w:rPr>
          <w:lang w:val="en-US"/>
        </w:rPr>
        <w:t>Kriteria Evaluasi</w:t>
      </w:r>
    </w:p>
    <w:p w14:paraId="454DFE25" w14:textId="5AE412AB" w:rsidR="005E37E4" w:rsidRPr="005E37E4" w:rsidRDefault="005E37E4" w:rsidP="005E37E4">
      <w:r w:rsidRPr="005E37E4">
        <w:t>Setiap iterasi dievaluasi berdasarkan kriteria spesifik yang telah ditetapkan untuk mengukur keberhasilan implementasi sistem booking online BAPPENDA. Kriteria evaluasi ini mencakup aspek fungsionalitas, performa, keamanan, dan kepuasan pengguna. Evaluasi dilakukan melalui mekanisme diskusi langsung dengan Kasubbid PSI sebagai mentor dan validator selama masa pengujian.</w:t>
      </w:r>
    </w:p>
    <w:p w14:paraId="0E7E7DD4" w14:textId="3B22A1AF" w:rsidR="00580391" w:rsidRDefault="00580391" w:rsidP="00580391">
      <w:pPr>
        <w:pStyle w:val="JudulSub-subbab"/>
        <w:rPr>
          <w:lang w:eastAsia="en-ID"/>
        </w:rPr>
      </w:pPr>
      <w:r w:rsidRPr="00580391">
        <w:rPr>
          <w:lang w:eastAsia="en-ID"/>
        </w:rPr>
        <w:t>Kriteria Evaluasi Iterasi 1</w:t>
      </w:r>
    </w:p>
    <w:p w14:paraId="49EFEC8F" w14:textId="4088E323" w:rsidR="00580391" w:rsidRPr="00580391" w:rsidRDefault="00580391" w:rsidP="00580391">
      <w:pPr>
        <w:rPr>
          <w:lang w:val="id-ID" w:eastAsia="en-ID"/>
        </w:rPr>
      </w:pPr>
      <w:r w:rsidRPr="00580391">
        <w:rPr>
          <w:lang w:val="id-ID" w:eastAsia="en-ID"/>
        </w:rPr>
        <w:t>Kriteria evaluasi untuk iterasi 1 meliputi:</w:t>
      </w:r>
    </w:p>
    <w:p w14:paraId="14530DAF" w14:textId="541377BC" w:rsidR="00580391" w:rsidRPr="00580391" w:rsidRDefault="00580391" w:rsidP="00580391">
      <w:pPr>
        <w:pStyle w:val="DaftarParagraf"/>
        <w:numPr>
          <w:ilvl w:val="0"/>
          <w:numId w:val="7"/>
        </w:numPr>
        <w:rPr>
          <w:lang w:val="id-ID" w:eastAsia="en-ID"/>
        </w:rPr>
      </w:pPr>
      <w:r w:rsidRPr="00580391">
        <w:rPr>
          <w:lang w:val="id-ID" w:eastAsia="en-ID"/>
        </w:rPr>
        <w:t>Fungsionalitas: Sistem booking online dapat berfungsi dengan baik untuk PPAT/PPATS dengan 13 tabel database yang terintegrasi</w:t>
      </w:r>
    </w:p>
    <w:p w14:paraId="51409CFC" w14:textId="212F7B32" w:rsidR="00580391" w:rsidRPr="00580391" w:rsidRDefault="00580391" w:rsidP="00580391">
      <w:pPr>
        <w:pStyle w:val="DaftarParagraf"/>
        <w:numPr>
          <w:ilvl w:val="0"/>
          <w:numId w:val="7"/>
        </w:numPr>
        <w:rPr>
          <w:lang w:val="id-ID" w:eastAsia="en-ID"/>
        </w:rPr>
      </w:pPr>
      <w:r w:rsidRPr="00580391">
        <w:rPr>
          <w:lang w:val="id-ID" w:eastAsia="en-ID"/>
        </w:rPr>
        <w:t>User Experience: Interface yang user-friendly dan responsif untuk PPAT/PPATS</w:t>
      </w:r>
    </w:p>
    <w:p w14:paraId="36D3420B" w14:textId="2793B94B" w:rsidR="00580391" w:rsidRPr="00580391" w:rsidRDefault="00580391" w:rsidP="00580391">
      <w:pPr>
        <w:pStyle w:val="DaftarParagraf"/>
        <w:numPr>
          <w:ilvl w:val="0"/>
          <w:numId w:val="7"/>
        </w:numPr>
        <w:rPr>
          <w:lang w:val="id-ID" w:eastAsia="en-ID"/>
        </w:rPr>
      </w:pPr>
      <w:r w:rsidRPr="00580391">
        <w:rPr>
          <w:lang w:val="id-ID" w:eastAsia="en-ID"/>
        </w:rPr>
        <w:t>Workflow: Alur kerja dari booking hingga pengiriman yang berjalan lancar</w:t>
      </w:r>
    </w:p>
    <w:p w14:paraId="6199794F" w14:textId="1716C531" w:rsidR="00580391" w:rsidRPr="00580391" w:rsidRDefault="00580391" w:rsidP="00580391">
      <w:pPr>
        <w:pStyle w:val="DaftarParagraf"/>
        <w:numPr>
          <w:ilvl w:val="0"/>
          <w:numId w:val="7"/>
        </w:numPr>
        <w:rPr>
          <w:lang w:val="id-ID" w:eastAsia="en-ID"/>
        </w:rPr>
      </w:pPr>
      <w:r w:rsidRPr="00580391">
        <w:rPr>
          <w:lang w:val="id-ID" w:eastAsia="en-ID"/>
        </w:rPr>
        <w:t>Stabilitas: Sistem dapat menangani beban kerja normal dengan response time &lt;2 detik</w:t>
      </w:r>
    </w:p>
    <w:p w14:paraId="57054EA9" w14:textId="4A21FEC1" w:rsidR="00580391" w:rsidRPr="00580391" w:rsidRDefault="00580391" w:rsidP="00580391">
      <w:pPr>
        <w:pStyle w:val="DaftarParagraf"/>
        <w:numPr>
          <w:ilvl w:val="0"/>
          <w:numId w:val="7"/>
        </w:numPr>
        <w:rPr>
          <w:lang w:val="id-ID" w:eastAsia="en-ID"/>
        </w:rPr>
      </w:pPr>
      <w:r w:rsidRPr="00580391">
        <w:rPr>
          <w:lang w:val="id-ID" w:eastAsia="en-ID"/>
        </w:rPr>
        <w:t>Integrasi: Data antar tabel terintegrasi dengan baik untuk tracking dokumen</w:t>
      </w:r>
    </w:p>
    <w:p w14:paraId="0653BB86" w14:textId="75900E7C" w:rsidR="00580391" w:rsidRDefault="00580391" w:rsidP="00580391">
      <w:pPr>
        <w:rPr>
          <w:lang w:val="id-ID" w:eastAsia="en-ID"/>
        </w:rPr>
      </w:pPr>
      <w:r w:rsidRPr="00580391">
        <w:rPr>
          <w:lang w:val="id-ID" w:eastAsia="en-ID"/>
        </w:rPr>
        <w:t>Hasil evaluasi menunjukkan bahwa 18 test case berhasil dijalankan dengan success rate 100%, dan sistem telah memenuhi kriteria yang ditetapkan.</w:t>
      </w:r>
    </w:p>
    <w:p w14:paraId="1F0E4703" w14:textId="44A9691C" w:rsidR="00580391" w:rsidRDefault="00580391" w:rsidP="00580391">
      <w:pPr>
        <w:pStyle w:val="JudulSub-subbab"/>
        <w:rPr>
          <w:lang w:eastAsia="en-ID"/>
        </w:rPr>
      </w:pPr>
      <w:r w:rsidRPr="00580391">
        <w:rPr>
          <w:lang w:val="en-US" w:eastAsia="en-ID"/>
        </w:rPr>
        <w:t>Kriteria Evaluasi Iterasi 2</w:t>
      </w:r>
    </w:p>
    <w:p w14:paraId="45C4083F" w14:textId="3288AE06" w:rsidR="00580391" w:rsidRPr="00580391" w:rsidRDefault="00580391" w:rsidP="00580391">
      <w:pPr>
        <w:rPr>
          <w:lang w:val="id-ID" w:eastAsia="en-ID"/>
        </w:rPr>
      </w:pPr>
      <w:r w:rsidRPr="00580391">
        <w:rPr>
          <w:lang w:val="id-ID" w:eastAsia="en-ID"/>
        </w:rPr>
        <w:t>Kriteria evaluasi untuk iterasi 2 meliputi:</w:t>
      </w:r>
    </w:p>
    <w:p w14:paraId="0C7D35BA" w14:textId="0B3AC37F" w:rsidR="00580391" w:rsidRPr="00580391" w:rsidRDefault="00580391" w:rsidP="00580391">
      <w:pPr>
        <w:pStyle w:val="DaftarParagraf"/>
        <w:numPr>
          <w:ilvl w:val="0"/>
          <w:numId w:val="7"/>
        </w:numPr>
        <w:rPr>
          <w:lang w:val="id-ID" w:eastAsia="en-ID"/>
        </w:rPr>
      </w:pPr>
      <w:r w:rsidRPr="00580391">
        <w:rPr>
          <w:lang w:val="id-ID" w:eastAsia="en-ID"/>
        </w:rPr>
        <w:t>Keamanan: Sistem sertifikat digital lokal berfungsi dengan baik untuk validasi oleh pejabat</w:t>
      </w:r>
    </w:p>
    <w:p w14:paraId="3A82D612" w14:textId="4750204D" w:rsidR="00580391" w:rsidRPr="00580391" w:rsidRDefault="00580391" w:rsidP="00580391">
      <w:pPr>
        <w:pStyle w:val="DaftarParagraf"/>
        <w:numPr>
          <w:ilvl w:val="0"/>
          <w:numId w:val="7"/>
        </w:numPr>
        <w:rPr>
          <w:lang w:val="id-ID" w:eastAsia="en-ID"/>
        </w:rPr>
      </w:pPr>
      <w:r w:rsidRPr="00580391">
        <w:rPr>
          <w:lang w:val="id-ID" w:eastAsia="en-ID"/>
        </w:rPr>
        <w:t>Validasi: QR code dapat mendeteksi keaslian dokumen dengan akurasi 99,8%</w:t>
      </w:r>
    </w:p>
    <w:p w14:paraId="485B3E8A" w14:textId="68681234" w:rsidR="00580391" w:rsidRPr="00580391" w:rsidRDefault="00580391" w:rsidP="00580391">
      <w:pPr>
        <w:pStyle w:val="DaftarParagraf"/>
        <w:numPr>
          <w:ilvl w:val="0"/>
          <w:numId w:val="7"/>
        </w:numPr>
        <w:rPr>
          <w:lang w:val="id-ID" w:eastAsia="en-ID"/>
        </w:rPr>
      </w:pPr>
      <w:r w:rsidRPr="00580391">
        <w:rPr>
          <w:lang w:val="id-ID" w:eastAsia="en-ID"/>
        </w:rPr>
        <w:t>Enkripsi: AES-256 berfungsi untuk melindungi dokumen</w:t>
      </w:r>
    </w:p>
    <w:p w14:paraId="6F7B1157" w14:textId="2C8F4602" w:rsidR="00580391" w:rsidRPr="00580391" w:rsidRDefault="00580391" w:rsidP="00580391">
      <w:pPr>
        <w:pStyle w:val="DaftarParagraf"/>
        <w:numPr>
          <w:ilvl w:val="0"/>
          <w:numId w:val="7"/>
        </w:numPr>
        <w:rPr>
          <w:lang w:val="id-ID" w:eastAsia="en-ID"/>
        </w:rPr>
      </w:pPr>
      <w:r w:rsidRPr="00580391">
        <w:rPr>
          <w:lang w:val="id-ID" w:eastAsia="en-ID"/>
        </w:rPr>
        <w:t>Audit Trail: Sistem dapat mencatat semua aktivitas dengan 100% coverage</w:t>
      </w:r>
    </w:p>
    <w:p w14:paraId="62EAF788" w14:textId="5BF3D76E" w:rsidR="00580391" w:rsidRPr="00580391" w:rsidRDefault="00580391" w:rsidP="00580391">
      <w:pPr>
        <w:pStyle w:val="DaftarParagraf"/>
        <w:numPr>
          <w:ilvl w:val="0"/>
          <w:numId w:val="7"/>
        </w:numPr>
        <w:rPr>
          <w:lang w:val="id-ID" w:eastAsia="en-ID"/>
        </w:rPr>
      </w:pPr>
      <w:r w:rsidRPr="00580391">
        <w:rPr>
          <w:lang w:val="id-ID" w:eastAsia="en-ID"/>
        </w:rPr>
        <w:t>Notifikasi: Real-time notifications berfungsi dengan baik untuk update status</w:t>
      </w:r>
    </w:p>
    <w:p w14:paraId="660ED397" w14:textId="53764642" w:rsidR="00580391" w:rsidRDefault="00580391" w:rsidP="00580391">
      <w:pPr>
        <w:rPr>
          <w:lang w:val="id-ID" w:eastAsia="en-ID"/>
        </w:rPr>
      </w:pPr>
      <w:r w:rsidRPr="00580391">
        <w:rPr>
          <w:lang w:val="id-ID" w:eastAsia="en-ID"/>
        </w:rPr>
        <w:t>Hasil evaluasi menunjukkan bahwa 11 test case berhasil dijalankan dengan success rate 100%, dan sistem keamanan telah memenuhi standar pemerintah.</w:t>
      </w:r>
    </w:p>
    <w:p w14:paraId="4C3C142E" w14:textId="0B087179" w:rsidR="00580391" w:rsidRDefault="00580391" w:rsidP="00580391">
      <w:pPr>
        <w:pStyle w:val="JudulSub-subbab"/>
        <w:rPr>
          <w:lang w:eastAsia="en-ID"/>
        </w:rPr>
      </w:pPr>
      <w:r w:rsidRPr="00580391">
        <w:rPr>
          <w:lang w:eastAsia="en-ID"/>
        </w:rPr>
        <w:t>Kriteria Evaluasi Iterasi 3</w:t>
      </w:r>
    </w:p>
    <w:p w14:paraId="25467FF5" w14:textId="15371AB7" w:rsidR="00580391" w:rsidRPr="00580391" w:rsidRDefault="00580391" w:rsidP="00580391">
      <w:pPr>
        <w:rPr>
          <w:lang w:val="id-ID" w:eastAsia="en-ID"/>
        </w:rPr>
      </w:pPr>
      <w:r w:rsidRPr="00580391">
        <w:rPr>
          <w:lang w:val="id-ID" w:eastAsia="en-ID"/>
        </w:rPr>
        <w:t>Kriteria evaluasi untuk iterasi 3 meliputi:</w:t>
      </w:r>
    </w:p>
    <w:p w14:paraId="1CA79460" w14:textId="737575F3" w:rsidR="00580391" w:rsidRPr="00580391" w:rsidRDefault="00580391" w:rsidP="00580391">
      <w:pPr>
        <w:pStyle w:val="DaftarParagraf"/>
        <w:numPr>
          <w:ilvl w:val="0"/>
          <w:numId w:val="7"/>
        </w:numPr>
        <w:rPr>
          <w:lang w:val="id-ID" w:eastAsia="en-ID"/>
        </w:rPr>
      </w:pPr>
      <w:r w:rsidRPr="00580391">
        <w:rPr>
          <w:lang w:val="id-ID" w:eastAsia="en-ID"/>
        </w:rPr>
        <w:t>Kuotasi: Sistem dapat mengelola kapasitas harian 80 dokumen untuk BPHTB</w:t>
      </w:r>
    </w:p>
    <w:p w14:paraId="63F3ED75" w14:textId="27C15501" w:rsidR="00580391" w:rsidRPr="00580391" w:rsidRDefault="00580391" w:rsidP="00580391">
      <w:pPr>
        <w:pStyle w:val="DaftarParagraf"/>
        <w:numPr>
          <w:ilvl w:val="0"/>
          <w:numId w:val="7"/>
        </w:numPr>
        <w:rPr>
          <w:lang w:val="id-ID" w:eastAsia="en-ID"/>
        </w:rPr>
      </w:pPr>
      <w:r w:rsidRPr="00580391">
        <w:rPr>
          <w:lang w:val="id-ID" w:eastAsia="en-ID"/>
        </w:rPr>
        <w:t>Load Balancing: Distribusi beban kerja yang merata antar UPT dan peneliti</w:t>
      </w:r>
    </w:p>
    <w:p w14:paraId="1FE97F64" w14:textId="5783274C" w:rsidR="00580391" w:rsidRPr="00580391" w:rsidRDefault="00580391" w:rsidP="00580391">
      <w:pPr>
        <w:pStyle w:val="DaftarParagraf"/>
        <w:numPr>
          <w:ilvl w:val="0"/>
          <w:numId w:val="7"/>
        </w:numPr>
        <w:rPr>
          <w:lang w:val="id-ID" w:eastAsia="en-ID"/>
        </w:rPr>
      </w:pPr>
      <w:r w:rsidRPr="00580391">
        <w:rPr>
          <w:lang w:val="id-ID" w:eastAsia="en-ID"/>
        </w:rPr>
        <w:t>Priority Queue: Sistem prioritas dapat mengatur dokumen urgent</w:t>
      </w:r>
    </w:p>
    <w:p w14:paraId="5BC8E9A8" w14:textId="2698549E" w:rsidR="00580391" w:rsidRPr="00580391" w:rsidRDefault="00580391" w:rsidP="00580391">
      <w:pPr>
        <w:pStyle w:val="DaftarParagraf"/>
        <w:numPr>
          <w:ilvl w:val="0"/>
          <w:numId w:val="7"/>
        </w:numPr>
        <w:rPr>
          <w:lang w:val="id-ID" w:eastAsia="en-ID"/>
        </w:rPr>
      </w:pPr>
      <w:r w:rsidRPr="00580391">
        <w:rPr>
          <w:lang w:val="id-ID" w:eastAsia="en-ID"/>
        </w:rPr>
        <w:t>Monitoring: Dashboard dapat menampilkan metrik real-time</w:t>
      </w:r>
    </w:p>
    <w:p w14:paraId="59BA4F44" w14:textId="7AFC9B1D" w:rsidR="00580391" w:rsidRPr="00580391" w:rsidRDefault="00580391" w:rsidP="00580391">
      <w:pPr>
        <w:pStyle w:val="DaftarParagraf"/>
        <w:numPr>
          <w:ilvl w:val="0"/>
          <w:numId w:val="7"/>
        </w:numPr>
        <w:rPr>
          <w:lang w:val="id-ID" w:eastAsia="en-ID"/>
        </w:rPr>
      </w:pPr>
      <w:r w:rsidRPr="00580391">
        <w:rPr>
          <w:lang w:val="id-ID" w:eastAsia="en-ID"/>
        </w:rPr>
        <w:t>Prediksi: Sistem dapat memberikan estimasi waktu yang akurat</w:t>
      </w:r>
    </w:p>
    <w:p w14:paraId="3E463C2B" w14:textId="5B7FD777" w:rsidR="00580391" w:rsidRDefault="00580391" w:rsidP="00580391">
      <w:pPr>
        <w:rPr>
          <w:lang w:val="id-ID" w:eastAsia="en-ID"/>
        </w:rPr>
      </w:pPr>
      <w:r w:rsidRPr="00580391">
        <w:rPr>
          <w:lang w:val="id-ID" w:eastAsia="en-ID"/>
        </w:rPr>
        <w:lastRenderedPageBreak/>
        <w:t>Hasil evaluasi menunjukkan bahwa 8 test case berhasil dijalankan dengan success rate 100%, dan sistem kuotasi telah berhasil mengoptimalkan beban kerja dengan mengurangi 40% beban kerja pegawai.</w:t>
      </w:r>
    </w:p>
    <w:p w14:paraId="5C04A4EB" w14:textId="77777777" w:rsidR="00580391" w:rsidRDefault="00580391" w:rsidP="00580391">
      <w:pPr>
        <w:rPr>
          <w:lang w:val="id-ID" w:eastAsia="en-ID"/>
        </w:rPr>
      </w:pPr>
    </w:p>
    <w:p w14:paraId="283409FF" w14:textId="2ADBAA65" w:rsidR="00580391" w:rsidRDefault="009A2EA4" w:rsidP="009A2EA4">
      <w:pPr>
        <w:pStyle w:val="JuduluntukTabel"/>
      </w:pPr>
      <w:r w:rsidRPr="009A2EA4">
        <w:t>Tabel 1</w:t>
      </w:r>
      <w:r>
        <w:t>6</w:t>
      </w:r>
      <w:r w:rsidRPr="009A2EA4">
        <w:t xml:space="preserve"> Ringkasan Evaluasi Tiga Iterasi</w:t>
      </w:r>
    </w:p>
    <w:tbl>
      <w:tblPr>
        <w:tblStyle w:val="KisiTabel"/>
        <w:tblW w:w="0" w:type="auto"/>
        <w:tblLook w:val="04A0" w:firstRow="1" w:lastRow="0" w:firstColumn="1" w:lastColumn="0" w:noHBand="0" w:noVBand="1"/>
      </w:tblPr>
      <w:tblGrid>
        <w:gridCol w:w="1982"/>
        <w:gridCol w:w="1982"/>
        <w:gridCol w:w="1982"/>
        <w:gridCol w:w="1982"/>
      </w:tblGrid>
      <w:tr w:rsidR="009A2EA4" w:rsidRPr="009A2EA4" w14:paraId="0E45B09E" w14:textId="77777777">
        <w:tc>
          <w:tcPr>
            <w:tcW w:w="1982" w:type="dxa"/>
          </w:tcPr>
          <w:p w14:paraId="294B466B" w14:textId="77777777" w:rsidR="009A2EA4" w:rsidRPr="009A2EA4" w:rsidRDefault="009A2EA4" w:rsidP="00C842E6">
            <w:pPr>
              <w:pStyle w:val="JuduluntukTabel"/>
              <w:ind w:firstLine="0"/>
            </w:pPr>
            <w:r w:rsidRPr="009A2EA4">
              <w:t>Kriteria</w:t>
            </w:r>
          </w:p>
        </w:tc>
        <w:tc>
          <w:tcPr>
            <w:tcW w:w="1982" w:type="dxa"/>
          </w:tcPr>
          <w:p w14:paraId="47D92DB8" w14:textId="77777777" w:rsidR="009A2EA4" w:rsidRPr="009A2EA4" w:rsidRDefault="009A2EA4" w:rsidP="00C842E6">
            <w:pPr>
              <w:pStyle w:val="JuduluntukTabel"/>
              <w:ind w:firstLine="0"/>
            </w:pPr>
            <w:r w:rsidRPr="009A2EA4">
              <w:t xml:space="preserve">            Iterasi 1</w:t>
            </w:r>
          </w:p>
        </w:tc>
        <w:tc>
          <w:tcPr>
            <w:tcW w:w="1982" w:type="dxa"/>
          </w:tcPr>
          <w:p w14:paraId="71BBC42E" w14:textId="77777777" w:rsidR="009A2EA4" w:rsidRPr="009A2EA4" w:rsidRDefault="009A2EA4" w:rsidP="00C842E6">
            <w:pPr>
              <w:pStyle w:val="JuduluntukTabel"/>
              <w:ind w:firstLine="0"/>
            </w:pPr>
            <w:r w:rsidRPr="009A2EA4">
              <w:t xml:space="preserve">        Iterasi 2</w:t>
            </w:r>
          </w:p>
        </w:tc>
        <w:tc>
          <w:tcPr>
            <w:tcW w:w="1982" w:type="dxa"/>
          </w:tcPr>
          <w:p w14:paraId="4B621ED5" w14:textId="77777777" w:rsidR="009A2EA4" w:rsidRPr="009A2EA4" w:rsidRDefault="009A2EA4" w:rsidP="00C842E6">
            <w:pPr>
              <w:pStyle w:val="JuduluntukTabel"/>
              <w:ind w:firstLine="0"/>
            </w:pPr>
            <w:r w:rsidRPr="009A2EA4">
              <w:t xml:space="preserve">        Iterasi 3</w:t>
            </w:r>
          </w:p>
        </w:tc>
      </w:tr>
      <w:tr w:rsidR="009A2EA4" w:rsidRPr="009A2EA4" w14:paraId="326B691D" w14:textId="77777777">
        <w:tc>
          <w:tcPr>
            <w:tcW w:w="1982" w:type="dxa"/>
          </w:tcPr>
          <w:p w14:paraId="22954BB5" w14:textId="77777777" w:rsidR="009A2EA4" w:rsidRPr="009A2EA4" w:rsidRDefault="009A2EA4" w:rsidP="00C842E6">
            <w:pPr>
              <w:pStyle w:val="JuduluntukTabel"/>
              <w:ind w:firstLine="0"/>
            </w:pPr>
            <w:r w:rsidRPr="009A2EA4">
              <w:t>Fungsionalitas</w:t>
            </w:r>
          </w:p>
        </w:tc>
        <w:tc>
          <w:tcPr>
            <w:tcW w:w="1982" w:type="dxa"/>
          </w:tcPr>
          <w:p w14:paraId="54861BF8" w14:textId="77777777" w:rsidR="009A2EA4" w:rsidRPr="009A2EA4" w:rsidRDefault="009A2EA4" w:rsidP="00C842E6">
            <w:pPr>
              <w:pStyle w:val="JuduluntukTabel"/>
              <w:ind w:firstLine="0"/>
            </w:pPr>
            <w:r w:rsidRPr="009A2EA4">
              <w:t xml:space="preserve">        </w:t>
            </w:r>
            <w:r w:rsidRPr="009A2EA4">
              <w:rPr>
                <w:rFonts w:ascii="Segoe UI Emoji" w:hAnsi="Segoe UI Emoji" w:cs="Segoe UI Emoji"/>
              </w:rPr>
              <w:t>✅</w:t>
            </w:r>
            <w:r w:rsidRPr="009A2EA4">
              <w:t xml:space="preserve"> Baik</w:t>
            </w:r>
          </w:p>
        </w:tc>
        <w:tc>
          <w:tcPr>
            <w:tcW w:w="1982" w:type="dxa"/>
          </w:tcPr>
          <w:p w14:paraId="37EBE24B" w14:textId="77777777" w:rsidR="009A2EA4" w:rsidRPr="009A2EA4" w:rsidRDefault="009A2EA4" w:rsidP="00C842E6">
            <w:pPr>
              <w:pStyle w:val="JuduluntukTabel"/>
              <w:ind w:firstLine="0"/>
            </w:pPr>
            <w:r w:rsidRPr="009A2EA4">
              <w:t xml:space="preserve">            </w:t>
            </w:r>
            <w:r w:rsidRPr="009A2EA4">
              <w:rPr>
                <w:rFonts w:ascii="Segoe UI Emoji" w:hAnsi="Segoe UI Emoji" w:cs="Segoe UI Emoji"/>
              </w:rPr>
              <w:t>✅</w:t>
            </w:r>
            <w:r w:rsidRPr="009A2EA4">
              <w:t xml:space="preserve"> Sangat Baik</w:t>
            </w:r>
          </w:p>
        </w:tc>
        <w:tc>
          <w:tcPr>
            <w:tcW w:w="1982" w:type="dxa"/>
          </w:tcPr>
          <w:p w14:paraId="6F5531FB" w14:textId="77777777" w:rsidR="009A2EA4" w:rsidRPr="009A2EA4" w:rsidRDefault="009A2EA4" w:rsidP="00C842E6">
            <w:pPr>
              <w:pStyle w:val="JuduluntukTabel"/>
              <w:ind w:firstLine="0"/>
            </w:pPr>
            <w:r w:rsidRPr="009A2EA4">
              <w:t xml:space="preserve">    </w:t>
            </w:r>
            <w:r w:rsidRPr="009A2EA4">
              <w:rPr>
                <w:rFonts w:ascii="Segoe UI Emoji" w:hAnsi="Segoe UI Emoji" w:cs="Segoe UI Emoji"/>
              </w:rPr>
              <w:t>✅</w:t>
            </w:r>
            <w:r w:rsidRPr="009A2EA4">
              <w:t xml:space="preserve"> Sangat Baik</w:t>
            </w:r>
          </w:p>
        </w:tc>
      </w:tr>
      <w:tr w:rsidR="009A2EA4" w:rsidRPr="009A2EA4" w14:paraId="1DAF63FD" w14:textId="77777777">
        <w:tc>
          <w:tcPr>
            <w:tcW w:w="1982" w:type="dxa"/>
          </w:tcPr>
          <w:p w14:paraId="5DAC4BFC" w14:textId="77777777" w:rsidR="009A2EA4" w:rsidRPr="009A2EA4" w:rsidRDefault="009A2EA4" w:rsidP="00C842E6">
            <w:pPr>
              <w:pStyle w:val="JuduluntukTabel"/>
              <w:ind w:firstLine="0"/>
            </w:pPr>
            <w:r w:rsidRPr="009A2EA4">
              <w:t>Performa</w:t>
            </w:r>
          </w:p>
        </w:tc>
        <w:tc>
          <w:tcPr>
            <w:tcW w:w="1982" w:type="dxa"/>
          </w:tcPr>
          <w:p w14:paraId="35EBE335" w14:textId="77777777" w:rsidR="009A2EA4" w:rsidRPr="009A2EA4" w:rsidRDefault="009A2EA4" w:rsidP="00C842E6">
            <w:pPr>
              <w:pStyle w:val="JuduluntukTabel"/>
              <w:ind w:firstLine="0"/>
            </w:pPr>
            <w:r w:rsidRPr="009A2EA4">
              <w:t xml:space="preserve">            </w:t>
            </w:r>
            <w:r w:rsidRPr="009A2EA4">
              <w:rPr>
                <w:rFonts w:ascii="Segoe UI Emoji" w:hAnsi="Segoe UI Emoji" w:cs="Segoe UI Emoji"/>
              </w:rPr>
              <w:t>✅</w:t>
            </w:r>
            <w:r w:rsidRPr="009A2EA4">
              <w:t xml:space="preserve"> Baik</w:t>
            </w:r>
          </w:p>
        </w:tc>
        <w:tc>
          <w:tcPr>
            <w:tcW w:w="1982" w:type="dxa"/>
          </w:tcPr>
          <w:p w14:paraId="357827DE" w14:textId="77777777" w:rsidR="009A2EA4" w:rsidRPr="009A2EA4" w:rsidRDefault="009A2EA4" w:rsidP="00C842E6">
            <w:pPr>
              <w:pStyle w:val="JuduluntukTabel"/>
              <w:ind w:firstLine="0"/>
            </w:pPr>
            <w:r w:rsidRPr="009A2EA4">
              <w:t xml:space="preserve">            </w:t>
            </w:r>
            <w:r w:rsidRPr="009A2EA4">
              <w:rPr>
                <w:rFonts w:ascii="Segoe UI Emoji" w:hAnsi="Segoe UI Emoji" w:cs="Segoe UI Emoji"/>
              </w:rPr>
              <w:t>✅</w:t>
            </w:r>
            <w:r w:rsidRPr="009A2EA4">
              <w:t xml:space="preserve"> Sangat Baik</w:t>
            </w:r>
          </w:p>
        </w:tc>
        <w:tc>
          <w:tcPr>
            <w:tcW w:w="1982" w:type="dxa"/>
          </w:tcPr>
          <w:p w14:paraId="5D9E51A7" w14:textId="77777777" w:rsidR="009A2EA4" w:rsidRPr="009A2EA4" w:rsidRDefault="009A2EA4" w:rsidP="00C842E6">
            <w:pPr>
              <w:pStyle w:val="JuduluntukTabel"/>
              <w:ind w:firstLine="0"/>
            </w:pPr>
            <w:r w:rsidRPr="009A2EA4">
              <w:t xml:space="preserve">    </w:t>
            </w:r>
            <w:r w:rsidRPr="009A2EA4">
              <w:rPr>
                <w:rFonts w:ascii="Segoe UI Emoji" w:hAnsi="Segoe UI Emoji" w:cs="Segoe UI Emoji"/>
              </w:rPr>
              <w:t>✅</w:t>
            </w:r>
            <w:r w:rsidRPr="009A2EA4">
              <w:t xml:space="preserve"> Sangat Baik</w:t>
            </w:r>
          </w:p>
        </w:tc>
      </w:tr>
      <w:tr w:rsidR="009A2EA4" w:rsidRPr="009A2EA4" w14:paraId="0C0B002F" w14:textId="77777777">
        <w:tc>
          <w:tcPr>
            <w:tcW w:w="1982" w:type="dxa"/>
          </w:tcPr>
          <w:p w14:paraId="6C9B9F19" w14:textId="77777777" w:rsidR="009A2EA4" w:rsidRPr="009A2EA4" w:rsidRDefault="009A2EA4" w:rsidP="00C842E6">
            <w:pPr>
              <w:pStyle w:val="JuduluntukTabel"/>
              <w:ind w:firstLine="0"/>
            </w:pPr>
            <w:r w:rsidRPr="009A2EA4">
              <w:t>Keamanan</w:t>
            </w:r>
          </w:p>
        </w:tc>
        <w:tc>
          <w:tcPr>
            <w:tcW w:w="1982" w:type="dxa"/>
          </w:tcPr>
          <w:p w14:paraId="29337925" w14:textId="77777777" w:rsidR="009A2EA4" w:rsidRPr="009A2EA4" w:rsidRDefault="009A2EA4" w:rsidP="00C842E6">
            <w:pPr>
              <w:pStyle w:val="JuduluntukTabel"/>
              <w:ind w:firstLine="0"/>
            </w:pPr>
            <w:r w:rsidRPr="009A2EA4">
              <w:t xml:space="preserve">            </w:t>
            </w:r>
            <w:r w:rsidRPr="009A2EA4">
              <w:rPr>
                <w:rFonts w:ascii="Segoe UI Emoji" w:hAnsi="Segoe UI Emoji" w:cs="Segoe UI Emoji"/>
              </w:rPr>
              <w:t>⚠️</w:t>
            </w:r>
            <w:r w:rsidRPr="009A2EA4">
              <w:t xml:space="preserve"> Dasar</w:t>
            </w:r>
          </w:p>
        </w:tc>
        <w:tc>
          <w:tcPr>
            <w:tcW w:w="1982" w:type="dxa"/>
          </w:tcPr>
          <w:p w14:paraId="36BB4C0C" w14:textId="77777777" w:rsidR="009A2EA4" w:rsidRPr="009A2EA4" w:rsidRDefault="009A2EA4" w:rsidP="00C842E6">
            <w:pPr>
              <w:pStyle w:val="JuduluntukTabel"/>
              <w:ind w:firstLine="0"/>
            </w:pPr>
            <w:r w:rsidRPr="009A2EA4">
              <w:t xml:space="preserve">            </w:t>
            </w:r>
            <w:r w:rsidRPr="009A2EA4">
              <w:rPr>
                <w:rFonts w:ascii="Segoe UI Emoji" w:hAnsi="Segoe UI Emoji" w:cs="Segoe UI Emoji"/>
              </w:rPr>
              <w:t>✅</w:t>
            </w:r>
            <w:r w:rsidRPr="009A2EA4">
              <w:t xml:space="preserve"> Tinggi</w:t>
            </w:r>
          </w:p>
        </w:tc>
        <w:tc>
          <w:tcPr>
            <w:tcW w:w="1982" w:type="dxa"/>
          </w:tcPr>
          <w:p w14:paraId="4A612666" w14:textId="77777777" w:rsidR="009A2EA4" w:rsidRPr="009A2EA4" w:rsidRDefault="009A2EA4" w:rsidP="00C842E6">
            <w:pPr>
              <w:pStyle w:val="JuduluntukTabel"/>
              <w:ind w:firstLine="0"/>
            </w:pPr>
            <w:r w:rsidRPr="009A2EA4">
              <w:t xml:space="preserve">        </w:t>
            </w:r>
            <w:r w:rsidRPr="009A2EA4">
              <w:rPr>
                <w:rFonts w:ascii="Segoe UI Emoji" w:hAnsi="Segoe UI Emoji" w:cs="Segoe UI Emoji"/>
              </w:rPr>
              <w:t>✅</w:t>
            </w:r>
            <w:r w:rsidRPr="009A2EA4">
              <w:t xml:space="preserve"> Tinggi</w:t>
            </w:r>
          </w:p>
        </w:tc>
      </w:tr>
      <w:tr w:rsidR="009A2EA4" w:rsidRPr="009A2EA4" w14:paraId="1E8875ED" w14:textId="77777777">
        <w:tc>
          <w:tcPr>
            <w:tcW w:w="1982" w:type="dxa"/>
          </w:tcPr>
          <w:p w14:paraId="1D12B87C" w14:textId="77777777" w:rsidR="009A2EA4" w:rsidRPr="009A2EA4" w:rsidRDefault="009A2EA4" w:rsidP="00C842E6">
            <w:pPr>
              <w:pStyle w:val="JuduluntukTabel"/>
              <w:ind w:firstLine="0"/>
            </w:pPr>
            <w:r w:rsidRPr="009A2EA4">
              <w:t>Kepuasan Pengguna</w:t>
            </w:r>
          </w:p>
        </w:tc>
        <w:tc>
          <w:tcPr>
            <w:tcW w:w="1982" w:type="dxa"/>
          </w:tcPr>
          <w:p w14:paraId="723C235E" w14:textId="77777777" w:rsidR="009A2EA4" w:rsidRPr="009A2EA4" w:rsidRDefault="009A2EA4" w:rsidP="00C842E6">
            <w:pPr>
              <w:pStyle w:val="JuduluntukTabel"/>
              <w:ind w:firstLine="0"/>
            </w:pPr>
            <w:r w:rsidRPr="009A2EA4">
              <w:t xml:space="preserve">    </w:t>
            </w:r>
            <w:r w:rsidRPr="009A2EA4">
              <w:rPr>
                <w:rFonts w:ascii="Segoe UI Emoji" w:hAnsi="Segoe UI Emoji" w:cs="Segoe UI Emoji"/>
              </w:rPr>
              <w:t>✅</w:t>
            </w:r>
            <w:r w:rsidRPr="009A2EA4">
              <w:t xml:space="preserve"> 80%</w:t>
            </w:r>
          </w:p>
        </w:tc>
        <w:tc>
          <w:tcPr>
            <w:tcW w:w="1982" w:type="dxa"/>
          </w:tcPr>
          <w:p w14:paraId="0825C171" w14:textId="77777777" w:rsidR="009A2EA4" w:rsidRPr="009A2EA4" w:rsidRDefault="009A2EA4" w:rsidP="00C842E6">
            <w:pPr>
              <w:pStyle w:val="JuduluntukTabel"/>
              <w:ind w:firstLine="0"/>
            </w:pPr>
            <w:r w:rsidRPr="009A2EA4">
              <w:t xml:space="preserve">            </w:t>
            </w:r>
            <w:r w:rsidRPr="009A2EA4">
              <w:rPr>
                <w:rFonts w:ascii="Segoe UI Emoji" w:hAnsi="Segoe UI Emoji" w:cs="Segoe UI Emoji"/>
              </w:rPr>
              <w:t>✅</w:t>
            </w:r>
            <w:r w:rsidRPr="009A2EA4">
              <w:t xml:space="preserve"> 82%</w:t>
            </w:r>
          </w:p>
        </w:tc>
        <w:tc>
          <w:tcPr>
            <w:tcW w:w="1982" w:type="dxa"/>
          </w:tcPr>
          <w:p w14:paraId="2B7ABBEE" w14:textId="77777777" w:rsidR="009A2EA4" w:rsidRPr="009A2EA4" w:rsidRDefault="009A2EA4" w:rsidP="00C842E6">
            <w:pPr>
              <w:pStyle w:val="JuduluntukTabel"/>
              <w:ind w:firstLine="0"/>
            </w:pPr>
            <w:r w:rsidRPr="009A2EA4">
              <w:t xml:space="preserve">            </w:t>
            </w:r>
            <w:r w:rsidRPr="009A2EA4">
              <w:rPr>
                <w:rFonts w:ascii="Segoe UI Emoji" w:hAnsi="Segoe UI Emoji" w:cs="Segoe UI Emoji"/>
              </w:rPr>
              <w:t>✅</w:t>
            </w:r>
            <w:r w:rsidRPr="009A2EA4">
              <w:t xml:space="preserve"> 88%</w:t>
            </w:r>
          </w:p>
        </w:tc>
      </w:tr>
      <w:tr w:rsidR="009A2EA4" w:rsidRPr="009A2EA4" w14:paraId="27AC6504" w14:textId="77777777">
        <w:tc>
          <w:tcPr>
            <w:tcW w:w="1982" w:type="dxa"/>
          </w:tcPr>
          <w:p w14:paraId="7420BE1D" w14:textId="77777777" w:rsidR="009A2EA4" w:rsidRPr="009A2EA4" w:rsidRDefault="009A2EA4" w:rsidP="00C842E6">
            <w:pPr>
              <w:pStyle w:val="JuduluntukTabel"/>
              <w:ind w:firstLine="0"/>
            </w:pPr>
            <w:r w:rsidRPr="009A2EA4">
              <w:t>Stabilitas</w:t>
            </w:r>
          </w:p>
        </w:tc>
        <w:tc>
          <w:tcPr>
            <w:tcW w:w="1982" w:type="dxa"/>
          </w:tcPr>
          <w:p w14:paraId="272A6782" w14:textId="77777777" w:rsidR="009A2EA4" w:rsidRPr="009A2EA4" w:rsidRDefault="009A2EA4" w:rsidP="00C842E6">
            <w:pPr>
              <w:pStyle w:val="JuduluntukTabel"/>
              <w:ind w:firstLine="0"/>
            </w:pPr>
            <w:r w:rsidRPr="009A2EA4">
              <w:t xml:space="preserve">            </w:t>
            </w:r>
            <w:r w:rsidRPr="009A2EA4">
              <w:rPr>
                <w:rFonts w:ascii="Segoe UI Emoji" w:hAnsi="Segoe UI Emoji" w:cs="Segoe UI Emoji"/>
              </w:rPr>
              <w:t>✅</w:t>
            </w:r>
            <w:r w:rsidRPr="009A2EA4">
              <w:t xml:space="preserve"> 98% uptime</w:t>
            </w:r>
          </w:p>
        </w:tc>
        <w:tc>
          <w:tcPr>
            <w:tcW w:w="1982" w:type="dxa"/>
          </w:tcPr>
          <w:p w14:paraId="20D19B34" w14:textId="77777777" w:rsidR="009A2EA4" w:rsidRPr="009A2EA4" w:rsidRDefault="009A2EA4" w:rsidP="00C842E6">
            <w:pPr>
              <w:pStyle w:val="JuduluntukTabel"/>
              <w:ind w:firstLine="0"/>
            </w:pPr>
            <w:r w:rsidRPr="009A2EA4">
              <w:t xml:space="preserve">    </w:t>
            </w:r>
            <w:r w:rsidRPr="009A2EA4">
              <w:rPr>
                <w:rFonts w:ascii="Segoe UI Emoji" w:hAnsi="Segoe UI Emoji" w:cs="Segoe UI Emoji"/>
              </w:rPr>
              <w:t>✅</w:t>
            </w:r>
            <w:r w:rsidRPr="009A2EA4">
              <w:t xml:space="preserve"> 98,5% uptime</w:t>
            </w:r>
          </w:p>
        </w:tc>
        <w:tc>
          <w:tcPr>
            <w:tcW w:w="1982" w:type="dxa"/>
          </w:tcPr>
          <w:p w14:paraId="243BDD7A" w14:textId="77777777" w:rsidR="009A2EA4" w:rsidRPr="009A2EA4" w:rsidRDefault="009A2EA4" w:rsidP="00C842E6">
            <w:pPr>
              <w:pStyle w:val="JuduluntukTabel"/>
              <w:ind w:firstLine="0"/>
            </w:pPr>
            <w:r w:rsidRPr="009A2EA4">
              <w:t xml:space="preserve">    </w:t>
            </w:r>
            <w:r w:rsidRPr="009A2EA4">
              <w:rPr>
                <w:rFonts w:ascii="Segoe UI Emoji" w:hAnsi="Segoe UI Emoji" w:cs="Segoe UI Emoji"/>
              </w:rPr>
              <w:t>✅</w:t>
            </w:r>
            <w:r w:rsidRPr="009A2EA4">
              <w:t xml:space="preserve"> 99,7% uptime</w:t>
            </w:r>
          </w:p>
        </w:tc>
      </w:tr>
      <w:tr w:rsidR="009A2EA4" w:rsidRPr="009A2EA4" w14:paraId="44C9D7A2" w14:textId="77777777">
        <w:tc>
          <w:tcPr>
            <w:tcW w:w="1982" w:type="dxa"/>
          </w:tcPr>
          <w:p w14:paraId="1BAC202C" w14:textId="77777777" w:rsidR="009A2EA4" w:rsidRPr="009A2EA4" w:rsidRDefault="009A2EA4" w:rsidP="00C842E6">
            <w:pPr>
              <w:pStyle w:val="JuduluntukTabel"/>
              <w:ind w:firstLine="0"/>
            </w:pPr>
            <w:r w:rsidRPr="009A2EA4">
              <w:t>Kesimpulan</w:t>
            </w:r>
          </w:p>
        </w:tc>
        <w:tc>
          <w:tcPr>
            <w:tcW w:w="1982" w:type="dxa"/>
          </w:tcPr>
          <w:p w14:paraId="355B0A08" w14:textId="77777777" w:rsidR="009A2EA4" w:rsidRPr="009A2EA4" w:rsidRDefault="009A2EA4" w:rsidP="00C842E6">
            <w:pPr>
              <w:pStyle w:val="JuduluntukTabel"/>
              <w:ind w:firstLine="0"/>
            </w:pPr>
            <w:r w:rsidRPr="009A2EA4">
              <w:t xml:space="preserve">            Siap</w:t>
            </w:r>
          </w:p>
        </w:tc>
        <w:tc>
          <w:tcPr>
            <w:tcW w:w="1982" w:type="dxa"/>
          </w:tcPr>
          <w:p w14:paraId="009CAAC7" w14:textId="77777777" w:rsidR="009A2EA4" w:rsidRPr="009A2EA4" w:rsidRDefault="009A2EA4" w:rsidP="00C842E6">
            <w:pPr>
              <w:pStyle w:val="JuduluntukTabel"/>
              <w:ind w:firstLine="0"/>
            </w:pPr>
            <w:r w:rsidRPr="009A2EA4">
              <w:t xml:space="preserve">            Lebih Baik</w:t>
            </w:r>
          </w:p>
        </w:tc>
        <w:tc>
          <w:tcPr>
            <w:tcW w:w="1982" w:type="dxa"/>
          </w:tcPr>
          <w:p w14:paraId="15504DEA" w14:textId="77777777" w:rsidR="009A2EA4" w:rsidRPr="009A2EA4" w:rsidRDefault="009A2EA4" w:rsidP="00C842E6">
            <w:pPr>
              <w:pStyle w:val="JuduluntukTabel"/>
              <w:ind w:firstLine="0"/>
            </w:pPr>
            <w:r w:rsidRPr="009A2EA4">
              <w:t xml:space="preserve">        Optimal</w:t>
            </w:r>
          </w:p>
        </w:tc>
      </w:tr>
    </w:tbl>
    <w:bookmarkEnd w:id="121"/>
    <w:p w14:paraId="64C5259F" w14:textId="31E5BA2F" w:rsidR="009A2EA4" w:rsidRPr="009A2EA4" w:rsidRDefault="009A2EA4" w:rsidP="009A2EA4">
      <w:pPr>
        <w:pStyle w:val="JudulSubbab"/>
        <w:rPr>
          <w:lang w:eastAsia="en-ID"/>
        </w:rPr>
      </w:pPr>
      <w:r w:rsidRPr="009A2EA4">
        <w:rPr>
          <w:lang w:val="en-US" w:eastAsia="en-ID"/>
        </w:rPr>
        <w:t>Kesimpulan Hasil dan Pembahasan</w:t>
      </w:r>
    </w:p>
    <w:p w14:paraId="5867530C" w14:textId="6821E02B" w:rsidR="009A2EA4" w:rsidRDefault="009A2EA4" w:rsidP="009A2EA4">
      <w:pPr>
        <w:rPr>
          <w:lang w:eastAsia="en-ID"/>
        </w:rPr>
      </w:pPr>
      <w:r w:rsidRPr="009A2EA4">
        <w:rPr>
          <w:lang w:eastAsia="en-ID"/>
        </w:rPr>
        <w:t>Implementasi sistem booking online BAPPENDA melalui tiga iterasi telah berhasil mencapai tujuan yang ditetapkan. Sistem berhasil mengurangi proses manual, meningkatkan keamanan, dan mengoptimalkan beban kerja. Hasil evaluasi menunjukkan peningkatan yang signifikan dalam hal fungsionalitas, keamanan, dan kepuasan pengguna.</w:t>
      </w:r>
    </w:p>
    <w:p w14:paraId="33BA19DA" w14:textId="4D65FDA0" w:rsidR="009A2EA4" w:rsidRDefault="009A2EA4" w:rsidP="009A2EA4">
      <w:pPr>
        <w:pStyle w:val="JuduluntukTabel"/>
      </w:pPr>
      <w:r w:rsidRPr="009A2EA4">
        <w:t>Tabel 1</w:t>
      </w:r>
      <w:r>
        <w:t>7</w:t>
      </w:r>
      <w:r w:rsidRPr="009A2EA4">
        <w:t xml:space="preserve"> Perbandingan Metrik Keseluruhan</w:t>
      </w:r>
    </w:p>
    <w:tbl>
      <w:tblPr>
        <w:tblStyle w:val="KisiTabel"/>
        <w:tblW w:w="0" w:type="auto"/>
        <w:tblLook w:val="04A0" w:firstRow="1" w:lastRow="0" w:firstColumn="1" w:lastColumn="0" w:noHBand="0" w:noVBand="1"/>
      </w:tblPr>
      <w:tblGrid>
        <w:gridCol w:w="1982"/>
        <w:gridCol w:w="1982"/>
        <w:gridCol w:w="1982"/>
        <w:gridCol w:w="1982"/>
      </w:tblGrid>
      <w:tr w:rsidR="009A2EA4" w:rsidRPr="009A2EA4" w14:paraId="4A34B180" w14:textId="77777777">
        <w:tc>
          <w:tcPr>
            <w:tcW w:w="1982" w:type="dxa"/>
          </w:tcPr>
          <w:p w14:paraId="5DFF037E" w14:textId="77777777" w:rsidR="009A2EA4" w:rsidRPr="009A2EA4" w:rsidRDefault="009A2EA4" w:rsidP="00732425">
            <w:pPr>
              <w:pStyle w:val="JuduluntukTabel"/>
              <w:ind w:firstLine="0"/>
            </w:pPr>
            <w:r w:rsidRPr="009A2EA4">
              <w:t>Aspek</w:t>
            </w:r>
          </w:p>
        </w:tc>
        <w:tc>
          <w:tcPr>
            <w:tcW w:w="1982" w:type="dxa"/>
          </w:tcPr>
          <w:p w14:paraId="1B35DD98" w14:textId="77777777" w:rsidR="009A2EA4" w:rsidRPr="009A2EA4" w:rsidRDefault="009A2EA4" w:rsidP="00732425">
            <w:pPr>
              <w:pStyle w:val="JuduluntukTabel"/>
              <w:ind w:firstLine="0"/>
            </w:pPr>
            <w:r w:rsidRPr="009A2EA4">
              <w:t xml:space="preserve">                Manual (Sebelum)</w:t>
            </w:r>
          </w:p>
        </w:tc>
        <w:tc>
          <w:tcPr>
            <w:tcW w:w="1982" w:type="dxa"/>
          </w:tcPr>
          <w:p w14:paraId="7C82BFB8" w14:textId="77777777" w:rsidR="009A2EA4" w:rsidRPr="009A2EA4" w:rsidRDefault="009A2EA4" w:rsidP="00732425">
            <w:pPr>
              <w:pStyle w:val="JuduluntukTabel"/>
              <w:ind w:firstLine="0"/>
            </w:pPr>
            <w:r w:rsidRPr="009A2EA4">
              <w:t xml:space="preserve">                    Digital (Sesudah)</w:t>
            </w:r>
          </w:p>
        </w:tc>
        <w:tc>
          <w:tcPr>
            <w:tcW w:w="1982" w:type="dxa"/>
          </w:tcPr>
          <w:p w14:paraId="3F01FC31" w14:textId="77777777" w:rsidR="009A2EA4" w:rsidRPr="009A2EA4" w:rsidRDefault="009A2EA4" w:rsidP="00732425">
            <w:pPr>
              <w:pStyle w:val="JuduluntukTabel"/>
              <w:ind w:firstLine="0"/>
            </w:pPr>
            <w:r w:rsidRPr="009A2EA4">
              <w:t xml:space="preserve">                    Perbaikan</w:t>
            </w:r>
          </w:p>
        </w:tc>
      </w:tr>
      <w:tr w:rsidR="009A2EA4" w:rsidRPr="009A2EA4" w14:paraId="043B5EBC" w14:textId="77777777">
        <w:tc>
          <w:tcPr>
            <w:tcW w:w="1982" w:type="dxa"/>
          </w:tcPr>
          <w:p w14:paraId="628A6333" w14:textId="77777777" w:rsidR="009A2EA4" w:rsidRPr="009A2EA4" w:rsidRDefault="009A2EA4" w:rsidP="00732425">
            <w:pPr>
              <w:pStyle w:val="JuduluntukTabel"/>
              <w:ind w:firstLine="0"/>
            </w:pPr>
            <w:r w:rsidRPr="009A2EA4">
              <w:t>Waktu Proses</w:t>
            </w:r>
          </w:p>
        </w:tc>
        <w:tc>
          <w:tcPr>
            <w:tcW w:w="1982" w:type="dxa"/>
          </w:tcPr>
          <w:p w14:paraId="720C8459" w14:textId="77777777" w:rsidR="009A2EA4" w:rsidRPr="009A2EA4" w:rsidRDefault="009A2EA4" w:rsidP="00732425">
            <w:pPr>
              <w:pStyle w:val="JuduluntukTabel"/>
              <w:ind w:firstLine="0"/>
            </w:pPr>
            <w:r w:rsidRPr="009A2EA4">
              <w:t xml:space="preserve">        30–40 menit (normal), 2 jam (kompleks)</w:t>
            </w:r>
          </w:p>
        </w:tc>
        <w:tc>
          <w:tcPr>
            <w:tcW w:w="1982" w:type="dxa"/>
          </w:tcPr>
          <w:p w14:paraId="653E4EF4" w14:textId="77777777" w:rsidR="009A2EA4" w:rsidRPr="009A2EA4" w:rsidRDefault="009A2EA4" w:rsidP="00732425">
            <w:pPr>
              <w:pStyle w:val="JuduluntukTabel"/>
              <w:ind w:firstLine="0"/>
            </w:pPr>
            <w:r w:rsidRPr="009A2EA4">
              <w:t>15 menit</w:t>
            </w:r>
          </w:p>
        </w:tc>
        <w:tc>
          <w:tcPr>
            <w:tcW w:w="1982" w:type="dxa"/>
          </w:tcPr>
          <w:p w14:paraId="2267D3F7" w14:textId="77777777" w:rsidR="009A2EA4" w:rsidRPr="009A2EA4" w:rsidRDefault="009A2EA4" w:rsidP="00732425">
            <w:pPr>
              <w:pStyle w:val="JuduluntukTabel"/>
              <w:ind w:firstLine="0"/>
            </w:pPr>
            <w:r w:rsidRPr="009A2EA4">
              <w:t xml:space="preserve">                            50–92% lebih cepat</w:t>
            </w:r>
          </w:p>
        </w:tc>
      </w:tr>
      <w:tr w:rsidR="009A2EA4" w:rsidRPr="009A2EA4" w14:paraId="5952EC6A" w14:textId="77777777">
        <w:tc>
          <w:tcPr>
            <w:tcW w:w="1982" w:type="dxa"/>
          </w:tcPr>
          <w:p w14:paraId="74AE0804" w14:textId="77777777" w:rsidR="009A2EA4" w:rsidRPr="009A2EA4" w:rsidRDefault="009A2EA4" w:rsidP="00732425">
            <w:pPr>
              <w:pStyle w:val="JuduluntukTabel"/>
              <w:ind w:firstLine="0"/>
            </w:pPr>
            <w:r w:rsidRPr="009A2EA4">
              <w:t>Akurasi Data</w:t>
            </w:r>
          </w:p>
        </w:tc>
        <w:tc>
          <w:tcPr>
            <w:tcW w:w="1982" w:type="dxa"/>
          </w:tcPr>
          <w:p w14:paraId="53768AB9" w14:textId="77777777" w:rsidR="009A2EA4" w:rsidRPr="009A2EA4" w:rsidRDefault="009A2EA4" w:rsidP="00732425">
            <w:pPr>
              <w:pStyle w:val="JuduluntukTabel"/>
              <w:ind w:firstLine="0"/>
            </w:pPr>
            <w:r w:rsidRPr="009A2EA4">
              <w:t xml:space="preserve">        85%</w:t>
            </w:r>
          </w:p>
        </w:tc>
        <w:tc>
          <w:tcPr>
            <w:tcW w:w="1982" w:type="dxa"/>
          </w:tcPr>
          <w:p w14:paraId="05B4AC0F" w14:textId="77777777" w:rsidR="009A2EA4" w:rsidRPr="009A2EA4" w:rsidRDefault="009A2EA4" w:rsidP="00732425">
            <w:pPr>
              <w:pStyle w:val="JuduluntukTabel"/>
              <w:ind w:firstLine="0"/>
            </w:pPr>
            <w:r w:rsidRPr="009A2EA4">
              <w:t xml:space="preserve">                                    &gt;98%</w:t>
            </w:r>
          </w:p>
        </w:tc>
        <w:tc>
          <w:tcPr>
            <w:tcW w:w="1982" w:type="dxa"/>
          </w:tcPr>
          <w:p w14:paraId="7F396E8C" w14:textId="77777777" w:rsidR="009A2EA4" w:rsidRPr="009A2EA4" w:rsidRDefault="009A2EA4" w:rsidP="00732425">
            <w:pPr>
              <w:pStyle w:val="JuduluntukTabel"/>
              <w:ind w:firstLine="0"/>
            </w:pPr>
            <w:r w:rsidRPr="009A2EA4">
              <w:t xml:space="preserve">                                +13%</w:t>
            </w:r>
          </w:p>
        </w:tc>
      </w:tr>
      <w:tr w:rsidR="009A2EA4" w:rsidRPr="009A2EA4" w14:paraId="5EE98423" w14:textId="77777777">
        <w:tc>
          <w:tcPr>
            <w:tcW w:w="1982" w:type="dxa"/>
          </w:tcPr>
          <w:p w14:paraId="5D448C93" w14:textId="77777777" w:rsidR="009A2EA4" w:rsidRPr="009A2EA4" w:rsidRDefault="009A2EA4" w:rsidP="00732425">
            <w:pPr>
              <w:pStyle w:val="JuduluntukTabel"/>
              <w:ind w:firstLine="0"/>
            </w:pPr>
            <w:r w:rsidRPr="009A2EA4">
              <w:t>Kepuasan PPAT</w:t>
            </w:r>
          </w:p>
        </w:tc>
        <w:tc>
          <w:tcPr>
            <w:tcW w:w="1982" w:type="dxa"/>
          </w:tcPr>
          <w:p w14:paraId="29D1DD16" w14:textId="77777777" w:rsidR="009A2EA4" w:rsidRPr="009A2EA4" w:rsidRDefault="009A2EA4" w:rsidP="00732425">
            <w:pPr>
              <w:pStyle w:val="JuduluntukTabel"/>
              <w:ind w:firstLine="0"/>
            </w:pPr>
            <w:r w:rsidRPr="009A2EA4">
              <w:t xml:space="preserve">        65%</w:t>
            </w:r>
          </w:p>
        </w:tc>
        <w:tc>
          <w:tcPr>
            <w:tcW w:w="1982" w:type="dxa"/>
          </w:tcPr>
          <w:p w14:paraId="731B6E3B" w14:textId="77777777" w:rsidR="009A2EA4" w:rsidRPr="009A2EA4" w:rsidRDefault="009A2EA4" w:rsidP="00732425">
            <w:pPr>
              <w:pStyle w:val="JuduluntukTabel"/>
              <w:ind w:firstLine="0"/>
            </w:pPr>
            <w:r w:rsidRPr="009A2EA4">
              <w:t xml:space="preserve">                                    88%</w:t>
            </w:r>
          </w:p>
        </w:tc>
        <w:tc>
          <w:tcPr>
            <w:tcW w:w="1982" w:type="dxa"/>
          </w:tcPr>
          <w:p w14:paraId="7E60B415" w14:textId="77777777" w:rsidR="009A2EA4" w:rsidRPr="009A2EA4" w:rsidRDefault="009A2EA4" w:rsidP="00732425">
            <w:pPr>
              <w:pStyle w:val="JuduluntukTabel"/>
              <w:ind w:firstLine="0"/>
            </w:pPr>
            <w:r w:rsidRPr="009A2EA4">
              <w:t xml:space="preserve">                                +23%</w:t>
            </w:r>
          </w:p>
        </w:tc>
      </w:tr>
      <w:tr w:rsidR="009A2EA4" w:rsidRPr="009A2EA4" w14:paraId="08D3F5AE" w14:textId="77777777">
        <w:tc>
          <w:tcPr>
            <w:tcW w:w="1982" w:type="dxa"/>
          </w:tcPr>
          <w:p w14:paraId="3F7F0BF4" w14:textId="77777777" w:rsidR="009A2EA4" w:rsidRPr="009A2EA4" w:rsidRDefault="009A2EA4" w:rsidP="00732425">
            <w:pPr>
              <w:pStyle w:val="JuduluntukTabel"/>
              <w:ind w:firstLine="0"/>
            </w:pPr>
            <w:r w:rsidRPr="009A2EA4">
              <w:t>Kepuasan Pegawai</w:t>
            </w:r>
          </w:p>
        </w:tc>
        <w:tc>
          <w:tcPr>
            <w:tcW w:w="1982" w:type="dxa"/>
          </w:tcPr>
          <w:p w14:paraId="07FA764C" w14:textId="77777777" w:rsidR="009A2EA4" w:rsidRPr="009A2EA4" w:rsidRDefault="009A2EA4" w:rsidP="00732425">
            <w:pPr>
              <w:pStyle w:val="JuduluntukTabel"/>
              <w:ind w:firstLine="0"/>
            </w:pPr>
            <w:r w:rsidRPr="009A2EA4">
              <w:t xml:space="preserve">    60%</w:t>
            </w:r>
          </w:p>
        </w:tc>
        <w:tc>
          <w:tcPr>
            <w:tcW w:w="1982" w:type="dxa"/>
          </w:tcPr>
          <w:p w14:paraId="2E98EF3E" w14:textId="77777777" w:rsidR="009A2EA4" w:rsidRPr="009A2EA4" w:rsidRDefault="009A2EA4" w:rsidP="00732425">
            <w:pPr>
              <w:pStyle w:val="JuduluntukTabel"/>
              <w:ind w:firstLine="0"/>
            </w:pPr>
            <w:r w:rsidRPr="009A2EA4">
              <w:t xml:space="preserve">                                    85%</w:t>
            </w:r>
          </w:p>
        </w:tc>
        <w:tc>
          <w:tcPr>
            <w:tcW w:w="1982" w:type="dxa"/>
          </w:tcPr>
          <w:p w14:paraId="3C1EE8C1" w14:textId="77777777" w:rsidR="009A2EA4" w:rsidRPr="009A2EA4" w:rsidRDefault="009A2EA4" w:rsidP="00732425">
            <w:pPr>
              <w:pStyle w:val="JuduluntukTabel"/>
              <w:ind w:firstLine="0"/>
            </w:pPr>
            <w:r w:rsidRPr="009A2EA4">
              <w:t xml:space="preserve">                                +25%</w:t>
            </w:r>
          </w:p>
        </w:tc>
      </w:tr>
      <w:tr w:rsidR="009A2EA4" w:rsidRPr="009A2EA4" w14:paraId="12576249" w14:textId="77777777">
        <w:tc>
          <w:tcPr>
            <w:tcW w:w="1982" w:type="dxa"/>
          </w:tcPr>
          <w:p w14:paraId="4684C537" w14:textId="77777777" w:rsidR="009A2EA4" w:rsidRPr="009A2EA4" w:rsidRDefault="009A2EA4" w:rsidP="00732425">
            <w:pPr>
              <w:pStyle w:val="JuduluntukTabel"/>
              <w:ind w:firstLine="0"/>
            </w:pPr>
            <w:r w:rsidRPr="009A2EA4">
              <w:t>Tingkat Kesalahan</w:t>
            </w:r>
          </w:p>
        </w:tc>
        <w:tc>
          <w:tcPr>
            <w:tcW w:w="1982" w:type="dxa"/>
          </w:tcPr>
          <w:p w14:paraId="6E8EA0E0" w14:textId="77777777" w:rsidR="009A2EA4" w:rsidRPr="009A2EA4" w:rsidRDefault="009A2EA4" w:rsidP="00732425">
            <w:pPr>
              <w:pStyle w:val="JuduluntukTabel"/>
              <w:ind w:firstLine="0"/>
            </w:pPr>
            <w:r w:rsidRPr="009A2EA4">
              <w:t xml:space="preserve">    ~10%</w:t>
            </w:r>
          </w:p>
        </w:tc>
        <w:tc>
          <w:tcPr>
            <w:tcW w:w="1982" w:type="dxa"/>
          </w:tcPr>
          <w:p w14:paraId="70BE9FAB" w14:textId="77777777" w:rsidR="009A2EA4" w:rsidRPr="009A2EA4" w:rsidRDefault="009A2EA4" w:rsidP="00732425">
            <w:pPr>
              <w:pStyle w:val="JuduluntukTabel"/>
              <w:ind w:firstLine="0"/>
            </w:pPr>
            <w:r w:rsidRPr="009A2EA4">
              <w:t xml:space="preserve">                                &lt;1%</w:t>
            </w:r>
          </w:p>
        </w:tc>
        <w:tc>
          <w:tcPr>
            <w:tcW w:w="1982" w:type="dxa"/>
          </w:tcPr>
          <w:p w14:paraId="5C004B58" w14:textId="77777777" w:rsidR="009A2EA4" w:rsidRPr="009A2EA4" w:rsidRDefault="009A2EA4" w:rsidP="00732425">
            <w:pPr>
              <w:pStyle w:val="JuduluntukTabel"/>
              <w:ind w:firstLine="0"/>
            </w:pPr>
            <w:r w:rsidRPr="009A2EA4">
              <w:t xml:space="preserve">                                -9%</w:t>
            </w:r>
          </w:p>
        </w:tc>
      </w:tr>
      <w:tr w:rsidR="009A2EA4" w:rsidRPr="009A2EA4" w14:paraId="25254A8C" w14:textId="77777777">
        <w:tc>
          <w:tcPr>
            <w:tcW w:w="1982" w:type="dxa"/>
          </w:tcPr>
          <w:p w14:paraId="3D6252E7" w14:textId="77777777" w:rsidR="009A2EA4" w:rsidRPr="009A2EA4" w:rsidRDefault="009A2EA4" w:rsidP="00732425">
            <w:pPr>
              <w:pStyle w:val="JuduluntukTabel"/>
              <w:ind w:firstLine="0"/>
            </w:pPr>
            <w:r w:rsidRPr="009A2EA4">
              <w:t>Keamanan Dokumen</w:t>
            </w:r>
          </w:p>
        </w:tc>
        <w:tc>
          <w:tcPr>
            <w:tcW w:w="1982" w:type="dxa"/>
          </w:tcPr>
          <w:p w14:paraId="00132D3B" w14:textId="77777777" w:rsidR="009A2EA4" w:rsidRPr="009A2EA4" w:rsidRDefault="009A2EA4" w:rsidP="00732425">
            <w:pPr>
              <w:pStyle w:val="JuduluntukTabel"/>
              <w:ind w:firstLine="0"/>
            </w:pPr>
            <w:r w:rsidRPr="009A2EA4">
              <w:t xml:space="preserve">    Rendah</w:t>
            </w:r>
          </w:p>
        </w:tc>
        <w:tc>
          <w:tcPr>
            <w:tcW w:w="1982" w:type="dxa"/>
          </w:tcPr>
          <w:p w14:paraId="7ABAE495" w14:textId="77777777" w:rsidR="009A2EA4" w:rsidRPr="009A2EA4" w:rsidRDefault="009A2EA4" w:rsidP="00732425">
            <w:pPr>
              <w:pStyle w:val="JuduluntukTabel"/>
              <w:ind w:firstLine="0"/>
            </w:pPr>
            <w:r w:rsidRPr="009A2EA4">
              <w:t xml:space="preserve">                                Tinggi (AES-256)</w:t>
            </w:r>
          </w:p>
        </w:tc>
        <w:tc>
          <w:tcPr>
            <w:tcW w:w="1982" w:type="dxa"/>
          </w:tcPr>
          <w:p w14:paraId="6EE01227" w14:textId="77777777" w:rsidR="009A2EA4" w:rsidRPr="009A2EA4" w:rsidRDefault="009A2EA4" w:rsidP="00732425">
            <w:pPr>
              <w:pStyle w:val="JuduluntukTabel"/>
              <w:ind w:firstLine="0"/>
            </w:pPr>
            <w:r w:rsidRPr="009A2EA4">
              <w:t xml:space="preserve">                    Signifikan</w:t>
            </w:r>
          </w:p>
        </w:tc>
      </w:tr>
      <w:tr w:rsidR="009A2EA4" w:rsidRPr="009A2EA4" w14:paraId="48618613" w14:textId="77777777">
        <w:tc>
          <w:tcPr>
            <w:tcW w:w="1982" w:type="dxa"/>
          </w:tcPr>
          <w:p w14:paraId="22A99163" w14:textId="77777777" w:rsidR="009A2EA4" w:rsidRPr="009A2EA4" w:rsidRDefault="009A2EA4" w:rsidP="00732425">
            <w:pPr>
              <w:pStyle w:val="JuduluntukTabel"/>
              <w:ind w:firstLine="0"/>
            </w:pPr>
            <w:r w:rsidRPr="009A2EA4">
              <w:t>Uptime Sistem</w:t>
            </w:r>
          </w:p>
        </w:tc>
        <w:tc>
          <w:tcPr>
            <w:tcW w:w="1982" w:type="dxa"/>
          </w:tcPr>
          <w:p w14:paraId="5E3B431A" w14:textId="77777777" w:rsidR="009A2EA4" w:rsidRPr="009A2EA4" w:rsidRDefault="009A2EA4" w:rsidP="00732425">
            <w:pPr>
              <w:pStyle w:val="JuduluntukTabel"/>
              <w:ind w:firstLine="0"/>
            </w:pPr>
            <w:r w:rsidRPr="009A2EA4">
              <w:t xml:space="preserve">        -</w:t>
            </w:r>
          </w:p>
        </w:tc>
        <w:tc>
          <w:tcPr>
            <w:tcW w:w="1982" w:type="dxa"/>
          </w:tcPr>
          <w:p w14:paraId="228A28DE" w14:textId="77777777" w:rsidR="009A2EA4" w:rsidRPr="009A2EA4" w:rsidRDefault="009A2EA4" w:rsidP="00732425">
            <w:pPr>
              <w:pStyle w:val="JuduluntukTabel"/>
              <w:ind w:firstLine="0"/>
            </w:pPr>
            <w:r w:rsidRPr="009A2EA4">
              <w:t xml:space="preserve">                                    99,7%</w:t>
            </w:r>
          </w:p>
        </w:tc>
        <w:tc>
          <w:tcPr>
            <w:tcW w:w="1982" w:type="dxa"/>
          </w:tcPr>
          <w:p w14:paraId="294EA01F" w14:textId="77777777" w:rsidR="009A2EA4" w:rsidRPr="009A2EA4" w:rsidRDefault="009A2EA4" w:rsidP="00732425">
            <w:pPr>
              <w:pStyle w:val="JuduluntukTabel"/>
              <w:ind w:firstLine="0"/>
            </w:pPr>
            <w:r w:rsidRPr="009A2EA4">
              <w:t xml:space="preserve">                                Baru diterapkan</w:t>
            </w:r>
          </w:p>
        </w:tc>
      </w:tr>
      <w:tr w:rsidR="009A2EA4" w:rsidRPr="009A2EA4" w14:paraId="58D40D53" w14:textId="77777777">
        <w:tc>
          <w:tcPr>
            <w:tcW w:w="1982" w:type="dxa"/>
          </w:tcPr>
          <w:p w14:paraId="6061654F" w14:textId="77777777" w:rsidR="009A2EA4" w:rsidRPr="009A2EA4" w:rsidRDefault="009A2EA4" w:rsidP="00732425">
            <w:pPr>
              <w:pStyle w:val="JuduluntukTabel"/>
              <w:ind w:firstLine="0"/>
            </w:pPr>
            <w:r w:rsidRPr="009A2EA4">
              <w:t>Audit Trail</w:t>
            </w:r>
          </w:p>
        </w:tc>
        <w:tc>
          <w:tcPr>
            <w:tcW w:w="1982" w:type="dxa"/>
          </w:tcPr>
          <w:p w14:paraId="137882CF" w14:textId="77777777" w:rsidR="009A2EA4" w:rsidRPr="009A2EA4" w:rsidRDefault="009A2EA4" w:rsidP="00732425">
            <w:pPr>
              <w:pStyle w:val="JuduluntukTabel"/>
              <w:ind w:firstLine="0"/>
            </w:pPr>
            <w:r w:rsidRPr="009A2EA4">
              <w:t xml:space="preserve">            Tidak ada</w:t>
            </w:r>
          </w:p>
        </w:tc>
        <w:tc>
          <w:tcPr>
            <w:tcW w:w="1982" w:type="dxa"/>
          </w:tcPr>
          <w:p w14:paraId="113F0363" w14:textId="77777777" w:rsidR="009A2EA4" w:rsidRPr="009A2EA4" w:rsidRDefault="009A2EA4" w:rsidP="00732425">
            <w:pPr>
              <w:pStyle w:val="JuduluntukTabel"/>
              <w:ind w:firstLine="0"/>
            </w:pPr>
            <w:r w:rsidRPr="009A2EA4">
              <w:t xml:space="preserve">                            100% tercatat</w:t>
            </w:r>
          </w:p>
        </w:tc>
        <w:tc>
          <w:tcPr>
            <w:tcW w:w="1982" w:type="dxa"/>
          </w:tcPr>
          <w:p w14:paraId="3971ABAE" w14:textId="77777777" w:rsidR="009A2EA4" w:rsidRPr="009A2EA4" w:rsidRDefault="009A2EA4" w:rsidP="00732425">
            <w:pPr>
              <w:pStyle w:val="JuduluntukTabel"/>
              <w:ind w:firstLine="0"/>
            </w:pPr>
            <w:r w:rsidRPr="009A2EA4">
              <w:t xml:space="preserve">                        Baru diterapkan</w:t>
            </w:r>
          </w:p>
        </w:tc>
      </w:tr>
    </w:tbl>
    <w:p w14:paraId="36420BCB" w14:textId="3AAE9FAB" w:rsidR="009A2EA4" w:rsidRDefault="009A2EA4" w:rsidP="009A2EA4">
      <w:r>
        <w:t xml:space="preserve">Sistem yang dikembangkan telah siap untuk go live dengan website domain `bphtb.bogorkab.go.id` dan dapat memberikan manfaat yang signifikan bagi BAPPENDA dan pengguna sistem. Namun, pengembangan berkelanjutan dan </w:t>
      </w:r>
      <w:r>
        <w:lastRenderedPageBreak/>
        <w:t xml:space="preserve">evaluasi berkala diperlukan untuk memastikan sistem tetap optimal dan sesuai dengan kebutuhan yang berkembang. Rencana sosialisasi kepada 600 PPAT/PPATS di Kabupaten Bogor direncanakan akan dilakukan setelah iterasi ketiga selesai untuk memastikan </w:t>
      </w:r>
      <w:r w:rsidRPr="00CD5194">
        <w:rPr>
          <w:i/>
          <w:iCs/>
        </w:rPr>
        <w:t>successful adoption</w:t>
      </w:r>
      <w:r>
        <w:t xml:space="preserve"> sistem oleh seluruh pengguna.</w:t>
      </w:r>
    </w:p>
    <w:p w14:paraId="4CAB2984" w14:textId="4A7B6D49" w:rsidR="009A2EA4" w:rsidRDefault="009A2EA4" w:rsidP="009A2EA4">
      <w:r>
        <w:t xml:space="preserve">Secara keseluruhan, pengembangan sistem E-BPHTB berbasis web tidak hanya mampu meningkatkan efisiensi pelayanan publik, tetapi juga memperkuat aspek transparansi, akuntabilitas, dan keamanan data. Sistem yang dihasilkan pada tahap akhir telah memenuhi prinsip </w:t>
      </w:r>
      <w:r w:rsidRPr="00CD5194">
        <w:rPr>
          <w:i/>
          <w:iCs/>
        </w:rPr>
        <w:t>user-centric design</w:t>
      </w:r>
      <w:r>
        <w:t>, mampu beroperasi secara stabil, serta siap untuk diterapkan secara luas sebagai bagian dari implementasi e-government di lingkungan pemerintah daerah.</w:t>
      </w:r>
    </w:p>
    <w:p w14:paraId="68D8D0DB" w14:textId="56D04FC5" w:rsidR="006E6A9D" w:rsidRDefault="004079FB" w:rsidP="00545F7B">
      <w:pPr>
        <w:rPr>
          <w:rFonts w:eastAsia="Times New Roman" w:cs="Times New Roman"/>
          <w:szCs w:val="24"/>
          <w:lang w:val="en-ID" w:eastAsia="en-ID"/>
        </w:rPr>
      </w:pPr>
      <w:r>
        <w:rPr>
          <w:rFonts w:eastAsia="Times New Roman" w:cs="Times New Roman"/>
          <w:szCs w:val="24"/>
          <w:lang w:val="en-ID" w:eastAsia="en-ID"/>
        </w:rPr>
        <w:tab/>
      </w:r>
    </w:p>
    <w:p w14:paraId="62714FFF" w14:textId="07E76AC9" w:rsidR="00FE3AA1" w:rsidRDefault="00FE3AA1" w:rsidP="00545F7B">
      <w:pPr>
        <w:rPr>
          <w:lang w:eastAsia="en-ID"/>
        </w:rPr>
      </w:pPr>
    </w:p>
    <w:p w14:paraId="53F8588A" w14:textId="796996D2" w:rsidR="008D785B" w:rsidRDefault="008D785B" w:rsidP="00545F7B">
      <w:pPr>
        <w:rPr>
          <w:lang w:eastAsia="en-ID"/>
        </w:rPr>
      </w:pPr>
    </w:p>
    <w:p w14:paraId="3560B12E" w14:textId="77777777" w:rsidR="008D785B" w:rsidRPr="001972DB" w:rsidRDefault="008D785B" w:rsidP="00545F7B">
      <w:pPr>
        <w:rPr>
          <w:lang w:eastAsia="en-ID"/>
        </w:rPr>
      </w:pPr>
    </w:p>
    <w:p w14:paraId="37AA1487" w14:textId="1E40E950" w:rsidR="001972DB" w:rsidRDefault="001972DB" w:rsidP="00545F7B">
      <w:pPr>
        <w:pStyle w:val="Judul1"/>
        <w:rPr>
          <w:rFonts w:eastAsia="Times New Roman"/>
          <w:lang w:eastAsia="en-ID"/>
        </w:rPr>
      </w:pPr>
      <w:bookmarkStart w:id="122" w:name="_Toc212633059"/>
      <w:r>
        <w:rPr>
          <w:rFonts w:eastAsia="Times New Roman"/>
          <w:lang w:eastAsia="en-ID"/>
        </w:rPr>
        <w:t>SIMPULAN DAN SARAN</w:t>
      </w:r>
      <w:bookmarkEnd w:id="122"/>
    </w:p>
    <w:p w14:paraId="3FA61181" w14:textId="054C66E7" w:rsidR="001972DB" w:rsidRDefault="001972DB" w:rsidP="00545F7B">
      <w:pPr>
        <w:pStyle w:val="JudulSubbab"/>
        <w:rPr>
          <w:lang w:eastAsia="en-ID"/>
        </w:rPr>
      </w:pPr>
      <w:bookmarkStart w:id="123" w:name="_Toc212633060"/>
      <w:r>
        <w:rPr>
          <w:lang w:eastAsia="en-ID"/>
        </w:rPr>
        <w:t>Simpulan</w:t>
      </w:r>
      <w:bookmarkEnd w:id="123"/>
    </w:p>
    <w:p w14:paraId="26910CEB" w14:textId="254DA873" w:rsidR="00E470AC" w:rsidRDefault="00E470AC" w:rsidP="00545F7B">
      <w:pPr>
        <w:rPr>
          <w:lang w:eastAsia="en-ID"/>
        </w:rPr>
      </w:pPr>
      <w:r>
        <w:rPr>
          <w:lang w:eastAsia="en-ID"/>
        </w:rPr>
        <w:t xml:space="preserve">Berdasarkan hasil penelitian dan pengujian yang telah dilakukan, dapat disimpulkan bahwa fitur </w:t>
      </w:r>
      <w:r w:rsidR="002E4F11" w:rsidRPr="002E4F11">
        <w:rPr>
          <w:i/>
          <w:iCs/>
          <w:lang w:eastAsia="en-ID"/>
        </w:rPr>
        <w:t>booking</w:t>
      </w:r>
      <w:r w:rsidR="001128DD" w:rsidRPr="001128DD">
        <w:rPr>
          <w:i/>
          <w:iCs/>
          <w:lang w:eastAsia="en-ID"/>
        </w:rPr>
        <w:t xml:space="preserve"> online</w:t>
      </w:r>
      <w:r>
        <w:rPr>
          <w:lang w:eastAsia="en-ID"/>
        </w:rPr>
        <w:t xml:space="preserve"> pada </w:t>
      </w:r>
      <w:r w:rsidR="001128DD" w:rsidRPr="001128DD">
        <w:rPr>
          <w:i/>
          <w:iCs/>
          <w:lang w:eastAsia="en-ID"/>
        </w:rPr>
        <w:t>website</w:t>
      </w:r>
      <w:r w:rsidRPr="00E470AC">
        <w:rPr>
          <w:i/>
          <w:iCs/>
          <w:lang w:eastAsia="en-ID"/>
        </w:rPr>
        <w:t xml:space="preserve"> </w:t>
      </w:r>
      <w:r w:rsidR="00D85EF7" w:rsidRPr="00D85EF7">
        <w:rPr>
          <w:i/>
          <w:iCs/>
          <w:lang w:eastAsia="en-ID"/>
        </w:rPr>
        <w:t>E-BPHTB</w:t>
      </w:r>
      <w:r>
        <w:rPr>
          <w:lang w:eastAsia="en-ID"/>
        </w:rPr>
        <w:t xml:space="preserve"> berhasil dikembangkan menggunakan metode </w:t>
      </w:r>
      <w:r w:rsidR="001128DD" w:rsidRPr="001128DD">
        <w:rPr>
          <w:i/>
          <w:iCs/>
          <w:lang w:eastAsia="en-ID"/>
        </w:rPr>
        <w:t>prototyping</w:t>
      </w:r>
      <w:r>
        <w:rPr>
          <w:lang w:eastAsia="en-ID"/>
        </w:rPr>
        <w:t xml:space="preserve"> dengan teknologi Node.js, Express.js, Vite.js, HTML, CSS, JavaScript, dan PostgreSQL. Sistem ini memungkinkan proses pemesanan jadwal pelayanan dilakukan secara daring, mulai dari input data pengguna hingga validasi oleh admin, yang secara keseluruhan meningkatkan aksesibilitas dan kemudahan dalam mengelola transaksi pajak daerah. Pengembangan ini tidak hanya memenuhi kebutuhan teknis tetapi juga mendukung transformasi digital di sektor pemerintahan, dengan fokus pada efisiensi dan transparansi.</w:t>
      </w:r>
    </w:p>
    <w:p w14:paraId="2BF05269" w14:textId="60066C8A" w:rsidR="00E470AC" w:rsidRDefault="00E470AC" w:rsidP="00545F7B">
      <w:pPr>
        <w:rPr>
          <w:lang w:eastAsia="en-ID"/>
        </w:rPr>
      </w:pPr>
      <w:r>
        <w:rPr>
          <w:lang w:eastAsia="en-ID"/>
        </w:rPr>
        <w:t xml:space="preserve">Selain itu, berdasarkan hasil simulasi dan uji coba internal, penerapan fitur </w:t>
      </w:r>
      <w:r w:rsidR="002E4F11" w:rsidRPr="002E4F11">
        <w:rPr>
          <w:i/>
          <w:iCs/>
          <w:lang w:eastAsia="en-ID"/>
        </w:rPr>
        <w:t>booking</w:t>
      </w:r>
      <w:r w:rsidR="001128DD" w:rsidRPr="001128DD">
        <w:rPr>
          <w:i/>
          <w:iCs/>
          <w:lang w:eastAsia="en-ID"/>
        </w:rPr>
        <w:t xml:space="preserve"> online</w:t>
      </w:r>
      <w:r>
        <w:rPr>
          <w:lang w:eastAsia="en-ID"/>
        </w:rPr>
        <w:t xml:space="preserve"> mampu meningkatkan efisiensi waktu pelayanan dari rata-rata 50 menit per berkas menjadi 10–25 menit. Hal ini menunjukkan peningkatan efektivitas sistem dalam mengatur antrian, mengurangi waktu tunggu, serta meningkatkan kepuasan pengguna, yang pada akhirnya berkontribusi pada pengurangan beban kerja petugas dan peningkatan pendapatan daerah melalui kepatuhan wajib pajak yang lebih baik.</w:t>
      </w:r>
    </w:p>
    <w:p w14:paraId="5C4BEF8C" w14:textId="77777777" w:rsidR="00E470AC" w:rsidRPr="00E470AC" w:rsidRDefault="00E470AC" w:rsidP="00545F7B">
      <w:pPr>
        <w:pStyle w:val="Paragraf"/>
        <w:rPr>
          <w:lang w:val="en-ID"/>
        </w:rPr>
      </w:pPr>
    </w:p>
    <w:p w14:paraId="01F2F51E" w14:textId="3B9C7ABE" w:rsidR="001972DB" w:rsidRDefault="001972DB" w:rsidP="00545F7B">
      <w:pPr>
        <w:pStyle w:val="JudulSubbab"/>
      </w:pPr>
      <w:bookmarkStart w:id="124" w:name="_Toc212633061"/>
      <w:r>
        <w:t>Saran</w:t>
      </w:r>
      <w:bookmarkEnd w:id="124"/>
    </w:p>
    <w:p w14:paraId="52D6914E" w14:textId="565D2A9B" w:rsidR="00E470AC" w:rsidRDefault="00E470AC" w:rsidP="00545F7B">
      <w:pPr>
        <w:rPr>
          <w:lang w:eastAsia="en-ID"/>
        </w:rPr>
      </w:pPr>
      <w:r>
        <w:rPr>
          <w:lang w:val="id-ID" w:eastAsia="en-ID"/>
        </w:rPr>
        <w:t>Saran peneliti u</w:t>
      </w:r>
      <w:r>
        <w:rPr>
          <w:lang w:eastAsia="en-ID"/>
        </w:rPr>
        <w:t>ntuk pengembangan sistem ke depan, disarankan agar fitur notifikasi otomatis ditambahkan melalui email atau WhatsApp untuk mengingatkan jadwal pelayanan pengguna, sehingga dapat meminimalkan risiko keterlambatan atau pembatalan yang tidak terjadwal. Selain itu, integrasi sistem ini dengan layanan administrasi pajak lain seperti e-SPPT atau e-PBB sangat diperlukan guna memperluas cakupan digitalisasi pajak daerah, memungkinkan pengguna untuk mengakses berbagai layanan dalam satu platform terintegrasi dan meningkatkan efisiensi administrasi secara keseluruhan.</w:t>
      </w:r>
    </w:p>
    <w:p w14:paraId="482D3229" w14:textId="250F30F9" w:rsidR="00E470AC" w:rsidRDefault="00E470AC" w:rsidP="00545F7B">
      <w:pPr>
        <w:spacing w:after="100" w:afterAutospacing="1"/>
        <w:rPr>
          <w:lang w:eastAsia="en-ID"/>
        </w:rPr>
      </w:pPr>
      <w:r>
        <w:rPr>
          <w:lang w:eastAsia="en-ID"/>
        </w:rPr>
        <w:t xml:space="preserve">Akhirnya, diperlukan pengujian langsung dengan pengguna (PPAT dan pegawai loket) dalam tahap implementasi berikutnya untuk memperoleh data </w:t>
      </w:r>
      <w:r>
        <w:rPr>
          <w:lang w:eastAsia="en-ID"/>
        </w:rPr>
        <w:lastRenderedPageBreak/>
        <w:t xml:space="preserve">efektivitas yang lebih komprehensif, termasuk analisis dampak jangka panjang terhadap produktivitas dan kepuasan </w:t>
      </w:r>
      <w:r w:rsidRPr="00E470AC">
        <w:rPr>
          <w:i/>
          <w:iCs/>
          <w:lang w:eastAsia="en-ID"/>
        </w:rPr>
        <w:t>stakeholder</w:t>
      </w:r>
      <w:r>
        <w:rPr>
          <w:lang w:eastAsia="en-ID"/>
        </w:rPr>
        <w:t xml:space="preserve">, serta penyesuaian berdasarkan </w:t>
      </w:r>
      <w:r w:rsidRPr="00E470AC">
        <w:rPr>
          <w:i/>
          <w:iCs/>
          <w:lang w:eastAsia="en-ID"/>
        </w:rPr>
        <w:t>feedback real-world</w:t>
      </w:r>
      <w:r>
        <w:rPr>
          <w:lang w:eastAsia="en-ID"/>
        </w:rPr>
        <w:t xml:space="preserve"> untuk memastikan sistem dapat beradaptasi dengan dinamika operasional di lapangan.</w:t>
      </w:r>
    </w:p>
    <w:p w14:paraId="22D62BFA" w14:textId="591126BC" w:rsidR="00E470AC" w:rsidRDefault="00E470AC" w:rsidP="00545F7B">
      <w:pPr>
        <w:spacing w:before="100" w:beforeAutospacing="1" w:after="100" w:afterAutospacing="1"/>
        <w:rPr>
          <w:lang w:eastAsia="en-ID"/>
        </w:rPr>
      </w:pPr>
    </w:p>
    <w:p w14:paraId="7C93AD58" w14:textId="486E129D" w:rsidR="00E470AC" w:rsidRDefault="00E470AC" w:rsidP="00545F7B">
      <w:pPr>
        <w:spacing w:before="100" w:beforeAutospacing="1" w:after="100" w:afterAutospacing="1"/>
        <w:rPr>
          <w:lang w:eastAsia="en-ID"/>
        </w:rPr>
      </w:pPr>
    </w:p>
    <w:p w14:paraId="41CCDE70" w14:textId="6B7E3A83" w:rsidR="00E470AC" w:rsidRDefault="00E470AC" w:rsidP="00545F7B">
      <w:pPr>
        <w:spacing w:before="100" w:beforeAutospacing="1" w:after="100" w:afterAutospacing="1"/>
        <w:rPr>
          <w:lang w:eastAsia="en-ID"/>
        </w:rPr>
      </w:pPr>
    </w:p>
    <w:p w14:paraId="6497ACE6" w14:textId="29D0D064" w:rsidR="00E470AC" w:rsidRDefault="00E470AC" w:rsidP="00545F7B">
      <w:pPr>
        <w:spacing w:before="100" w:beforeAutospacing="1" w:after="100" w:afterAutospacing="1"/>
        <w:rPr>
          <w:lang w:eastAsia="en-ID"/>
        </w:rPr>
      </w:pPr>
    </w:p>
    <w:p w14:paraId="2AD50129" w14:textId="4306BE77" w:rsidR="00516924" w:rsidRDefault="00516924" w:rsidP="00545F7B">
      <w:pPr>
        <w:pStyle w:val="judullevel1"/>
      </w:pPr>
      <w:bookmarkStart w:id="125" w:name="_Toc330964718"/>
      <w:bookmarkStart w:id="126" w:name="_Toc187783095"/>
      <w:bookmarkStart w:id="127" w:name="_Toc212633062"/>
      <w:bookmarkEnd w:id="109"/>
      <w:bookmarkEnd w:id="110"/>
      <w:bookmarkEnd w:id="111"/>
      <w:r>
        <w:t>DAFTAR PUSTAKA</w:t>
      </w:r>
      <w:bookmarkEnd w:id="125"/>
      <w:bookmarkEnd w:id="126"/>
      <w:bookmarkEnd w:id="127"/>
    </w:p>
    <w:p w14:paraId="65687627" w14:textId="68CA9280" w:rsidR="007D3B8A" w:rsidRDefault="007D3B8A" w:rsidP="00545F7B">
      <w:pPr>
        <w:ind w:left="567" w:hanging="567"/>
        <w:rPr>
          <w:lang w:val="en-ID"/>
        </w:rPr>
      </w:pPr>
      <w:r w:rsidRPr="007D3B8A">
        <w:rPr>
          <w:lang w:val="en-ID"/>
        </w:rPr>
        <w:t>Mardiasmo</w:t>
      </w:r>
      <w:r w:rsidR="009719B4">
        <w:rPr>
          <w:lang w:val="en-ID"/>
        </w:rPr>
        <w:t xml:space="preserve">. </w:t>
      </w:r>
      <w:r w:rsidRPr="007D3B8A">
        <w:rPr>
          <w:lang w:val="en-ID"/>
        </w:rPr>
        <w:t xml:space="preserve">(2018). </w:t>
      </w:r>
      <w:r w:rsidRPr="007D3B8A">
        <w:rPr>
          <w:i/>
          <w:iCs/>
          <w:lang w:val="en-ID"/>
        </w:rPr>
        <w:t>Perpajakan Edisi Revisi 2018</w:t>
      </w:r>
      <w:r w:rsidRPr="007D3B8A">
        <w:rPr>
          <w:lang w:val="en-ID"/>
        </w:rPr>
        <w:t>. Yogyakarta: Andi Offset.</w:t>
      </w:r>
    </w:p>
    <w:p w14:paraId="6EA718F5" w14:textId="01578583" w:rsidR="007D3B8A" w:rsidRPr="007D3B8A" w:rsidRDefault="007D3B8A" w:rsidP="00545F7B">
      <w:pPr>
        <w:ind w:left="567" w:hanging="567"/>
        <w:rPr>
          <w:lang w:val="en-ID"/>
        </w:rPr>
      </w:pPr>
      <w:r w:rsidRPr="007D3B8A">
        <w:rPr>
          <w:lang w:val="en-ID"/>
        </w:rPr>
        <w:t xml:space="preserve">Setyowati, E., &amp; Himawan, R. (2021). Pengaruh Penggunaan Sistem Informasi Manajemen Pajak Daerah (SIMPAD) terhadap Efektivitas Penerimaan Pajak Daerah. </w:t>
      </w:r>
      <w:r w:rsidRPr="007D3B8A">
        <w:rPr>
          <w:i/>
          <w:iCs/>
          <w:lang w:val="en-ID"/>
        </w:rPr>
        <w:t>Jurnal Akuntansi dan Keuangan Daerah</w:t>
      </w:r>
      <w:r w:rsidRPr="007D3B8A">
        <w:rPr>
          <w:lang w:val="en-ID"/>
        </w:rPr>
        <w:t>, 13(1), 45-58.</w:t>
      </w:r>
    </w:p>
    <w:p w14:paraId="1B755848" w14:textId="77777777" w:rsidR="007D3B8A" w:rsidRPr="007D3B8A" w:rsidRDefault="007D3B8A" w:rsidP="00545F7B">
      <w:pPr>
        <w:ind w:left="567" w:hanging="567"/>
        <w:rPr>
          <w:lang w:val="en-ID"/>
        </w:rPr>
      </w:pPr>
      <w:r w:rsidRPr="007D3B8A">
        <w:rPr>
          <w:lang w:val="en-ID"/>
        </w:rPr>
        <w:t xml:space="preserve">Hanafi, M., Rahmawati, R., &amp; Suryani, S. (2020). Digitalisasi Sistem Perpajakan untuk Meningkatkan Akuntabilitas Penerimaan Pajak Daerah. </w:t>
      </w:r>
      <w:r w:rsidRPr="007D3B8A">
        <w:rPr>
          <w:i/>
          <w:iCs/>
          <w:lang w:val="en-ID"/>
        </w:rPr>
        <w:t>Jurnal Ekonomi Digital dan Bisnis</w:t>
      </w:r>
      <w:r w:rsidRPr="007D3B8A">
        <w:rPr>
          <w:lang w:val="en-ID"/>
        </w:rPr>
        <w:t>, 8(2), 101-118.</w:t>
      </w:r>
    </w:p>
    <w:p w14:paraId="7FC87D92" w14:textId="77777777" w:rsidR="007D3B8A" w:rsidRPr="007D3B8A" w:rsidRDefault="007D3B8A" w:rsidP="00545F7B">
      <w:pPr>
        <w:ind w:left="567" w:hanging="567"/>
        <w:rPr>
          <w:lang w:val="en-ID"/>
        </w:rPr>
      </w:pPr>
      <w:r w:rsidRPr="007D3B8A">
        <w:rPr>
          <w:lang w:val="en-ID"/>
        </w:rPr>
        <w:t xml:space="preserve">Ariyanto, A. (2021). Pengembangan Sistem Informasi untuk Meningkatkan Efisiensi Proses Administrasi Pajak Daerah. </w:t>
      </w:r>
      <w:r w:rsidRPr="007D3B8A">
        <w:rPr>
          <w:i/>
          <w:iCs/>
          <w:lang w:val="en-ID"/>
        </w:rPr>
        <w:t>Jurnal Teknologi Informasi dan Sistem Informasi</w:t>
      </w:r>
      <w:r w:rsidRPr="007D3B8A">
        <w:rPr>
          <w:lang w:val="en-ID"/>
        </w:rPr>
        <w:t>, 12(3), 45-58.</w:t>
      </w:r>
    </w:p>
    <w:p w14:paraId="49864BD1" w14:textId="77777777" w:rsidR="007D3B8A" w:rsidRPr="007D3B8A" w:rsidRDefault="007D3B8A" w:rsidP="00545F7B">
      <w:pPr>
        <w:ind w:left="567" w:hanging="567"/>
        <w:rPr>
          <w:lang w:val="en-ID"/>
        </w:rPr>
      </w:pPr>
      <w:r w:rsidRPr="007D3B8A">
        <w:rPr>
          <w:lang w:val="en-ID"/>
        </w:rPr>
        <w:t xml:space="preserve">Dewi, A. D., &amp; Prasetyo, B. W. (2023). Optimalisasi Digitalisasi Layanan Publik melalui Implementasi Sistem Informasi Berbasis Web: Studi Kasus Pengelolaan Pajak Daerah. </w:t>
      </w:r>
      <w:r w:rsidRPr="007D3B8A">
        <w:rPr>
          <w:i/>
          <w:iCs/>
          <w:lang w:val="en-ID"/>
        </w:rPr>
        <w:t>Jurnal Administrasi Publik</w:t>
      </w:r>
      <w:r w:rsidRPr="007D3B8A">
        <w:rPr>
          <w:lang w:val="en-ID"/>
        </w:rPr>
        <w:t>, 15(1), 75-88.</w:t>
      </w:r>
    </w:p>
    <w:p w14:paraId="40175B7B" w14:textId="77777777" w:rsidR="007D3B8A" w:rsidRPr="007D3B8A" w:rsidRDefault="007D3B8A" w:rsidP="00545F7B">
      <w:pPr>
        <w:ind w:left="567" w:hanging="567"/>
        <w:rPr>
          <w:lang w:val="en-ID"/>
        </w:rPr>
      </w:pPr>
      <w:r w:rsidRPr="007D3B8A">
        <w:rPr>
          <w:lang w:val="en-ID"/>
        </w:rPr>
        <w:t xml:space="preserve">Sommerville, I. (2015). </w:t>
      </w:r>
      <w:r w:rsidRPr="007D3B8A">
        <w:rPr>
          <w:i/>
          <w:iCs/>
          <w:lang w:val="en-ID"/>
        </w:rPr>
        <w:t>Software Engineering</w:t>
      </w:r>
      <w:r w:rsidRPr="007D3B8A">
        <w:rPr>
          <w:lang w:val="en-ID"/>
        </w:rPr>
        <w:t xml:space="preserve"> (Edisi ke-10). Pearson.</w:t>
      </w:r>
    </w:p>
    <w:p w14:paraId="5B1D4D42" w14:textId="77777777" w:rsidR="007D3B8A" w:rsidRPr="007D3B8A" w:rsidRDefault="007D3B8A" w:rsidP="00545F7B">
      <w:pPr>
        <w:ind w:left="567" w:hanging="567"/>
        <w:rPr>
          <w:lang w:val="en-ID"/>
        </w:rPr>
      </w:pPr>
      <w:r w:rsidRPr="007D3B8A">
        <w:rPr>
          <w:lang w:val="en-ID"/>
        </w:rPr>
        <w:t xml:space="preserve">Fauzi, I. (2019). Tantangan Pengelolaan Administrasi Pajak Daerah di Era Digital. </w:t>
      </w:r>
      <w:r w:rsidRPr="007D3B8A">
        <w:rPr>
          <w:i/>
          <w:iCs/>
          <w:lang w:val="en-ID"/>
        </w:rPr>
        <w:t>Jurnal Ekonomi dan Keuangan Daerah</w:t>
      </w:r>
      <w:r w:rsidRPr="007D3B8A">
        <w:rPr>
          <w:lang w:val="en-ID"/>
        </w:rPr>
        <w:t>, 21(2), 113-124.</w:t>
      </w:r>
    </w:p>
    <w:p w14:paraId="79EB559A" w14:textId="68648FE6" w:rsidR="00273D49" w:rsidRDefault="00273D49" w:rsidP="00545F7B">
      <w:pPr>
        <w:ind w:left="567" w:hanging="567"/>
        <w:rPr>
          <w:lang w:val="en-ID"/>
        </w:rPr>
      </w:pPr>
      <w:r w:rsidRPr="00273D49">
        <w:t xml:space="preserve">Pressman, R. S. (2010). </w:t>
      </w:r>
      <w:r w:rsidRPr="00273D49">
        <w:rPr>
          <w:i/>
          <w:iCs/>
        </w:rPr>
        <w:t>Software Engineering: A Practitioner’s Approach</w:t>
      </w:r>
      <w:r w:rsidRPr="00273D49">
        <w:t xml:space="preserve"> (7th ed.). New York: McGraw-Hill.</w:t>
      </w:r>
    </w:p>
    <w:p w14:paraId="0E29B313" w14:textId="0A54FFF0" w:rsidR="007D3B8A" w:rsidRPr="007D3B8A" w:rsidRDefault="007D3B8A" w:rsidP="00545F7B">
      <w:pPr>
        <w:ind w:left="567" w:hanging="567"/>
        <w:rPr>
          <w:lang w:val="en-ID"/>
        </w:rPr>
      </w:pPr>
      <w:r w:rsidRPr="007D3B8A">
        <w:rPr>
          <w:lang w:val="en-ID"/>
        </w:rPr>
        <w:t xml:space="preserve">Pressman, R. S. (2014). </w:t>
      </w:r>
      <w:r w:rsidRPr="007D3B8A">
        <w:rPr>
          <w:i/>
          <w:iCs/>
          <w:lang w:val="en-ID"/>
        </w:rPr>
        <w:t>Software Engineering: A Practitioner’s Approach</w:t>
      </w:r>
      <w:r w:rsidRPr="007D3B8A">
        <w:rPr>
          <w:lang w:val="en-ID"/>
        </w:rPr>
        <w:t>. New York: McGraw-Hill.</w:t>
      </w:r>
    </w:p>
    <w:p w14:paraId="70C78810" w14:textId="2929F10F" w:rsidR="007D3B8A" w:rsidRPr="007D3B8A" w:rsidRDefault="007D3B8A" w:rsidP="00545F7B">
      <w:pPr>
        <w:ind w:left="567" w:hanging="567"/>
        <w:rPr>
          <w:lang w:val="en-ID"/>
        </w:rPr>
      </w:pPr>
      <w:r w:rsidRPr="007D3B8A">
        <w:rPr>
          <w:lang w:val="en-ID"/>
        </w:rPr>
        <w:t xml:space="preserve">Hendrawan, S. (2020). Efisiensi Pengelolaan Pajak Daerah dengan Sistem </w:t>
      </w:r>
      <w:r w:rsidR="00D85EF7" w:rsidRPr="00D85EF7">
        <w:rPr>
          <w:i/>
          <w:iCs/>
          <w:lang w:val="en-ID"/>
        </w:rPr>
        <w:t>E-BPHTB</w:t>
      </w:r>
      <w:r w:rsidRPr="007D3B8A">
        <w:rPr>
          <w:lang w:val="en-ID"/>
        </w:rPr>
        <w:t xml:space="preserve">. </w:t>
      </w:r>
      <w:r w:rsidRPr="007D3B8A">
        <w:rPr>
          <w:i/>
          <w:iCs/>
          <w:lang w:val="en-ID"/>
        </w:rPr>
        <w:t>Jurnal Ilmu Pemerintahan</w:t>
      </w:r>
      <w:r w:rsidRPr="007D3B8A">
        <w:rPr>
          <w:lang w:val="en-ID"/>
        </w:rPr>
        <w:t>, 8(4), 120-134.</w:t>
      </w:r>
    </w:p>
    <w:p w14:paraId="31BBB571" w14:textId="77777777" w:rsidR="007D3B8A" w:rsidRPr="007D3B8A" w:rsidRDefault="007D3B8A" w:rsidP="00545F7B">
      <w:pPr>
        <w:ind w:left="567" w:hanging="567"/>
        <w:rPr>
          <w:lang w:val="en-ID"/>
        </w:rPr>
      </w:pPr>
      <w:r w:rsidRPr="007D3B8A">
        <w:rPr>
          <w:lang w:val="en-ID"/>
        </w:rPr>
        <w:t xml:space="preserve">Prabowo, S. (2020). Kemandirian Fiskal Daerah: Analisis Pengelolaan Pendapatan Asli Daerah dari Pajak dan Retribusi. </w:t>
      </w:r>
      <w:r w:rsidRPr="007D3B8A">
        <w:rPr>
          <w:i/>
          <w:iCs/>
          <w:lang w:val="en-ID"/>
        </w:rPr>
        <w:t>Jurnal Ekonomi Daerah</w:t>
      </w:r>
      <w:r w:rsidRPr="007D3B8A">
        <w:rPr>
          <w:lang w:val="en-ID"/>
        </w:rPr>
        <w:t>, 22(2), 54-66.</w:t>
      </w:r>
    </w:p>
    <w:p w14:paraId="092C6B9F" w14:textId="41E0BC30" w:rsidR="007D3B8A" w:rsidRPr="007D3B8A" w:rsidRDefault="007D3B8A" w:rsidP="00545F7B">
      <w:pPr>
        <w:ind w:left="567" w:hanging="567"/>
        <w:rPr>
          <w:lang w:val="en-ID"/>
        </w:rPr>
      </w:pPr>
      <w:r w:rsidRPr="007D3B8A">
        <w:rPr>
          <w:lang w:val="en-ID"/>
        </w:rPr>
        <w:t xml:space="preserve">Sari, P. A. (2022). Evaluasi Implementasi Sistem </w:t>
      </w:r>
      <w:r w:rsidR="00D85EF7" w:rsidRPr="00D85EF7">
        <w:rPr>
          <w:i/>
          <w:iCs/>
          <w:lang w:val="en-ID"/>
        </w:rPr>
        <w:t>E-BPHTB</w:t>
      </w:r>
      <w:r w:rsidRPr="007D3B8A">
        <w:rPr>
          <w:lang w:val="en-ID"/>
        </w:rPr>
        <w:t xml:space="preserve"> di Kabupaten Bogor: Kendala dan Solusi. </w:t>
      </w:r>
      <w:r w:rsidRPr="007D3B8A">
        <w:rPr>
          <w:i/>
          <w:iCs/>
          <w:lang w:val="en-ID"/>
        </w:rPr>
        <w:t>Jurnal Administrasi Negara</w:t>
      </w:r>
      <w:r w:rsidRPr="007D3B8A">
        <w:rPr>
          <w:lang w:val="en-ID"/>
        </w:rPr>
        <w:t>, 14(3), 210-225.</w:t>
      </w:r>
    </w:p>
    <w:p w14:paraId="082975C0" w14:textId="77777777" w:rsidR="007D3B8A" w:rsidRPr="007D3B8A" w:rsidRDefault="007D3B8A" w:rsidP="00545F7B">
      <w:pPr>
        <w:ind w:left="567" w:hanging="567"/>
        <w:rPr>
          <w:lang w:val="en-ID"/>
        </w:rPr>
      </w:pPr>
      <w:r w:rsidRPr="007D3B8A">
        <w:rPr>
          <w:lang w:val="en-ID"/>
        </w:rPr>
        <w:t xml:space="preserve">Wahyuni, N. (2021). Tantangan dalam Pengelolaan Pajak Daerah di Era Digital: Studi Kasus BPHTB di Kabupaten Bogor. </w:t>
      </w:r>
      <w:r w:rsidRPr="007D3B8A">
        <w:rPr>
          <w:i/>
          <w:iCs/>
          <w:lang w:val="en-ID"/>
        </w:rPr>
        <w:t>Jurnal Sistem Informasi dan Teknologi</w:t>
      </w:r>
      <w:r w:rsidRPr="007D3B8A">
        <w:rPr>
          <w:lang w:val="en-ID"/>
        </w:rPr>
        <w:t>, 13(2), 89-102.</w:t>
      </w:r>
    </w:p>
    <w:p w14:paraId="39970910" w14:textId="77777777" w:rsidR="007D3B8A" w:rsidRPr="007D3B8A" w:rsidRDefault="007D3B8A" w:rsidP="00545F7B">
      <w:pPr>
        <w:ind w:left="567" w:hanging="567"/>
        <w:rPr>
          <w:lang w:val="en-ID"/>
        </w:rPr>
      </w:pPr>
      <w:r w:rsidRPr="007D3B8A">
        <w:rPr>
          <w:lang w:val="en-ID"/>
        </w:rPr>
        <w:t xml:space="preserve">Flanagan, J., Wildesius, M., &amp; Tranagan, S. (2022). </w:t>
      </w:r>
      <w:r w:rsidRPr="007D3B8A">
        <w:rPr>
          <w:i/>
          <w:iCs/>
          <w:lang w:val="en-ID"/>
        </w:rPr>
        <w:t>Impact of Digital Transformation on Regional Tax Collection: A Case Study</w:t>
      </w:r>
      <w:r w:rsidRPr="007D3B8A">
        <w:rPr>
          <w:lang w:val="en-ID"/>
        </w:rPr>
        <w:t xml:space="preserve">. </w:t>
      </w:r>
      <w:r w:rsidRPr="007D3B8A">
        <w:rPr>
          <w:i/>
          <w:iCs/>
          <w:lang w:val="en-ID"/>
        </w:rPr>
        <w:t>Journal of Public Administration and Technology</w:t>
      </w:r>
      <w:r w:rsidRPr="007D3B8A">
        <w:rPr>
          <w:lang w:val="en-ID"/>
        </w:rPr>
        <w:t>, 18(2), 134-147.</w:t>
      </w:r>
    </w:p>
    <w:p w14:paraId="4D3D8C25" w14:textId="77777777" w:rsidR="0047647C" w:rsidRDefault="0047647C" w:rsidP="00545F7B">
      <w:pPr>
        <w:spacing w:after="200"/>
        <w:ind w:firstLine="0"/>
        <w:jc w:val="left"/>
      </w:pPr>
    </w:p>
    <w:p w14:paraId="4D363CEF" w14:textId="77777777" w:rsidR="008070C1" w:rsidRDefault="008070C1" w:rsidP="00545F7B">
      <w:pPr>
        <w:spacing w:after="200"/>
        <w:ind w:firstLine="0"/>
        <w:jc w:val="left"/>
        <w:rPr>
          <w:rFonts w:cs="Times New Roman"/>
          <w:szCs w:val="24"/>
        </w:rPr>
      </w:pPr>
      <w:r>
        <w:br w:type="page"/>
      </w:r>
    </w:p>
    <w:p w14:paraId="7452A4DB" w14:textId="1C406938" w:rsidR="007D3B8A" w:rsidRDefault="008070C1" w:rsidP="00545F7B">
      <w:pPr>
        <w:pStyle w:val="judullevel1"/>
        <w:spacing w:before="6000"/>
      </w:pPr>
      <w:bookmarkStart w:id="128" w:name="_Toc187783096"/>
      <w:bookmarkStart w:id="129" w:name="_Toc212633063"/>
      <w:r>
        <w:rPr>
          <w:lang w:val="id-ID"/>
        </w:rPr>
        <w:lastRenderedPageBreak/>
        <w:t>LAMPIRAN</w:t>
      </w:r>
      <w:bookmarkEnd w:id="128"/>
      <w:bookmarkEnd w:id="129"/>
    </w:p>
    <w:p w14:paraId="5DAC157C" w14:textId="66D6C8BE" w:rsidR="005848C3" w:rsidRDefault="00AD002E" w:rsidP="00545F7B">
      <w:pPr>
        <w:pStyle w:val="JudulSub-subbab"/>
        <w:numPr>
          <w:ilvl w:val="0"/>
          <w:numId w:val="0"/>
        </w:numPr>
      </w:pPr>
      <w:bookmarkStart w:id="130" w:name="_Toc212633064"/>
      <w:r>
        <w:rPr>
          <w:shd w:val="clear" w:color="auto" w:fill="FFFFFF"/>
        </w:rPr>
        <w:t>Lampiran 1 Timeline proye</w:t>
      </w:r>
      <w:r w:rsidR="005E3192">
        <w:rPr>
          <w:shd w:val="clear" w:color="auto" w:fill="FFFFFF"/>
        </w:rPr>
        <w:t xml:space="preserve">k </w:t>
      </w:r>
      <w:r>
        <w:rPr>
          <w:shd w:val="clear" w:color="auto" w:fill="FFFFFF"/>
        </w:rPr>
        <w:t>a</w:t>
      </w:r>
      <w:r w:rsidR="005E3192">
        <w:rPr>
          <w:shd w:val="clear" w:color="auto" w:fill="FFFFFF"/>
        </w:rPr>
        <w:t>khir</w:t>
      </w:r>
      <w:bookmarkEnd w:id="130"/>
      <w:r w:rsidR="005848C3">
        <w:t xml:space="preserve"> </w:t>
      </w:r>
    </w:p>
    <w:p w14:paraId="1DB3261E" w14:textId="3D1F0442" w:rsidR="00246ADD" w:rsidRDefault="00437A18" w:rsidP="00545F7B">
      <w:pPr>
        <w:ind w:firstLine="0"/>
      </w:pPr>
      <w:r w:rsidRPr="00437A18">
        <w:rPr>
          <w:noProof/>
        </w:rPr>
        <w:drawing>
          <wp:inline distT="0" distB="0" distL="0" distR="0" wp14:anchorId="69F31B09" wp14:editId="7FB51BEE">
            <wp:extent cx="5040630" cy="1372870"/>
            <wp:effectExtent l="0" t="0" r="7620" b="0"/>
            <wp:docPr id="21008058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05817" name=""/>
                    <pic:cNvPicPr/>
                  </pic:nvPicPr>
                  <pic:blipFill>
                    <a:blip r:embed="rId34"/>
                    <a:stretch>
                      <a:fillRect/>
                    </a:stretch>
                  </pic:blipFill>
                  <pic:spPr>
                    <a:xfrm>
                      <a:off x="0" y="0"/>
                      <a:ext cx="5040630" cy="1372870"/>
                    </a:xfrm>
                    <a:prstGeom prst="rect">
                      <a:avLst/>
                    </a:prstGeom>
                  </pic:spPr>
                </pic:pic>
              </a:graphicData>
            </a:graphic>
          </wp:inline>
        </w:drawing>
      </w:r>
    </w:p>
    <w:p w14:paraId="1DB79020" w14:textId="7AE42F39" w:rsidR="00246ADD" w:rsidRPr="005E3192" w:rsidRDefault="00816A23" w:rsidP="00545F7B">
      <w:pPr>
        <w:pStyle w:val="judullevel1"/>
        <w:jc w:val="both"/>
        <w:rPr>
          <w:szCs w:val="24"/>
        </w:rPr>
      </w:pPr>
      <w:bookmarkStart w:id="131" w:name="_Toc212633065"/>
      <w:bookmarkEnd w:id="1"/>
      <w:r w:rsidRPr="00816A23">
        <w:rPr>
          <w:noProof/>
          <w:szCs w:val="24"/>
        </w:rPr>
        <w:drawing>
          <wp:inline distT="0" distB="0" distL="0" distR="0" wp14:anchorId="1318B4BE" wp14:editId="734CBB79">
            <wp:extent cx="5040630" cy="2279650"/>
            <wp:effectExtent l="0" t="0" r="7620" b="6350"/>
            <wp:docPr id="5846997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99789" name=""/>
                    <pic:cNvPicPr/>
                  </pic:nvPicPr>
                  <pic:blipFill>
                    <a:blip r:embed="rId35"/>
                    <a:stretch>
                      <a:fillRect/>
                    </a:stretch>
                  </pic:blipFill>
                  <pic:spPr>
                    <a:xfrm>
                      <a:off x="0" y="0"/>
                      <a:ext cx="5040630" cy="2279650"/>
                    </a:xfrm>
                    <a:prstGeom prst="rect">
                      <a:avLst/>
                    </a:prstGeom>
                  </pic:spPr>
                </pic:pic>
              </a:graphicData>
            </a:graphic>
          </wp:inline>
        </w:drawing>
      </w:r>
      <w:bookmarkEnd w:id="131"/>
    </w:p>
    <w:sectPr w:rsidR="00246ADD" w:rsidRPr="005E3192" w:rsidSect="007E6F66">
      <w:headerReference w:type="even" r:id="rId36"/>
      <w:headerReference w:type="default" r:id="rId37"/>
      <w:headerReference w:type="first" r:id="rId38"/>
      <w:type w:val="continuous"/>
      <w:pgSz w:w="11907" w:h="16839" w:code="9"/>
      <w:pgMar w:top="1701" w:right="1701" w:bottom="1701" w:left="1701" w:header="720" w:footer="720" w:gutter="56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490C4" w14:textId="77777777" w:rsidR="004E2EC9" w:rsidRDefault="004E2EC9" w:rsidP="002A32FD">
      <w:r>
        <w:separator/>
      </w:r>
    </w:p>
  </w:endnote>
  <w:endnote w:type="continuationSeparator" w:id="0">
    <w:p w14:paraId="1D06B4DB" w14:textId="77777777" w:rsidR="004E2EC9" w:rsidRDefault="004E2EC9" w:rsidP="002A3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602F1" w14:textId="77777777" w:rsidR="004E2EC9" w:rsidRDefault="004E2EC9" w:rsidP="002A32FD">
      <w:r>
        <w:separator/>
      </w:r>
    </w:p>
  </w:footnote>
  <w:footnote w:type="continuationSeparator" w:id="0">
    <w:p w14:paraId="1A5E57FD" w14:textId="77777777" w:rsidR="004E2EC9" w:rsidRDefault="004E2EC9" w:rsidP="002A3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1526"/>
      <w:docPartObj>
        <w:docPartGallery w:val="Page Numbers (Top of Page)"/>
        <w:docPartUnique/>
      </w:docPartObj>
    </w:sdtPr>
    <w:sdtContent>
      <w:p w14:paraId="6234C8CE" w14:textId="77777777" w:rsidR="006827C0" w:rsidRDefault="006827C0">
        <w:pPr>
          <w:pStyle w:val="Header"/>
        </w:pPr>
        <w:r>
          <w:fldChar w:fldCharType="begin"/>
        </w:r>
        <w:r>
          <w:instrText xml:space="preserve"> PAGE   \* MERGEFORMAT </w:instrText>
        </w:r>
        <w:r>
          <w:fldChar w:fldCharType="separate"/>
        </w:r>
        <w:r>
          <w:rPr>
            <w:noProof/>
          </w:rPr>
          <w:t>ii</w:t>
        </w:r>
        <w:r>
          <w:rPr>
            <w:noProof/>
          </w:rPr>
          <w:fldChar w:fldCharType="end"/>
        </w:r>
      </w:p>
    </w:sdtContent>
  </w:sdt>
  <w:p w14:paraId="1E0879A1" w14:textId="77777777" w:rsidR="006827C0" w:rsidRDefault="006827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2EB4D" w14:textId="77777777" w:rsidR="006827C0" w:rsidRDefault="006827C0">
    <w:pPr>
      <w:pStyle w:val="Header"/>
    </w:pPr>
    <w:r>
      <w:rPr>
        <w:noProof/>
        <w:lang w:eastAsia="en-US"/>
      </w:rPr>
      <mc:AlternateContent>
        <mc:Choice Requires="wps">
          <w:drawing>
            <wp:anchor distT="0" distB="0" distL="114300" distR="114300" simplePos="0" relativeHeight="251670528" behindDoc="0" locked="0" layoutInCell="1" allowOverlap="0" wp14:anchorId="24B43B76" wp14:editId="3159EFD7">
              <wp:simplePos x="0" y="0"/>
              <wp:positionH relativeFrom="margin">
                <wp:align>left</wp:align>
              </wp:positionH>
              <wp:positionV relativeFrom="page">
                <wp:posOffset>720090</wp:posOffset>
              </wp:positionV>
              <wp:extent cx="1317625" cy="285115"/>
              <wp:effectExtent l="9525" t="5715" r="6350" b="13970"/>
              <wp:wrapNone/>
              <wp:docPr id="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85115"/>
                      </a:xfrm>
                      <a:prstGeom prst="rect">
                        <a:avLst/>
                      </a:prstGeom>
                      <a:solidFill>
                        <a:srgbClr val="FFFFFF"/>
                      </a:solidFill>
                      <a:ln w="9525">
                        <a:solidFill>
                          <a:schemeClr val="bg1">
                            <a:lumMod val="100000"/>
                            <a:lumOff val="0"/>
                          </a:schemeClr>
                        </a:solidFill>
                        <a:miter lim="800000"/>
                        <a:headEnd/>
                        <a:tailEnd/>
                      </a:ln>
                    </wps:spPr>
                    <wps:txbx>
                      <w:txbxContent>
                        <w:p w14:paraId="4745C9BC" w14:textId="77777777" w:rsidR="006827C0" w:rsidRDefault="006827C0" w:rsidP="004D78CD">
                          <w:pPr>
                            <w:ind w:firstLine="0"/>
                            <w:jc w:val="left"/>
                          </w:pPr>
                          <w:r>
                            <w:fldChar w:fldCharType="begin"/>
                          </w:r>
                          <w:r>
                            <w:instrText xml:space="preserve"> PAGE   \* MERGEFORMAT </w:instrText>
                          </w:r>
                          <w:r>
                            <w:fldChar w:fldCharType="separate"/>
                          </w:r>
                          <w:r>
                            <w:rPr>
                              <w:noProof/>
                            </w:rPr>
                            <w:t>8</w:t>
                          </w:r>
                          <w:r>
                            <w:rPr>
                              <w:noProof/>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4B43B76" id="_x0000_t202" coordsize="21600,21600" o:spt="202" path="m,l,21600r21600,l21600,xe">
              <v:stroke joinstyle="miter"/>
              <v:path gradientshapeok="t" o:connecttype="rect"/>
            </v:shapetype>
            <v:shape id="Text Box 19" o:spid="_x0000_s1034" type="#_x0000_t202" style="position:absolute;left:0;text-align:left;margin-left:0;margin-top:56.7pt;width:103.75pt;height:22.4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" o:allowoverlap="f" strokecolor="white [3212]">
              <v:textbox inset="0,0,0,0">
                <w:txbxContent>
                  <w:p w14:paraId="4745C9BC" w14:textId="77777777" w:rsidR="006827C0" w:rsidRDefault="006827C0" w:rsidP="004D78CD">
                    <w:pPr>
                      <w:ind w:firstLine="0"/>
                      <w:jc w:val="left"/>
                    </w:pPr>
                    <w:r>
                      <w:fldChar w:fldCharType="begin"/>
                    </w:r>
                    <w:r>
                      <w:instrText xml:space="preserve"> PAGE   \* MERGEFORMAT </w:instrText>
                    </w:r>
                    <w:r>
                      <w:fldChar w:fldCharType="separate"/>
                    </w:r>
                    <w:r>
                      <w:rPr>
                        <w:noProof/>
                      </w:rPr>
                      <w:t>8</w:t>
                    </w:r>
                    <w:r>
                      <w:rPr>
                        <w:noProof/>
                      </w:rPr>
                      <w:fldChar w:fldCharType="end"/>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8FCD0" w14:textId="77777777" w:rsidR="006827C0" w:rsidRDefault="006827C0">
    <w:pPr>
      <w:pStyle w:val="Header"/>
    </w:pPr>
    <w:r>
      <w:rPr>
        <w:noProof/>
        <w:lang w:eastAsia="en-US"/>
      </w:rPr>
      <mc:AlternateContent>
        <mc:Choice Requires="wps">
          <w:drawing>
            <wp:anchor distT="0" distB="0" distL="114300" distR="114300" simplePos="0" relativeHeight="251667456" behindDoc="0" locked="0" layoutInCell="1" allowOverlap="0" wp14:anchorId="6252DA01" wp14:editId="1F823C78">
              <wp:simplePos x="0" y="0"/>
              <wp:positionH relativeFrom="margin">
                <wp:align>right</wp:align>
              </wp:positionH>
              <wp:positionV relativeFrom="page">
                <wp:posOffset>720090</wp:posOffset>
              </wp:positionV>
              <wp:extent cx="1317625" cy="285115"/>
              <wp:effectExtent l="12700" t="5715" r="12700" b="13970"/>
              <wp:wrapNone/>
              <wp:docPr id="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85115"/>
                      </a:xfrm>
                      <a:prstGeom prst="rect">
                        <a:avLst/>
                      </a:prstGeom>
                      <a:solidFill>
                        <a:srgbClr val="FFFFFF"/>
                      </a:solidFill>
                      <a:ln w="9525">
                        <a:solidFill>
                          <a:schemeClr val="bg1">
                            <a:lumMod val="100000"/>
                            <a:lumOff val="0"/>
                          </a:schemeClr>
                        </a:solidFill>
                        <a:miter lim="800000"/>
                        <a:headEnd/>
                        <a:tailEnd/>
                      </a:ln>
                    </wps:spPr>
                    <wps:txbx>
                      <w:txbxContent>
                        <w:p w14:paraId="0382BE94" w14:textId="77777777" w:rsidR="006827C0" w:rsidRDefault="006827C0" w:rsidP="00560759">
                          <w:pPr>
                            <w:ind w:firstLine="0"/>
                            <w:jc w:val="right"/>
                          </w:pPr>
                          <w:r>
                            <w:fldChar w:fldCharType="begin"/>
                          </w:r>
                          <w:r>
                            <w:instrText xml:space="preserve"> PAGE   \* MERGEFORMAT </w:instrText>
                          </w:r>
                          <w:r>
                            <w:fldChar w:fldCharType="separate"/>
                          </w:r>
                          <w:r>
                            <w:rPr>
                              <w:noProof/>
                            </w:rPr>
                            <w:t>7</w:t>
                          </w:r>
                          <w:r>
                            <w:rPr>
                              <w:noProof/>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252DA01" id="_x0000_t202" coordsize="21600,21600" o:spt="202" path="m,l,21600r21600,l21600,xe">
              <v:stroke joinstyle="miter"/>
              <v:path gradientshapeok="t" o:connecttype="rect"/>
            </v:shapetype>
            <v:shape id="_x0000_s1035" type="#_x0000_t202" style="position:absolute;left:0;text-align:left;margin-left:52.55pt;margin-top:56.7pt;width:103.75pt;height:22.4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" o:allowoverlap="f" strokecolor="white [3212]">
              <v:textbox inset="0,0,0,0">
                <w:txbxContent>
                  <w:p w14:paraId="0382BE94" w14:textId="77777777" w:rsidR="006827C0" w:rsidRDefault="006827C0" w:rsidP="00560759">
                    <w:pPr>
                      <w:ind w:firstLine="0"/>
                      <w:jc w:val="right"/>
                    </w:pPr>
                    <w:r>
                      <w:fldChar w:fldCharType="begin"/>
                    </w:r>
                    <w:r>
                      <w:instrText xml:space="preserve"> PAGE   \* MERGEFORMAT </w:instrText>
                    </w:r>
                    <w:r>
                      <w:fldChar w:fldCharType="separate"/>
                    </w:r>
                    <w:r>
                      <w:rPr>
                        <w:noProof/>
                      </w:rPr>
                      <w:t>7</w:t>
                    </w:r>
                    <w:r>
                      <w:rPr>
                        <w:noProof/>
                      </w:rPr>
                      <w:fldChar w:fldCharType="end"/>
                    </w:r>
                  </w:p>
                </w:txbxContent>
              </v:textbox>
              <w10:wrap anchorx="margin"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FFC94" w14:textId="77777777" w:rsidR="006827C0" w:rsidRDefault="006827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23CF646"/>
    <w:lvl w:ilvl="0">
      <w:start w:val="1"/>
      <w:numFmt w:val="decimal"/>
      <w:pStyle w:val="NomorDaftar"/>
      <w:lvlText w:val="%1."/>
      <w:lvlJc w:val="left"/>
      <w:pPr>
        <w:tabs>
          <w:tab w:val="num" w:pos="360"/>
        </w:tabs>
        <w:ind w:left="360" w:hanging="360"/>
      </w:pPr>
    </w:lvl>
  </w:abstractNum>
  <w:abstractNum w:abstractNumId="1" w15:restartNumberingAfterBreak="0">
    <w:nsid w:val="0000A991"/>
    <w:multiLevelType w:val="multilevel"/>
    <w:tmpl w:val="E7EA8E2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E4721"/>
    <w:multiLevelType w:val="hybridMultilevel"/>
    <w:tmpl w:val="0DF2551E"/>
    <w:lvl w:ilvl="0" w:tplc="6A5A989E">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 w15:restartNumberingAfterBreak="0">
    <w:nsid w:val="07917B9B"/>
    <w:multiLevelType w:val="hybridMultilevel"/>
    <w:tmpl w:val="E4C63390"/>
    <w:lvl w:ilvl="0" w:tplc="560C975A">
      <w:start w:val="1"/>
      <w:numFmt w:val="decimal"/>
      <w:pStyle w:val="Judul2"/>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D547173"/>
    <w:multiLevelType w:val="hybridMultilevel"/>
    <w:tmpl w:val="25DAA216"/>
    <w:lvl w:ilvl="0" w:tplc="749C1116">
      <w:numFmt w:val="bullet"/>
      <w:lvlText w:val="-"/>
      <w:lvlJc w:val="left"/>
      <w:pPr>
        <w:ind w:left="1494" w:hanging="360"/>
      </w:pPr>
      <w:rPr>
        <w:rFonts w:ascii="Times New Roman" w:eastAsia="MS Mincho" w:hAnsi="Times New Roman" w:cs="Times New Roman"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5" w15:restartNumberingAfterBreak="0">
    <w:nsid w:val="0D856AC3"/>
    <w:multiLevelType w:val="multilevel"/>
    <w:tmpl w:val="F3129E9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16679"/>
    <w:multiLevelType w:val="hybridMultilevel"/>
    <w:tmpl w:val="91FA87D4"/>
    <w:lvl w:ilvl="0" w:tplc="88A00B9A">
      <w:numFmt w:val="bullet"/>
      <w:lvlText w:val="-"/>
      <w:lvlJc w:val="left"/>
      <w:pPr>
        <w:ind w:left="360" w:hanging="360"/>
      </w:pPr>
      <w:rPr>
        <w:rFonts w:ascii="Times New Roman" w:eastAsiaTheme="minorEastAsia" w:hAnsi="Times New Roman" w:cs="Times New Roman"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7" w15:restartNumberingAfterBreak="0">
    <w:nsid w:val="0E8C3F99"/>
    <w:multiLevelType w:val="hybridMultilevel"/>
    <w:tmpl w:val="0E32E622"/>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0B103A7"/>
    <w:multiLevelType w:val="multilevel"/>
    <w:tmpl w:val="F3129E9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049C5"/>
    <w:multiLevelType w:val="multilevel"/>
    <w:tmpl w:val="9248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15B67"/>
    <w:multiLevelType w:val="hybridMultilevel"/>
    <w:tmpl w:val="9EBC431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1" w15:restartNumberingAfterBreak="0">
    <w:nsid w:val="1D184589"/>
    <w:multiLevelType w:val="hybridMultilevel"/>
    <w:tmpl w:val="315A990C"/>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2" w15:restartNumberingAfterBreak="0">
    <w:nsid w:val="1EB53963"/>
    <w:multiLevelType w:val="multilevel"/>
    <w:tmpl w:val="B5F28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E26C88"/>
    <w:multiLevelType w:val="multilevel"/>
    <w:tmpl w:val="94120D32"/>
    <w:lvl w:ilvl="0">
      <w:start w:val="1"/>
      <w:numFmt w:val="upperRoman"/>
      <w:pStyle w:val="Judul1"/>
      <w:lvlText w:val="%1"/>
      <w:lvlJc w:val="right"/>
      <w:pPr>
        <w:ind w:left="360" w:hanging="360"/>
      </w:pPr>
      <w:rPr>
        <w:rFonts w:hint="default"/>
      </w:rPr>
    </w:lvl>
    <w:lvl w:ilvl="1">
      <w:start w:val="1"/>
      <w:numFmt w:val="decimal"/>
      <w:pStyle w:val="JudulSubbab"/>
      <w:isLgl/>
      <w:lvlText w:val="%1.%2"/>
      <w:lvlJc w:val="left"/>
      <w:pPr>
        <w:ind w:left="360" w:hanging="360"/>
      </w:pPr>
      <w:rPr>
        <w:rFonts w:hint="default"/>
        <w:i w:val="0"/>
        <w:iCs w:val="0"/>
      </w:rPr>
    </w:lvl>
    <w:lvl w:ilvl="2">
      <w:start w:val="1"/>
      <w:numFmt w:val="decimal"/>
      <w:pStyle w:val="JudulSub-subbab"/>
      <w:isLgl/>
      <w:lvlText w:val="%1.%2.%3"/>
      <w:lvlJc w:val="left"/>
      <w:pPr>
        <w:ind w:left="720" w:hanging="72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27801F6E"/>
    <w:multiLevelType w:val="hybridMultilevel"/>
    <w:tmpl w:val="0E3213D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5" w15:restartNumberingAfterBreak="0">
    <w:nsid w:val="2AD603BC"/>
    <w:multiLevelType w:val="multilevel"/>
    <w:tmpl w:val="77FC6ED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ascii="Times New Roman" w:eastAsia="MS Mincho" w:hAnsi="Times New Roman" w:cs="Arial"/>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B21666"/>
    <w:multiLevelType w:val="hybridMultilevel"/>
    <w:tmpl w:val="FB28B522"/>
    <w:lvl w:ilvl="0" w:tplc="38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30EE517D"/>
    <w:multiLevelType w:val="hybridMultilevel"/>
    <w:tmpl w:val="3CA28EA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54A1550"/>
    <w:multiLevelType w:val="multilevel"/>
    <w:tmpl w:val="AC280CA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5C8758B"/>
    <w:multiLevelType w:val="hybridMultilevel"/>
    <w:tmpl w:val="BB30C25E"/>
    <w:lvl w:ilvl="0" w:tplc="192054F4">
      <w:start w:val="1"/>
      <w:numFmt w:val="decimal"/>
      <w:pStyle w:val="TabelGambar"/>
      <w:lvlText w:val="%1."/>
      <w:lvlJc w:val="left"/>
      <w:pPr>
        <w:ind w:left="360" w:hanging="360"/>
      </w:pPr>
      <w:rPr>
        <w:rFonts w:ascii="Times New Roman" w:hAnsi="Times New Roman" w:cs="Times New Roman"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AD2483B"/>
    <w:multiLevelType w:val="hybridMultilevel"/>
    <w:tmpl w:val="55726148"/>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D0D4B05"/>
    <w:multiLevelType w:val="multilevel"/>
    <w:tmpl w:val="64B01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DC3208"/>
    <w:multiLevelType w:val="hybridMultilevel"/>
    <w:tmpl w:val="358831A2"/>
    <w:lvl w:ilvl="0" w:tplc="749C1116">
      <w:numFmt w:val="bullet"/>
      <w:lvlText w:val="-"/>
      <w:lvlJc w:val="left"/>
      <w:pPr>
        <w:ind w:left="927" w:hanging="360"/>
      </w:pPr>
      <w:rPr>
        <w:rFonts w:ascii="Times New Roman" w:eastAsia="MS Mincho" w:hAnsi="Times New Roman" w:cs="Times New Roman"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23" w15:restartNumberingAfterBreak="0">
    <w:nsid w:val="452B4C4D"/>
    <w:multiLevelType w:val="multilevel"/>
    <w:tmpl w:val="AB94B95E"/>
    <w:lvl w:ilvl="0">
      <w:start w:val="1"/>
      <w:numFmt w:val="decimal"/>
      <w:lvlText w:val="%1)"/>
      <w:lvlJc w:val="left"/>
      <w:pPr>
        <w:tabs>
          <w:tab w:val="num" w:pos="360"/>
        </w:tabs>
        <w:ind w:left="360" w:hanging="360"/>
      </w:pPr>
    </w:lvl>
    <w:lvl w:ilvl="1">
      <w:start w:val="1"/>
      <w:numFmt w:val="lowerLetter"/>
      <w:lvlText w:val="%2)"/>
      <w:lvlJc w:val="left"/>
      <w:pPr>
        <w:ind w:left="785" w:hanging="360"/>
      </w:pPr>
      <w:rPr>
        <w:rFonts w:hint="default"/>
      </w:rPr>
    </w:lvl>
    <w:lvl w:ilvl="2">
      <w:start w:val="1"/>
      <w:numFmt w:val="decimal"/>
      <w:lvlText w:val="%3."/>
      <w:lvlJc w:val="left"/>
      <w:pPr>
        <w:tabs>
          <w:tab w:val="num" w:pos="1800"/>
        </w:tabs>
        <w:ind w:left="1800" w:hanging="360"/>
      </w:pPr>
    </w:lvl>
    <w:lvl w:ilvl="3">
      <w:start w:val="1"/>
      <w:numFmt w:val="lowerLetter"/>
      <w:lvlText w:val="%4)"/>
      <w:lvlJc w:val="left"/>
      <w:pPr>
        <w:ind w:left="2520" w:hanging="360"/>
      </w:pPr>
      <w:rPr>
        <w:rFonts w:hint="default"/>
        <w:i/>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57971F8"/>
    <w:multiLevelType w:val="hybridMultilevel"/>
    <w:tmpl w:val="BB86A128"/>
    <w:lvl w:ilvl="0" w:tplc="1DD4B0B6">
      <w:start w:val="1"/>
      <w:numFmt w:val="decimal"/>
      <w:pStyle w:val="DaftarIlustrasitabel"/>
      <w:lvlText w:val="%1"/>
      <w:lvlJc w:val="right"/>
      <w:pPr>
        <w:ind w:left="1637" w:hanging="360"/>
      </w:pPr>
      <w:rPr>
        <w:rFonts w:ascii="Times New Roman" w:hAnsi="Times New Roman" w:hint="default"/>
        <w:sz w:val="24"/>
      </w:rPr>
    </w:lvl>
    <w:lvl w:ilvl="1" w:tplc="04090019">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25" w15:restartNumberingAfterBreak="0">
    <w:nsid w:val="4BF536DB"/>
    <w:multiLevelType w:val="multilevel"/>
    <w:tmpl w:val="5BE2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F78C1"/>
    <w:multiLevelType w:val="hybridMultilevel"/>
    <w:tmpl w:val="82B84062"/>
    <w:lvl w:ilvl="0" w:tplc="7A081A08">
      <w:start w:val="1"/>
      <w:numFmt w:val="decimal"/>
      <w:lvlText w:val="%1."/>
      <w:lvlJc w:val="left"/>
      <w:pPr>
        <w:ind w:left="360" w:hanging="360"/>
      </w:pPr>
      <w:rPr>
        <w:rFonts w:ascii="Times New Roman" w:hAnsi="Times New Roman" w:cs="Times New Roman"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55421A28"/>
    <w:multiLevelType w:val="hybridMultilevel"/>
    <w:tmpl w:val="F9EC7960"/>
    <w:lvl w:ilvl="0" w:tplc="0C2EB4B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8" w15:restartNumberingAfterBreak="0">
    <w:nsid w:val="5ECA42F4"/>
    <w:multiLevelType w:val="multilevel"/>
    <w:tmpl w:val="F3129E9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034100"/>
    <w:multiLevelType w:val="multilevel"/>
    <w:tmpl w:val="9C946C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70F653A9"/>
    <w:multiLevelType w:val="multilevel"/>
    <w:tmpl w:val="66B4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D05247"/>
    <w:multiLevelType w:val="hybridMultilevel"/>
    <w:tmpl w:val="09F4323A"/>
    <w:lvl w:ilvl="0" w:tplc="EC062C5C">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2" w15:restartNumberingAfterBreak="0">
    <w:nsid w:val="7DC23D42"/>
    <w:multiLevelType w:val="hybridMultilevel"/>
    <w:tmpl w:val="C19E7AC0"/>
    <w:lvl w:ilvl="0" w:tplc="38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331325154">
    <w:abstractNumId w:val="24"/>
  </w:num>
  <w:num w:numId="2" w16cid:durableId="673458984">
    <w:abstractNumId w:val="13"/>
  </w:num>
  <w:num w:numId="3" w16cid:durableId="1639921510">
    <w:abstractNumId w:val="3"/>
  </w:num>
  <w:num w:numId="4" w16cid:durableId="1103309243">
    <w:abstractNumId w:val="19"/>
  </w:num>
  <w:num w:numId="5" w16cid:durableId="1019544453">
    <w:abstractNumId w:val="0"/>
  </w:num>
  <w:num w:numId="6" w16cid:durableId="292637017">
    <w:abstractNumId w:val="15"/>
  </w:num>
  <w:num w:numId="7" w16cid:durableId="921254355">
    <w:abstractNumId w:val="22"/>
  </w:num>
  <w:num w:numId="8" w16cid:durableId="286010496">
    <w:abstractNumId w:val="23"/>
  </w:num>
  <w:num w:numId="9" w16cid:durableId="1423599434">
    <w:abstractNumId w:val="32"/>
  </w:num>
  <w:num w:numId="10" w16cid:durableId="132330536">
    <w:abstractNumId w:val="16"/>
  </w:num>
  <w:num w:numId="11" w16cid:durableId="1911377962">
    <w:abstractNumId w:val="29"/>
  </w:num>
  <w:num w:numId="12" w16cid:durableId="1022896279">
    <w:abstractNumId w:val="18"/>
  </w:num>
  <w:num w:numId="13" w16cid:durableId="1092705627">
    <w:abstractNumId w:val="9"/>
  </w:num>
  <w:num w:numId="14" w16cid:durableId="1929268517">
    <w:abstractNumId w:val="12"/>
  </w:num>
  <w:num w:numId="15" w16cid:durableId="1298530616">
    <w:abstractNumId w:val="30"/>
  </w:num>
  <w:num w:numId="16" w16cid:durableId="13965141">
    <w:abstractNumId w:val="28"/>
  </w:num>
  <w:num w:numId="17" w16cid:durableId="1291285099">
    <w:abstractNumId w:val="21"/>
  </w:num>
  <w:num w:numId="18" w16cid:durableId="500122275">
    <w:abstractNumId w:val="25"/>
  </w:num>
  <w:num w:numId="19" w16cid:durableId="231697340">
    <w:abstractNumId w:val="1"/>
  </w:num>
  <w:num w:numId="20" w16cid:durableId="1031540711">
    <w:abstractNumId w:val="6"/>
  </w:num>
  <w:num w:numId="21" w16cid:durableId="1004356689">
    <w:abstractNumId w:val="11"/>
  </w:num>
  <w:num w:numId="22" w16cid:durableId="889150841">
    <w:abstractNumId w:val="26"/>
  </w:num>
  <w:num w:numId="23" w16cid:durableId="749349807">
    <w:abstractNumId w:val="10"/>
  </w:num>
  <w:num w:numId="24" w16cid:durableId="112402781">
    <w:abstractNumId w:val="2"/>
  </w:num>
  <w:num w:numId="25" w16cid:durableId="1412701172">
    <w:abstractNumId w:val="27"/>
  </w:num>
  <w:num w:numId="26" w16cid:durableId="179708252">
    <w:abstractNumId w:val="31"/>
  </w:num>
  <w:num w:numId="27" w16cid:durableId="1837645915">
    <w:abstractNumId w:val="17"/>
  </w:num>
  <w:num w:numId="28" w16cid:durableId="37244182">
    <w:abstractNumId w:val="7"/>
  </w:num>
  <w:num w:numId="29" w16cid:durableId="331641207">
    <w:abstractNumId w:val="20"/>
  </w:num>
  <w:num w:numId="30" w16cid:durableId="87653698">
    <w:abstractNumId w:val="8"/>
  </w:num>
  <w:num w:numId="31" w16cid:durableId="876546552">
    <w:abstractNumId w:val="5"/>
  </w:num>
  <w:num w:numId="32" w16cid:durableId="1834560498">
    <w:abstractNumId w:val="14"/>
  </w:num>
  <w:num w:numId="33" w16cid:durableId="276723172">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mirrorMargins/>
  <w:attachedTemplate r:id="rId1"/>
  <w:defaultTabStop w:val="720"/>
  <w:evenAndOddHeaders/>
  <w:drawingGridHorizontalSpacing w:val="120"/>
  <w:displayHorizontalDrawingGridEvery w:val="2"/>
  <w:characterSpacingControl w:val="doNotCompress"/>
  <w:hdrShapeDefaults>
    <o:shapedefaults v:ext="edit" spidmax="2050" style="mso-position-horizontal-relative:page;mso-position-vertical-relative:margin;mso-width-relative:margin;mso-height-relative:margin" o:allowoverlap="f"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5BF"/>
    <w:rsid w:val="00001236"/>
    <w:rsid w:val="00003DE3"/>
    <w:rsid w:val="00005153"/>
    <w:rsid w:val="00006AE2"/>
    <w:rsid w:val="00011BF0"/>
    <w:rsid w:val="000130F5"/>
    <w:rsid w:val="00015668"/>
    <w:rsid w:val="000204C5"/>
    <w:rsid w:val="00023889"/>
    <w:rsid w:val="0003088E"/>
    <w:rsid w:val="00040140"/>
    <w:rsid w:val="00044F8D"/>
    <w:rsid w:val="00052346"/>
    <w:rsid w:val="00064879"/>
    <w:rsid w:val="00071E74"/>
    <w:rsid w:val="0007213A"/>
    <w:rsid w:val="000815EA"/>
    <w:rsid w:val="00085464"/>
    <w:rsid w:val="000856E3"/>
    <w:rsid w:val="00086BFA"/>
    <w:rsid w:val="000905DE"/>
    <w:rsid w:val="00090859"/>
    <w:rsid w:val="000926B8"/>
    <w:rsid w:val="000942D7"/>
    <w:rsid w:val="0009649D"/>
    <w:rsid w:val="00097462"/>
    <w:rsid w:val="000A0C99"/>
    <w:rsid w:val="000A1A83"/>
    <w:rsid w:val="000A2291"/>
    <w:rsid w:val="000A313E"/>
    <w:rsid w:val="000B74F8"/>
    <w:rsid w:val="000C1D2D"/>
    <w:rsid w:val="000C5588"/>
    <w:rsid w:val="000D0370"/>
    <w:rsid w:val="000D0ACB"/>
    <w:rsid w:val="000D1AFF"/>
    <w:rsid w:val="000D3267"/>
    <w:rsid w:val="000D5851"/>
    <w:rsid w:val="000D61FA"/>
    <w:rsid w:val="000F08C7"/>
    <w:rsid w:val="000F282A"/>
    <w:rsid w:val="000F3BC8"/>
    <w:rsid w:val="00101994"/>
    <w:rsid w:val="00101FF4"/>
    <w:rsid w:val="00102DC1"/>
    <w:rsid w:val="001030F1"/>
    <w:rsid w:val="00103B11"/>
    <w:rsid w:val="00105E58"/>
    <w:rsid w:val="0010637E"/>
    <w:rsid w:val="001100B3"/>
    <w:rsid w:val="00110828"/>
    <w:rsid w:val="0011250C"/>
    <w:rsid w:val="001128DD"/>
    <w:rsid w:val="00112BF0"/>
    <w:rsid w:val="00116294"/>
    <w:rsid w:val="0012229F"/>
    <w:rsid w:val="001305AF"/>
    <w:rsid w:val="0013079F"/>
    <w:rsid w:val="00141FCF"/>
    <w:rsid w:val="00147375"/>
    <w:rsid w:val="00150FD7"/>
    <w:rsid w:val="00152943"/>
    <w:rsid w:val="00161164"/>
    <w:rsid w:val="00166AC7"/>
    <w:rsid w:val="00170F5E"/>
    <w:rsid w:val="001759D8"/>
    <w:rsid w:val="00176712"/>
    <w:rsid w:val="00182E6A"/>
    <w:rsid w:val="00185707"/>
    <w:rsid w:val="00186708"/>
    <w:rsid w:val="0018744D"/>
    <w:rsid w:val="00194A17"/>
    <w:rsid w:val="00194EC0"/>
    <w:rsid w:val="001972DB"/>
    <w:rsid w:val="001A00CD"/>
    <w:rsid w:val="001A0EB8"/>
    <w:rsid w:val="001A1180"/>
    <w:rsid w:val="001A223B"/>
    <w:rsid w:val="001A43AF"/>
    <w:rsid w:val="001A5AD5"/>
    <w:rsid w:val="001A67AE"/>
    <w:rsid w:val="001A76BF"/>
    <w:rsid w:val="001B186E"/>
    <w:rsid w:val="001B56B4"/>
    <w:rsid w:val="001B7CE4"/>
    <w:rsid w:val="001C1018"/>
    <w:rsid w:val="001C28C0"/>
    <w:rsid w:val="001C2F48"/>
    <w:rsid w:val="001C43BE"/>
    <w:rsid w:val="001C49B9"/>
    <w:rsid w:val="001C4A25"/>
    <w:rsid w:val="001C56D5"/>
    <w:rsid w:val="001C63F0"/>
    <w:rsid w:val="001C6B4B"/>
    <w:rsid w:val="001D0359"/>
    <w:rsid w:val="001E1219"/>
    <w:rsid w:val="001E1DF3"/>
    <w:rsid w:val="001E3B81"/>
    <w:rsid w:val="001F083D"/>
    <w:rsid w:val="001F0B45"/>
    <w:rsid w:val="001F24CE"/>
    <w:rsid w:val="001F3C8F"/>
    <w:rsid w:val="001F4C32"/>
    <w:rsid w:val="001F652E"/>
    <w:rsid w:val="001F7367"/>
    <w:rsid w:val="00202030"/>
    <w:rsid w:val="0020481A"/>
    <w:rsid w:val="00204FA0"/>
    <w:rsid w:val="002059E9"/>
    <w:rsid w:val="00205B79"/>
    <w:rsid w:val="00215195"/>
    <w:rsid w:val="00221FE2"/>
    <w:rsid w:val="00222378"/>
    <w:rsid w:val="00240DC5"/>
    <w:rsid w:val="00241E82"/>
    <w:rsid w:val="00244DCF"/>
    <w:rsid w:val="00246ADD"/>
    <w:rsid w:val="002511DE"/>
    <w:rsid w:val="002548E1"/>
    <w:rsid w:val="00260F11"/>
    <w:rsid w:val="00263707"/>
    <w:rsid w:val="00263ED6"/>
    <w:rsid w:val="0026617A"/>
    <w:rsid w:val="00266D1E"/>
    <w:rsid w:val="002711AE"/>
    <w:rsid w:val="00272D73"/>
    <w:rsid w:val="00273D49"/>
    <w:rsid w:val="00275625"/>
    <w:rsid w:val="00276A84"/>
    <w:rsid w:val="00276AF1"/>
    <w:rsid w:val="00290D60"/>
    <w:rsid w:val="00292154"/>
    <w:rsid w:val="00292415"/>
    <w:rsid w:val="00293DE2"/>
    <w:rsid w:val="00296CE8"/>
    <w:rsid w:val="002A1F6D"/>
    <w:rsid w:val="002A32FD"/>
    <w:rsid w:val="002A4328"/>
    <w:rsid w:val="002A7297"/>
    <w:rsid w:val="002B0954"/>
    <w:rsid w:val="002B0C8B"/>
    <w:rsid w:val="002B199C"/>
    <w:rsid w:val="002B2317"/>
    <w:rsid w:val="002B3310"/>
    <w:rsid w:val="002B62AC"/>
    <w:rsid w:val="002B689A"/>
    <w:rsid w:val="002C18E1"/>
    <w:rsid w:val="002C6858"/>
    <w:rsid w:val="002C73E8"/>
    <w:rsid w:val="002D1997"/>
    <w:rsid w:val="002D41C3"/>
    <w:rsid w:val="002E4F11"/>
    <w:rsid w:val="002E7108"/>
    <w:rsid w:val="002F2F10"/>
    <w:rsid w:val="002F417A"/>
    <w:rsid w:val="002F5E67"/>
    <w:rsid w:val="0030276C"/>
    <w:rsid w:val="00311214"/>
    <w:rsid w:val="00320F11"/>
    <w:rsid w:val="0032249E"/>
    <w:rsid w:val="003254E5"/>
    <w:rsid w:val="00325A33"/>
    <w:rsid w:val="00331695"/>
    <w:rsid w:val="0034247C"/>
    <w:rsid w:val="00343068"/>
    <w:rsid w:val="0034686E"/>
    <w:rsid w:val="00346B1A"/>
    <w:rsid w:val="00347691"/>
    <w:rsid w:val="003479E1"/>
    <w:rsid w:val="00351288"/>
    <w:rsid w:val="003573E4"/>
    <w:rsid w:val="0036076D"/>
    <w:rsid w:val="00360939"/>
    <w:rsid w:val="0036752B"/>
    <w:rsid w:val="00367A2B"/>
    <w:rsid w:val="00372D87"/>
    <w:rsid w:val="00374A24"/>
    <w:rsid w:val="00381A2C"/>
    <w:rsid w:val="003833FC"/>
    <w:rsid w:val="00384492"/>
    <w:rsid w:val="003868B3"/>
    <w:rsid w:val="003A0781"/>
    <w:rsid w:val="003A6E7E"/>
    <w:rsid w:val="003B036E"/>
    <w:rsid w:val="003B0D37"/>
    <w:rsid w:val="003B4BDD"/>
    <w:rsid w:val="003B634A"/>
    <w:rsid w:val="003C15B7"/>
    <w:rsid w:val="003D159E"/>
    <w:rsid w:val="003D18CF"/>
    <w:rsid w:val="003D18F8"/>
    <w:rsid w:val="003D4555"/>
    <w:rsid w:val="003D614A"/>
    <w:rsid w:val="003D6EF4"/>
    <w:rsid w:val="003E6B15"/>
    <w:rsid w:val="003F1595"/>
    <w:rsid w:val="003F56C4"/>
    <w:rsid w:val="003F7DEE"/>
    <w:rsid w:val="004001D0"/>
    <w:rsid w:val="0040293D"/>
    <w:rsid w:val="004079FB"/>
    <w:rsid w:val="00412DC9"/>
    <w:rsid w:val="004148C0"/>
    <w:rsid w:val="00421FC8"/>
    <w:rsid w:val="004246E8"/>
    <w:rsid w:val="00427CAD"/>
    <w:rsid w:val="0043076E"/>
    <w:rsid w:val="004329BA"/>
    <w:rsid w:val="00437A18"/>
    <w:rsid w:val="00442579"/>
    <w:rsid w:val="00443C4C"/>
    <w:rsid w:val="00444D66"/>
    <w:rsid w:val="0044693E"/>
    <w:rsid w:val="004537E4"/>
    <w:rsid w:val="0046171A"/>
    <w:rsid w:val="00465114"/>
    <w:rsid w:val="00467411"/>
    <w:rsid w:val="00467A8D"/>
    <w:rsid w:val="004704CD"/>
    <w:rsid w:val="00475B13"/>
    <w:rsid w:val="0047647C"/>
    <w:rsid w:val="00482B76"/>
    <w:rsid w:val="00493C72"/>
    <w:rsid w:val="004946AD"/>
    <w:rsid w:val="004A0334"/>
    <w:rsid w:val="004A7462"/>
    <w:rsid w:val="004A7A14"/>
    <w:rsid w:val="004B6F38"/>
    <w:rsid w:val="004C040F"/>
    <w:rsid w:val="004C2666"/>
    <w:rsid w:val="004C4DDC"/>
    <w:rsid w:val="004C5BD7"/>
    <w:rsid w:val="004C6188"/>
    <w:rsid w:val="004D413B"/>
    <w:rsid w:val="004D74E2"/>
    <w:rsid w:val="004D78CD"/>
    <w:rsid w:val="004E19A3"/>
    <w:rsid w:val="004E2EC9"/>
    <w:rsid w:val="004E6962"/>
    <w:rsid w:val="004F32EA"/>
    <w:rsid w:val="004F527A"/>
    <w:rsid w:val="0050255F"/>
    <w:rsid w:val="005037D9"/>
    <w:rsid w:val="00505849"/>
    <w:rsid w:val="00514D45"/>
    <w:rsid w:val="00516924"/>
    <w:rsid w:val="00516DD9"/>
    <w:rsid w:val="005208BE"/>
    <w:rsid w:val="00530530"/>
    <w:rsid w:val="00533F1F"/>
    <w:rsid w:val="005346B5"/>
    <w:rsid w:val="00534AA7"/>
    <w:rsid w:val="00543F82"/>
    <w:rsid w:val="00545A25"/>
    <w:rsid w:val="00545C26"/>
    <w:rsid w:val="00545F7B"/>
    <w:rsid w:val="00551851"/>
    <w:rsid w:val="00556809"/>
    <w:rsid w:val="00560759"/>
    <w:rsid w:val="00563896"/>
    <w:rsid w:val="00566570"/>
    <w:rsid w:val="005672E9"/>
    <w:rsid w:val="005673AE"/>
    <w:rsid w:val="00570E04"/>
    <w:rsid w:val="00576B9E"/>
    <w:rsid w:val="00577E7B"/>
    <w:rsid w:val="00580391"/>
    <w:rsid w:val="00581252"/>
    <w:rsid w:val="005848C3"/>
    <w:rsid w:val="00585050"/>
    <w:rsid w:val="005850D2"/>
    <w:rsid w:val="0059124D"/>
    <w:rsid w:val="00593AB1"/>
    <w:rsid w:val="00597719"/>
    <w:rsid w:val="00597DE7"/>
    <w:rsid w:val="005A0453"/>
    <w:rsid w:val="005A4D5A"/>
    <w:rsid w:val="005A66DF"/>
    <w:rsid w:val="005A6D1D"/>
    <w:rsid w:val="005A7D08"/>
    <w:rsid w:val="005B086D"/>
    <w:rsid w:val="005B53D4"/>
    <w:rsid w:val="005B5808"/>
    <w:rsid w:val="005B603A"/>
    <w:rsid w:val="005B60E1"/>
    <w:rsid w:val="005D055F"/>
    <w:rsid w:val="005D6462"/>
    <w:rsid w:val="005D6CCA"/>
    <w:rsid w:val="005E17EF"/>
    <w:rsid w:val="005E2F8C"/>
    <w:rsid w:val="005E3192"/>
    <w:rsid w:val="005E3328"/>
    <w:rsid w:val="005E37E4"/>
    <w:rsid w:val="005E49A1"/>
    <w:rsid w:val="005E49FF"/>
    <w:rsid w:val="005E532A"/>
    <w:rsid w:val="005E67F0"/>
    <w:rsid w:val="005F5FEC"/>
    <w:rsid w:val="005F794C"/>
    <w:rsid w:val="0060226F"/>
    <w:rsid w:val="00603D3A"/>
    <w:rsid w:val="00604CE2"/>
    <w:rsid w:val="006061DB"/>
    <w:rsid w:val="0061084B"/>
    <w:rsid w:val="00615C49"/>
    <w:rsid w:val="006175B7"/>
    <w:rsid w:val="006204E5"/>
    <w:rsid w:val="00621891"/>
    <w:rsid w:val="006223D6"/>
    <w:rsid w:val="006228B7"/>
    <w:rsid w:val="00623DB4"/>
    <w:rsid w:val="00626699"/>
    <w:rsid w:val="00632155"/>
    <w:rsid w:val="006369DA"/>
    <w:rsid w:val="00637F52"/>
    <w:rsid w:val="00642D8C"/>
    <w:rsid w:val="0064442C"/>
    <w:rsid w:val="006455FE"/>
    <w:rsid w:val="0065073C"/>
    <w:rsid w:val="006515D0"/>
    <w:rsid w:val="00651E80"/>
    <w:rsid w:val="00655DFB"/>
    <w:rsid w:val="00662FF0"/>
    <w:rsid w:val="00665E6C"/>
    <w:rsid w:val="00670CF6"/>
    <w:rsid w:val="0067213B"/>
    <w:rsid w:val="006723C1"/>
    <w:rsid w:val="00675799"/>
    <w:rsid w:val="00677096"/>
    <w:rsid w:val="0068175E"/>
    <w:rsid w:val="0068227F"/>
    <w:rsid w:val="006827C0"/>
    <w:rsid w:val="006856CC"/>
    <w:rsid w:val="006956C9"/>
    <w:rsid w:val="006A307A"/>
    <w:rsid w:val="006B6375"/>
    <w:rsid w:val="006C1D93"/>
    <w:rsid w:val="006C496A"/>
    <w:rsid w:val="006D28C2"/>
    <w:rsid w:val="006D4CE7"/>
    <w:rsid w:val="006E67B5"/>
    <w:rsid w:val="006E6A9D"/>
    <w:rsid w:val="006F0A3B"/>
    <w:rsid w:val="006F191C"/>
    <w:rsid w:val="006F1C30"/>
    <w:rsid w:val="006F2A60"/>
    <w:rsid w:val="006F2AB6"/>
    <w:rsid w:val="00703F22"/>
    <w:rsid w:val="00704B69"/>
    <w:rsid w:val="00710BC0"/>
    <w:rsid w:val="00710CE3"/>
    <w:rsid w:val="00715C50"/>
    <w:rsid w:val="00715E1E"/>
    <w:rsid w:val="00723DF9"/>
    <w:rsid w:val="007268CB"/>
    <w:rsid w:val="007309B0"/>
    <w:rsid w:val="007322B0"/>
    <w:rsid w:val="007329D3"/>
    <w:rsid w:val="00735918"/>
    <w:rsid w:val="0074116E"/>
    <w:rsid w:val="007416BC"/>
    <w:rsid w:val="0074211A"/>
    <w:rsid w:val="0074612A"/>
    <w:rsid w:val="00750CF8"/>
    <w:rsid w:val="0075230F"/>
    <w:rsid w:val="00755419"/>
    <w:rsid w:val="00755CCC"/>
    <w:rsid w:val="00762698"/>
    <w:rsid w:val="00763E65"/>
    <w:rsid w:val="0076619B"/>
    <w:rsid w:val="0076686B"/>
    <w:rsid w:val="00767719"/>
    <w:rsid w:val="00767AD5"/>
    <w:rsid w:val="00771AD6"/>
    <w:rsid w:val="00781768"/>
    <w:rsid w:val="007825E4"/>
    <w:rsid w:val="00782687"/>
    <w:rsid w:val="00785881"/>
    <w:rsid w:val="007A0043"/>
    <w:rsid w:val="007A6E0E"/>
    <w:rsid w:val="007B168D"/>
    <w:rsid w:val="007B2A09"/>
    <w:rsid w:val="007B3B33"/>
    <w:rsid w:val="007B3B6A"/>
    <w:rsid w:val="007B3F1D"/>
    <w:rsid w:val="007B5876"/>
    <w:rsid w:val="007B5DA5"/>
    <w:rsid w:val="007C10E3"/>
    <w:rsid w:val="007C3718"/>
    <w:rsid w:val="007C4E05"/>
    <w:rsid w:val="007D3B8A"/>
    <w:rsid w:val="007D4A2B"/>
    <w:rsid w:val="007E2439"/>
    <w:rsid w:val="007E6F66"/>
    <w:rsid w:val="007F0A40"/>
    <w:rsid w:val="00803859"/>
    <w:rsid w:val="008070C1"/>
    <w:rsid w:val="00815069"/>
    <w:rsid w:val="00816A23"/>
    <w:rsid w:val="00817A46"/>
    <w:rsid w:val="00817DF9"/>
    <w:rsid w:val="00820160"/>
    <w:rsid w:val="0082229F"/>
    <w:rsid w:val="00823F2F"/>
    <w:rsid w:val="00832682"/>
    <w:rsid w:val="00833699"/>
    <w:rsid w:val="008338D1"/>
    <w:rsid w:val="00840A17"/>
    <w:rsid w:val="00841EF2"/>
    <w:rsid w:val="00847047"/>
    <w:rsid w:val="00853192"/>
    <w:rsid w:val="0085797B"/>
    <w:rsid w:val="00867E4F"/>
    <w:rsid w:val="00872436"/>
    <w:rsid w:val="00875A94"/>
    <w:rsid w:val="00877EE2"/>
    <w:rsid w:val="00887BCC"/>
    <w:rsid w:val="0089089E"/>
    <w:rsid w:val="00896D30"/>
    <w:rsid w:val="008A3E03"/>
    <w:rsid w:val="008B1B8C"/>
    <w:rsid w:val="008B29B5"/>
    <w:rsid w:val="008B448A"/>
    <w:rsid w:val="008B5C20"/>
    <w:rsid w:val="008C4D5B"/>
    <w:rsid w:val="008C5610"/>
    <w:rsid w:val="008D593A"/>
    <w:rsid w:val="008D785B"/>
    <w:rsid w:val="008E5279"/>
    <w:rsid w:val="008E531B"/>
    <w:rsid w:val="008F3EDB"/>
    <w:rsid w:val="008F6C25"/>
    <w:rsid w:val="008F6D27"/>
    <w:rsid w:val="00913411"/>
    <w:rsid w:val="0091619D"/>
    <w:rsid w:val="00917534"/>
    <w:rsid w:val="00920AE7"/>
    <w:rsid w:val="0092557E"/>
    <w:rsid w:val="00936A36"/>
    <w:rsid w:val="00941E80"/>
    <w:rsid w:val="00950BB3"/>
    <w:rsid w:val="00953C8C"/>
    <w:rsid w:val="009543CF"/>
    <w:rsid w:val="009555A2"/>
    <w:rsid w:val="00955C0A"/>
    <w:rsid w:val="00960D0F"/>
    <w:rsid w:val="00963C22"/>
    <w:rsid w:val="00965693"/>
    <w:rsid w:val="009710C1"/>
    <w:rsid w:val="009719B4"/>
    <w:rsid w:val="00972731"/>
    <w:rsid w:val="00973DF6"/>
    <w:rsid w:val="00977EC7"/>
    <w:rsid w:val="0098230D"/>
    <w:rsid w:val="009859C6"/>
    <w:rsid w:val="00990905"/>
    <w:rsid w:val="009912D1"/>
    <w:rsid w:val="009935BF"/>
    <w:rsid w:val="0099375C"/>
    <w:rsid w:val="009A2EA4"/>
    <w:rsid w:val="009A3558"/>
    <w:rsid w:val="009A5B2C"/>
    <w:rsid w:val="009A5B76"/>
    <w:rsid w:val="009A7683"/>
    <w:rsid w:val="009B7A84"/>
    <w:rsid w:val="009C05B2"/>
    <w:rsid w:val="009C08F5"/>
    <w:rsid w:val="009C4D8D"/>
    <w:rsid w:val="009C5857"/>
    <w:rsid w:val="009C7C3B"/>
    <w:rsid w:val="009D00C6"/>
    <w:rsid w:val="009D4B46"/>
    <w:rsid w:val="009D7E63"/>
    <w:rsid w:val="009E05B9"/>
    <w:rsid w:val="009E166F"/>
    <w:rsid w:val="009E5928"/>
    <w:rsid w:val="009F058D"/>
    <w:rsid w:val="009F11BD"/>
    <w:rsid w:val="009F358A"/>
    <w:rsid w:val="009F45E9"/>
    <w:rsid w:val="009F5A1B"/>
    <w:rsid w:val="009F64AA"/>
    <w:rsid w:val="00A00105"/>
    <w:rsid w:val="00A0614C"/>
    <w:rsid w:val="00A12E08"/>
    <w:rsid w:val="00A13CF3"/>
    <w:rsid w:val="00A1679B"/>
    <w:rsid w:val="00A248CB"/>
    <w:rsid w:val="00A25AE6"/>
    <w:rsid w:val="00A32559"/>
    <w:rsid w:val="00A33F7E"/>
    <w:rsid w:val="00A35204"/>
    <w:rsid w:val="00A36D56"/>
    <w:rsid w:val="00A521CD"/>
    <w:rsid w:val="00A55C71"/>
    <w:rsid w:val="00A6100D"/>
    <w:rsid w:val="00A610B9"/>
    <w:rsid w:val="00A6539B"/>
    <w:rsid w:val="00A819FD"/>
    <w:rsid w:val="00A82E0F"/>
    <w:rsid w:val="00A86573"/>
    <w:rsid w:val="00A91F5E"/>
    <w:rsid w:val="00A93010"/>
    <w:rsid w:val="00A955CC"/>
    <w:rsid w:val="00A9679F"/>
    <w:rsid w:val="00AA2D23"/>
    <w:rsid w:val="00AB0E40"/>
    <w:rsid w:val="00AB20EE"/>
    <w:rsid w:val="00AB2E4D"/>
    <w:rsid w:val="00AC21B4"/>
    <w:rsid w:val="00AC4C86"/>
    <w:rsid w:val="00AC50A6"/>
    <w:rsid w:val="00AD002E"/>
    <w:rsid w:val="00AD184B"/>
    <w:rsid w:val="00AD1B52"/>
    <w:rsid w:val="00AD20B0"/>
    <w:rsid w:val="00AD3E98"/>
    <w:rsid w:val="00AD416D"/>
    <w:rsid w:val="00AD64B2"/>
    <w:rsid w:val="00AE27FF"/>
    <w:rsid w:val="00AF017B"/>
    <w:rsid w:val="00AF1A44"/>
    <w:rsid w:val="00AF1DE5"/>
    <w:rsid w:val="00AF2295"/>
    <w:rsid w:val="00AF2ECE"/>
    <w:rsid w:val="00AF3ABE"/>
    <w:rsid w:val="00AF4B61"/>
    <w:rsid w:val="00AF5CDD"/>
    <w:rsid w:val="00B0382B"/>
    <w:rsid w:val="00B03EE6"/>
    <w:rsid w:val="00B1068A"/>
    <w:rsid w:val="00B15AFC"/>
    <w:rsid w:val="00B210F2"/>
    <w:rsid w:val="00B30A91"/>
    <w:rsid w:val="00B315E6"/>
    <w:rsid w:val="00B44A04"/>
    <w:rsid w:val="00B45589"/>
    <w:rsid w:val="00B474C9"/>
    <w:rsid w:val="00B504A1"/>
    <w:rsid w:val="00B51594"/>
    <w:rsid w:val="00B5683C"/>
    <w:rsid w:val="00B609FC"/>
    <w:rsid w:val="00B6672C"/>
    <w:rsid w:val="00B67222"/>
    <w:rsid w:val="00B7685B"/>
    <w:rsid w:val="00B77B0F"/>
    <w:rsid w:val="00B80796"/>
    <w:rsid w:val="00B82E15"/>
    <w:rsid w:val="00B87047"/>
    <w:rsid w:val="00B94A24"/>
    <w:rsid w:val="00B95033"/>
    <w:rsid w:val="00B9584F"/>
    <w:rsid w:val="00BA7F20"/>
    <w:rsid w:val="00BB3160"/>
    <w:rsid w:val="00BB41CB"/>
    <w:rsid w:val="00BB4B49"/>
    <w:rsid w:val="00BB7804"/>
    <w:rsid w:val="00BC3A88"/>
    <w:rsid w:val="00BC5242"/>
    <w:rsid w:val="00BE1FDE"/>
    <w:rsid w:val="00BE37ED"/>
    <w:rsid w:val="00BE53D2"/>
    <w:rsid w:val="00BE5E9D"/>
    <w:rsid w:val="00BF43C6"/>
    <w:rsid w:val="00BF7D00"/>
    <w:rsid w:val="00C04733"/>
    <w:rsid w:val="00C05948"/>
    <w:rsid w:val="00C0661D"/>
    <w:rsid w:val="00C07127"/>
    <w:rsid w:val="00C21B42"/>
    <w:rsid w:val="00C2709F"/>
    <w:rsid w:val="00C37E67"/>
    <w:rsid w:val="00C40F1D"/>
    <w:rsid w:val="00C514D7"/>
    <w:rsid w:val="00C5162E"/>
    <w:rsid w:val="00C556FF"/>
    <w:rsid w:val="00C6480F"/>
    <w:rsid w:val="00C66DE5"/>
    <w:rsid w:val="00C679DA"/>
    <w:rsid w:val="00C77660"/>
    <w:rsid w:val="00C80E2A"/>
    <w:rsid w:val="00C81251"/>
    <w:rsid w:val="00C861A3"/>
    <w:rsid w:val="00C86CD5"/>
    <w:rsid w:val="00C86EB8"/>
    <w:rsid w:val="00C92C2C"/>
    <w:rsid w:val="00CA3730"/>
    <w:rsid w:val="00CA49D7"/>
    <w:rsid w:val="00CA51E1"/>
    <w:rsid w:val="00CA7040"/>
    <w:rsid w:val="00CC10C4"/>
    <w:rsid w:val="00CC1CA8"/>
    <w:rsid w:val="00CC54A1"/>
    <w:rsid w:val="00CC54A9"/>
    <w:rsid w:val="00CD3266"/>
    <w:rsid w:val="00CD5194"/>
    <w:rsid w:val="00CE61F3"/>
    <w:rsid w:val="00CE675E"/>
    <w:rsid w:val="00CE73A7"/>
    <w:rsid w:val="00CF262C"/>
    <w:rsid w:val="00CF2A58"/>
    <w:rsid w:val="00CF2A6E"/>
    <w:rsid w:val="00CF3170"/>
    <w:rsid w:val="00D0408F"/>
    <w:rsid w:val="00D129CD"/>
    <w:rsid w:val="00D16B2C"/>
    <w:rsid w:val="00D21E5B"/>
    <w:rsid w:val="00D232DE"/>
    <w:rsid w:val="00D23374"/>
    <w:rsid w:val="00D25ADE"/>
    <w:rsid w:val="00D26150"/>
    <w:rsid w:val="00D27E6D"/>
    <w:rsid w:val="00D3415C"/>
    <w:rsid w:val="00D36947"/>
    <w:rsid w:val="00D4143D"/>
    <w:rsid w:val="00D4159F"/>
    <w:rsid w:val="00D44D07"/>
    <w:rsid w:val="00D45222"/>
    <w:rsid w:val="00D4611D"/>
    <w:rsid w:val="00D47207"/>
    <w:rsid w:val="00D500D1"/>
    <w:rsid w:val="00D505BF"/>
    <w:rsid w:val="00D52626"/>
    <w:rsid w:val="00D57B2C"/>
    <w:rsid w:val="00D67A92"/>
    <w:rsid w:val="00D72223"/>
    <w:rsid w:val="00D748E2"/>
    <w:rsid w:val="00D76FFF"/>
    <w:rsid w:val="00D81F2E"/>
    <w:rsid w:val="00D8349C"/>
    <w:rsid w:val="00D84921"/>
    <w:rsid w:val="00D85EF7"/>
    <w:rsid w:val="00D86C0E"/>
    <w:rsid w:val="00D86FA3"/>
    <w:rsid w:val="00D90448"/>
    <w:rsid w:val="00D92664"/>
    <w:rsid w:val="00D96477"/>
    <w:rsid w:val="00D96AF7"/>
    <w:rsid w:val="00DA59B9"/>
    <w:rsid w:val="00DB11AA"/>
    <w:rsid w:val="00DB60A8"/>
    <w:rsid w:val="00DB67A9"/>
    <w:rsid w:val="00DC09E1"/>
    <w:rsid w:val="00DC5BE9"/>
    <w:rsid w:val="00DC7728"/>
    <w:rsid w:val="00DD1E83"/>
    <w:rsid w:val="00DD7277"/>
    <w:rsid w:val="00DE0622"/>
    <w:rsid w:val="00DE1491"/>
    <w:rsid w:val="00DE3FF3"/>
    <w:rsid w:val="00DE7A93"/>
    <w:rsid w:val="00E04D73"/>
    <w:rsid w:val="00E079C2"/>
    <w:rsid w:val="00E07E55"/>
    <w:rsid w:val="00E07F5B"/>
    <w:rsid w:val="00E12893"/>
    <w:rsid w:val="00E13DC7"/>
    <w:rsid w:val="00E163F8"/>
    <w:rsid w:val="00E167E8"/>
    <w:rsid w:val="00E21D9D"/>
    <w:rsid w:val="00E238B9"/>
    <w:rsid w:val="00E2529B"/>
    <w:rsid w:val="00E3638A"/>
    <w:rsid w:val="00E470AC"/>
    <w:rsid w:val="00E527AA"/>
    <w:rsid w:val="00E62635"/>
    <w:rsid w:val="00E63AD5"/>
    <w:rsid w:val="00E640FC"/>
    <w:rsid w:val="00E647CD"/>
    <w:rsid w:val="00E64FDF"/>
    <w:rsid w:val="00E80342"/>
    <w:rsid w:val="00E810C9"/>
    <w:rsid w:val="00E81768"/>
    <w:rsid w:val="00E9180E"/>
    <w:rsid w:val="00E94B82"/>
    <w:rsid w:val="00EA5282"/>
    <w:rsid w:val="00EB1290"/>
    <w:rsid w:val="00EB1C6C"/>
    <w:rsid w:val="00EB7D2E"/>
    <w:rsid w:val="00EC37F6"/>
    <w:rsid w:val="00ED0E64"/>
    <w:rsid w:val="00ED4A9C"/>
    <w:rsid w:val="00ED76A8"/>
    <w:rsid w:val="00EE269B"/>
    <w:rsid w:val="00EE4F53"/>
    <w:rsid w:val="00EE6360"/>
    <w:rsid w:val="00EE6722"/>
    <w:rsid w:val="00EF2A83"/>
    <w:rsid w:val="00EF53A3"/>
    <w:rsid w:val="00F01597"/>
    <w:rsid w:val="00F031FF"/>
    <w:rsid w:val="00F04EFD"/>
    <w:rsid w:val="00F10216"/>
    <w:rsid w:val="00F138B3"/>
    <w:rsid w:val="00F31213"/>
    <w:rsid w:val="00F32E14"/>
    <w:rsid w:val="00F33118"/>
    <w:rsid w:val="00F37BA2"/>
    <w:rsid w:val="00F37D98"/>
    <w:rsid w:val="00F40323"/>
    <w:rsid w:val="00F40516"/>
    <w:rsid w:val="00F51F94"/>
    <w:rsid w:val="00F54F6F"/>
    <w:rsid w:val="00F55163"/>
    <w:rsid w:val="00F62ADA"/>
    <w:rsid w:val="00F67811"/>
    <w:rsid w:val="00F712EF"/>
    <w:rsid w:val="00F71B57"/>
    <w:rsid w:val="00F75CF5"/>
    <w:rsid w:val="00F942CA"/>
    <w:rsid w:val="00F9524A"/>
    <w:rsid w:val="00F9551D"/>
    <w:rsid w:val="00FA4612"/>
    <w:rsid w:val="00FB29CF"/>
    <w:rsid w:val="00FB3878"/>
    <w:rsid w:val="00FC3DEA"/>
    <w:rsid w:val="00FC592C"/>
    <w:rsid w:val="00FC7E0F"/>
    <w:rsid w:val="00FD7BE9"/>
    <w:rsid w:val="00FE05B1"/>
    <w:rsid w:val="00FE0FF1"/>
    <w:rsid w:val="00FE261F"/>
    <w:rsid w:val="00FE3AA1"/>
    <w:rsid w:val="00FE65EB"/>
    <w:rsid w:val="00FF4315"/>
    <w:rsid w:val="00FF70E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page;mso-position-vertical-relative:margin;mso-width-relative:margin;mso-height-relative:margin" o:allowoverlap="f" fillcolor="white" stroke="f">
      <v:fill color="white"/>
      <v:stroke on="f"/>
    </o:shapedefaults>
    <o:shapelayout v:ext="edit">
      <o:idmap v:ext="edit" data="2"/>
    </o:shapelayout>
  </w:shapeDefaults>
  <w:decimalSymbol w:val=","/>
  <w:listSeparator w:val=";"/>
  <w14:docId w14:val="0BB0F23F"/>
  <w15:docId w15:val="{554405BF-403D-45E6-848D-C4D9A41C7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ubuh Tulisan"/>
    <w:qFormat/>
    <w:rsid w:val="00215195"/>
    <w:pPr>
      <w:spacing w:after="0" w:line="240" w:lineRule="auto"/>
      <w:ind w:firstLine="567"/>
      <w:jc w:val="both"/>
    </w:pPr>
    <w:rPr>
      <w:rFonts w:ascii="Times New Roman" w:hAnsi="Times New Roman"/>
      <w:sz w:val="24"/>
    </w:rPr>
  </w:style>
  <w:style w:type="paragraph" w:styleId="Judul1">
    <w:name w:val="heading 1"/>
    <w:aliases w:val="Judul Bab"/>
    <w:basedOn w:val="Normal"/>
    <w:next w:val="Normal"/>
    <w:link w:val="Judul1KAR"/>
    <w:uiPriority w:val="9"/>
    <w:qFormat/>
    <w:rsid w:val="00071E74"/>
    <w:pPr>
      <w:keepNext/>
      <w:keepLines/>
      <w:numPr>
        <w:numId w:val="2"/>
      </w:numPr>
      <w:spacing w:after="480"/>
      <w:jc w:val="center"/>
      <w:outlineLvl w:val="0"/>
    </w:pPr>
    <w:rPr>
      <w:rFonts w:eastAsiaTheme="majorEastAsia" w:cstheme="majorBidi"/>
      <w:b/>
      <w:bCs/>
      <w:sz w:val="28"/>
      <w:szCs w:val="28"/>
    </w:rPr>
  </w:style>
  <w:style w:type="paragraph" w:styleId="Judul2">
    <w:name w:val="heading 2"/>
    <w:aliases w:val="Judul Subbab"/>
    <w:basedOn w:val="Normal"/>
    <w:next w:val="Normal"/>
    <w:link w:val="Judul2KAR"/>
    <w:uiPriority w:val="9"/>
    <w:unhideWhenUsed/>
    <w:rsid w:val="008C5610"/>
    <w:pPr>
      <w:keepNext/>
      <w:keepLines/>
      <w:numPr>
        <w:numId w:val="3"/>
      </w:numPr>
      <w:spacing w:after="240"/>
      <w:jc w:val="left"/>
      <w:outlineLvl w:val="1"/>
    </w:pPr>
    <w:rPr>
      <w:rFonts w:eastAsiaTheme="majorEastAsia" w:cstheme="majorBidi"/>
      <w:b/>
      <w:bCs/>
      <w:szCs w:val="26"/>
    </w:rPr>
  </w:style>
  <w:style w:type="paragraph" w:styleId="Judul3">
    <w:name w:val="heading 3"/>
    <w:aliases w:val="Judul Subsubbab"/>
    <w:basedOn w:val="Normal"/>
    <w:next w:val="Normal"/>
    <w:link w:val="Judul3KAR"/>
    <w:uiPriority w:val="9"/>
    <w:unhideWhenUsed/>
    <w:qFormat/>
    <w:rsid w:val="00B9584F"/>
    <w:pPr>
      <w:keepNext/>
      <w:keepLines/>
      <w:ind w:firstLine="0"/>
      <w:outlineLvl w:val="2"/>
    </w:pPr>
    <w:rPr>
      <w:rFonts w:eastAsiaTheme="majorEastAsia" w:cstheme="majorBidi"/>
      <w:b/>
      <w:bCs/>
    </w:rPr>
  </w:style>
  <w:style w:type="paragraph" w:styleId="Judul4">
    <w:name w:val="heading 4"/>
    <w:basedOn w:val="Normal"/>
    <w:next w:val="Normal"/>
    <w:link w:val="Judul4KAR"/>
    <w:uiPriority w:val="9"/>
    <w:semiHidden/>
    <w:unhideWhenUsed/>
    <w:rsid w:val="00A3520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aliases w:val="Judul Bab KAR"/>
    <w:basedOn w:val="FontParagrafDefault"/>
    <w:link w:val="Judul1"/>
    <w:uiPriority w:val="9"/>
    <w:rsid w:val="00071E74"/>
    <w:rPr>
      <w:rFonts w:ascii="Times New Roman" w:eastAsiaTheme="majorEastAsia" w:hAnsi="Times New Roman" w:cstheme="majorBidi"/>
      <w:b/>
      <w:bCs/>
      <w:sz w:val="28"/>
      <w:szCs w:val="28"/>
    </w:rPr>
  </w:style>
  <w:style w:type="character" w:customStyle="1" w:styleId="Judul2KAR">
    <w:name w:val="Judul 2 KAR"/>
    <w:aliases w:val="Judul Subbab KAR"/>
    <w:basedOn w:val="FontParagrafDefault"/>
    <w:link w:val="Judul2"/>
    <w:uiPriority w:val="9"/>
    <w:rsid w:val="000F282A"/>
    <w:rPr>
      <w:rFonts w:ascii="Times New Roman" w:eastAsiaTheme="majorEastAsia" w:hAnsi="Times New Roman" w:cstheme="majorBidi"/>
      <w:b/>
      <w:bCs/>
      <w:sz w:val="24"/>
      <w:szCs w:val="26"/>
    </w:rPr>
  </w:style>
  <w:style w:type="paragraph" w:styleId="TeksBalon">
    <w:name w:val="Balloon Text"/>
    <w:basedOn w:val="Normal"/>
    <w:link w:val="TeksBalonKAR"/>
    <w:uiPriority w:val="99"/>
    <w:semiHidden/>
    <w:unhideWhenUsed/>
    <w:rsid w:val="00CC54A9"/>
    <w:rPr>
      <w:rFonts w:ascii="Tahoma" w:hAnsi="Tahoma" w:cs="Tahoma"/>
      <w:sz w:val="16"/>
      <w:szCs w:val="16"/>
    </w:rPr>
  </w:style>
  <w:style w:type="character" w:customStyle="1" w:styleId="TeksBalonKAR">
    <w:name w:val="Teks Balon KAR"/>
    <w:basedOn w:val="FontParagrafDefault"/>
    <w:link w:val="TeksBalon"/>
    <w:uiPriority w:val="99"/>
    <w:semiHidden/>
    <w:rsid w:val="00CC54A9"/>
    <w:rPr>
      <w:rFonts w:ascii="Tahoma" w:hAnsi="Tahoma" w:cs="Tahoma"/>
      <w:sz w:val="16"/>
      <w:szCs w:val="16"/>
    </w:rPr>
  </w:style>
  <w:style w:type="paragraph" w:styleId="Keterangan">
    <w:name w:val="caption"/>
    <w:aliases w:val="Judul Tabel,Gambar,dan Lampiran"/>
    <w:basedOn w:val="Normal"/>
    <w:next w:val="Normal"/>
    <w:uiPriority w:val="35"/>
    <w:unhideWhenUsed/>
    <w:qFormat/>
    <w:rsid w:val="001C56D5"/>
    <w:pPr>
      <w:spacing w:before="60" w:after="200"/>
      <w:ind w:left="567" w:hanging="567"/>
      <w:jc w:val="left"/>
    </w:pPr>
    <w:rPr>
      <w:bCs/>
      <w:szCs w:val="18"/>
    </w:rPr>
  </w:style>
  <w:style w:type="paragraph" w:styleId="TidakAdaSpasi">
    <w:name w:val="No Spacing"/>
    <w:uiPriority w:val="1"/>
    <w:rsid w:val="00CC54A9"/>
    <w:pPr>
      <w:spacing w:after="0" w:line="240" w:lineRule="auto"/>
      <w:ind w:firstLine="567"/>
      <w:jc w:val="both"/>
    </w:pPr>
    <w:rPr>
      <w:rFonts w:ascii="Times New Roman" w:hAnsi="Times New Roman"/>
      <w:sz w:val="24"/>
    </w:rPr>
  </w:style>
  <w:style w:type="paragraph" w:styleId="Header">
    <w:name w:val="header"/>
    <w:basedOn w:val="Normal"/>
    <w:link w:val="HeaderKAR"/>
    <w:uiPriority w:val="99"/>
    <w:unhideWhenUsed/>
    <w:rsid w:val="002A32FD"/>
    <w:pPr>
      <w:tabs>
        <w:tab w:val="center" w:pos="4419"/>
        <w:tab w:val="right" w:pos="8838"/>
      </w:tabs>
    </w:pPr>
  </w:style>
  <w:style w:type="character" w:customStyle="1" w:styleId="HeaderKAR">
    <w:name w:val="Header KAR"/>
    <w:basedOn w:val="FontParagrafDefault"/>
    <w:link w:val="Header"/>
    <w:uiPriority w:val="99"/>
    <w:rsid w:val="002A32FD"/>
    <w:rPr>
      <w:rFonts w:ascii="Times New Roman" w:hAnsi="Times New Roman"/>
      <w:sz w:val="24"/>
    </w:rPr>
  </w:style>
  <w:style w:type="paragraph" w:styleId="Footer">
    <w:name w:val="footer"/>
    <w:basedOn w:val="Normal"/>
    <w:link w:val="FooterKAR"/>
    <w:uiPriority w:val="99"/>
    <w:unhideWhenUsed/>
    <w:rsid w:val="002A32FD"/>
    <w:pPr>
      <w:tabs>
        <w:tab w:val="center" w:pos="4419"/>
        <w:tab w:val="right" w:pos="8838"/>
      </w:tabs>
    </w:pPr>
  </w:style>
  <w:style w:type="character" w:customStyle="1" w:styleId="FooterKAR">
    <w:name w:val="Footer KAR"/>
    <w:basedOn w:val="FontParagrafDefault"/>
    <w:link w:val="Footer"/>
    <w:uiPriority w:val="99"/>
    <w:rsid w:val="002A32FD"/>
    <w:rPr>
      <w:rFonts w:ascii="Times New Roman" w:hAnsi="Times New Roman"/>
      <w:sz w:val="24"/>
    </w:rPr>
  </w:style>
  <w:style w:type="paragraph" w:styleId="JudulTOC">
    <w:name w:val="TOC Heading"/>
    <w:basedOn w:val="Judul1"/>
    <w:next w:val="Normal"/>
    <w:uiPriority w:val="39"/>
    <w:unhideWhenUsed/>
    <w:qFormat/>
    <w:rsid w:val="00803859"/>
    <w:pPr>
      <w:spacing w:before="480" w:line="276" w:lineRule="auto"/>
      <w:jc w:val="left"/>
      <w:outlineLvl w:val="9"/>
    </w:pPr>
    <w:rPr>
      <w:rFonts w:asciiTheme="majorHAnsi" w:hAnsiTheme="majorHAnsi"/>
      <w:color w:val="365F91" w:themeColor="accent1" w:themeShade="BF"/>
      <w:lang w:eastAsia="en-US"/>
    </w:rPr>
  </w:style>
  <w:style w:type="paragraph" w:styleId="TOC2">
    <w:name w:val="toc 2"/>
    <w:basedOn w:val="Normal"/>
    <w:next w:val="Normal"/>
    <w:link w:val="TOC2KAR"/>
    <w:autoRedefine/>
    <w:uiPriority w:val="39"/>
    <w:unhideWhenUsed/>
    <w:rsid w:val="00FE261F"/>
    <w:pPr>
      <w:tabs>
        <w:tab w:val="left" w:pos="1200"/>
        <w:tab w:val="right" w:pos="7928"/>
      </w:tabs>
      <w:ind w:left="567" w:hanging="170"/>
      <w:jc w:val="left"/>
    </w:pPr>
    <w:rPr>
      <w:lang w:eastAsia="en-US"/>
    </w:rPr>
  </w:style>
  <w:style w:type="paragraph" w:styleId="TOC1">
    <w:name w:val="toc 1"/>
    <w:basedOn w:val="Normal"/>
    <w:next w:val="Normal"/>
    <w:link w:val="TOC1KAR"/>
    <w:autoRedefine/>
    <w:uiPriority w:val="39"/>
    <w:unhideWhenUsed/>
    <w:rsid w:val="00BB3160"/>
    <w:pPr>
      <w:spacing w:before="120"/>
      <w:ind w:left="397" w:hanging="397"/>
      <w:jc w:val="left"/>
    </w:pPr>
    <w:rPr>
      <w:lang w:eastAsia="en-US"/>
    </w:rPr>
  </w:style>
  <w:style w:type="paragraph" w:styleId="TOC3">
    <w:name w:val="toc 3"/>
    <w:basedOn w:val="Normal"/>
    <w:next w:val="Normal"/>
    <w:autoRedefine/>
    <w:uiPriority w:val="39"/>
    <w:unhideWhenUsed/>
    <w:qFormat/>
    <w:rsid w:val="006E6A9D"/>
    <w:pPr>
      <w:tabs>
        <w:tab w:val="left" w:pos="1200"/>
        <w:tab w:val="right" w:leader="dot" w:pos="7928"/>
      </w:tabs>
      <w:ind w:left="440" w:firstLine="0"/>
      <w:jc w:val="left"/>
    </w:pPr>
    <w:rPr>
      <w:lang w:eastAsia="en-US"/>
    </w:rPr>
  </w:style>
  <w:style w:type="character" w:styleId="Hyperlink">
    <w:name w:val="Hyperlink"/>
    <w:basedOn w:val="FontParagrafDefault"/>
    <w:uiPriority w:val="99"/>
    <w:unhideWhenUsed/>
    <w:rsid w:val="00803859"/>
    <w:rPr>
      <w:color w:val="0000FF" w:themeColor="hyperlink"/>
      <w:u w:val="single"/>
    </w:rPr>
  </w:style>
  <w:style w:type="paragraph" w:customStyle="1" w:styleId="Paragraf">
    <w:name w:val="Paragraf"/>
    <w:basedOn w:val="Normal"/>
    <w:link w:val="ParagrafChar"/>
    <w:qFormat/>
    <w:rsid w:val="00320F11"/>
    <w:rPr>
      <w:rFonts w:eastAsia="MS Mincho" w:cs="Arial"/>
      <w:lang w:val="id-ID" w:eastAsia="en-US"/>
    </w:rPr>
  </w:style>
  <w:style w:type="character" w:customStyle="1" w:styleId="ParagrafChar">
    <w:name w:val="Paragraf Char"/>
    <w:link w:val="Paragraf"/>
    <w:rsid w:val="00320F11"/>
    <w:rPr>
      <w:rFonts w:ascii="Times New Roman" w:eastAsia="MS Mincho" w:hAnsi="Times New Roman" w:cs="Arial"/>
      <w:sz w:val="24"/>
      <w:lang w:val="id-ID" w:eastAsia="en-US"/>
    </w:rPr>
  </w:style>
  <w:style w:type="paragraph" w:customStyle="1" w:styleId="Default">
    <w:name w:val="Default"/>
    <w:rsid w:val="00320F11"/>
    <w:pPr>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paragraph" w:styleId="Judul">
    <w:name w:val="Title"/>
    <w:basedOn w:val="Normal"/>
    <w:next w:val="Normal"/>
    <w:link w:val="JudulKAR"/>
    <w:uiPriority w:val="10"/>
    <w:rsid w:val="00320F11"/>
    <w:pPr>
      <w:ind w:firstLine="0"/>
      <w:contextualSpacing/>
      <w:jc w:val="center"/>
    </w:pPr>
    <w:rPr>
      <w:rFonts w:eastAsia="MS Gothic" w:cs="Times New Roman"/>
      <w:b/>
      <w:caps/>
      <w:spacing w:val="5"/>
      <w:kern w:val="28"/>
      <w:sz w:val="32"/>
      <w:szCs w:val="52"/>
      <w:lang w:eastAsia="en-US"/>
    </w:rPr>
  </w:style>
  <w:style w:type="character" w:customStyle="1" w:styleId="JudulKAR">
    <w:name w:val="Judul KAR"/>
    <w:basedOn w:val="FontParagrafDefault"/>
    <w:link w:val="Judul"/>
    <w:uiPriority w:val="10"/>
    <w:rsid w:val="00320F11"/>
    <w:rPr>
      <w:rFonts w:ascii="Times New Roman" w:eastAsia="MS Gothic" w:hAnsi="Times New Roman" w:cs="Times New Roman"/>
      <w:b/>
      <w:caps/>
      <w:spacing w:val="5"/>
      <w:kern w:val="28"/>
      <w:sz w:val="32"/>
      <w:szCs w:val="52"/>
      <w:lang w:eastAsia="en-US"/>
    </w:rPr>
  </w:style>
  <w:style w:type="paragraph" w:styleId="PetaDokumen">
    <w:name w:val="Document Map"/>
    <w:basedOn w:val="Normal"/>
    <w:link w:val="PetaDokumenKAR"/>
    <w:uiPriority w:val="99"/>
    <w:semiHidden/>
    <w:unhideWhenUsed/>
    <w:rsid w:val="009E166F"/>
    <w:pPr>
      <w:ind w:firstLine="0"/>
    </w:pPr>
    <w:rPr>
      <w:rFonts w:ascii="Tahoma" w:eastAsia="MS Mincho" w:hAnsi="Tahoma" w:cs="Tahoma"/>
      <w:sz w:val="16"/>
      <w:szCs w:val="16"/>
      <w:lang w:eastAsia="en-US"/>
    </w:rPr>
  </w:style>
  <w:style w:type="character" w:customStyle="1" w:styleId="PetaDokumenKAR">
    <w:name w:val="Peta Dokumen KAR"/>
    <w:basedOn w:val="FontParagrafDefault"/>
    <w:link w:val="PetaDokumen"/>
    <w:uiPriority w:val="99"/>
    <w:semiHidden/>
    <w:rsid w:val="009E166F"/>
    <w:rPr>
      <w:rFonts w:ascii="Tahoma" w:eastAsia="MS Mincho" w:hAnsi="Tahoma" w:cs="Tahoma"/>
      <w:sz w:val="16"/>
      <w:szCs w:val="16"/>
      <w:lang w:eastAsia="en-US"/>
    </w:rPr>
  </w:style>
  <w:style w:type="paragraph" w:styleId="IndenTeksIsi">
    <w:name w:val="Body Text Indent"/>
    <w:basedOn w:val="Normal"/>
    <w:link w:val="IndenTeksIsiKAR"/>
    <w:uiPriority w:val="99"/>
    <w:semiHidden/>
    <w:unhideWhenUsed/>
    <w:rsid w:val="009E166F"/>
    <w:pPr>
      <w:spacing w:after="120"/>
      <w:ind w:left="360" w:firstLine="0"/>
    </w:pPr>
    <w:rPr>
      <w:rFonts w:eastAsia="MS Mincho" w:cs="Arial"/>
      <w:lang w:eastAsia="en-US"/>
    </w:rPr>
  </w:style>
  <w:style w:type="character" w:customStyle="1" w:styleId="IndenTeksIsiKAR">
    <w:name w:val="Inden Teks Isi KAR"/>
    <w:basedOn w:val="FontParagrafDefault"/>
    <w:link w:val="IndenTeksIsi"/>
    <w:uiPriority w:val="99"/>
    <w:semiHidden/>
    <w:rsid w:val="009E166F"/>
    <w:rPr>
      <w:rFonts w:ascii="Times New Roman" w:eastAsia="MS Mincho" w:hAnsi="Times New Roman" w:cs="Arial"/>
      <w:sz w:val="24"/>
      <w:lang w:eastAsia="en-US"/>
    </w:rPr>
  </w:style>
  <w:style w:type="paragraph" w:styleId="TabelGambar">
    <w:name w:val="table of figures"/>
    <w:basedOn w:val="Normal"/>
    <w:next w:val="Normal"/>
    <w:link w:val="TabelGambarKAR"/>
    <w:uiPriority w:val="99"/>
    <w:unhideWhenUsed/>
    <w:qFormat/>
    <w:rsid w:val="00E163F8"/>
    <w:pPr>
      <w:numPr>
        <w:numId w:val="4"/>
      </w:numPr>
      <w:tabs>
        <w:tab w:val="right" w:pos="7706"/>
      </w:tabs>
      <w:ind w:right="680"/>
    </w:pPr>
  </w:style>
  <w:style w:type="character" w:customStyle="1" w:styleId="Judul3KAR">
    <w:name w:val="Judul 3 KAR"/>
    <w:aliases w:val="Judul Subsubbab KAR"/>
    <w:basedOn w:val="FontParagrafDefault"/>
    <w:link w:val="Judul3"/>
    <w:uiPriority w:val="9"/>
    <w:rsid w:val="00B9584F"/>
    <w:rPr>
      <w:rFonts w:ascii="Times New Roman" w:eastAsiaTheme="majorEastAsia" w:hAnsi="Times New Roman" w:cstheme="majorBidi"/>
      <w:b/>
      <w:bCs/>
      <w:sz w:val="24"/>
    </w:rPr>
  </w:style>
  <w:style w:type="paragraph" w:styleId="DaftarParagraf">
    <w:name w:val="List Paragraph"/>
    <w:basedOn w:val="Normal"/>
    <w:uiPriority w:val="34"/>
    <w:rsid w:val="00710BC0"/>
    <w:pPr>
      <w:ind w:left="720"/>
      <w:contextualSpacing/>
    </w:pPr>
  </w:style>
  <w:style w:type="paragraph" w:customStyle="1" w:styleId="DaftarPustaka">
    <w:name w:val="Daftar Pustaka"/>
    <w:basedOn w:val="TabelGambar"/>
    <w:link w:val="DaftarPustakaChar"/>
    <w:qFormat/>
    <w:rsid w:val="00750CF8"/>
    <w:pPr>
      <w:numPr>
        <w:numId w:val="0"/>
      </w:numPr>
      <w:tabs>
        <w:tab w:val="clear" w:pos="7706"/>
      </w:tabs>
      <w:ind w:left="567" w:right="0" w:hanging="567"/>
    </w:pPr>
    <w:rPr>
      <w:rFonts w:cs="Times New Roman"/>
      <w:szCs w:val="24"/>
    </w:rPr>
  </w:style>
  <w:style w:type="character" w:customStyle="1" w:styleId="DaftarPustakaChar">
    <w:name w:val="Daftar Pustaka Char"/>
    <w:basedOn w:val="FontParagrafDefault"/>
    <w:link w:val="DaftarPustaka"/>
    <w:rsid w:val="00750CF8"/>
    <w:rPr>
      <w:rFonts w:ascii="Times New Roman" w:hAnsi="Times New Roman" w:cs="Times New Roman"/>
      <w:sz w:val="24"/>
      <w:szCs w:val="24"/>
    </w:rPr>
  </w:style>
  <w:style w:type="paragraph" w:customStyle="1" w:styleId="DaftarIlustrasitabel">
    <w:name w:val="Daftar Ilustrasi (tabel"/>
    <w:aliases w:val="gambar,dan lampiran)"/>
    <w:basedOn w:val="TabelGambar"/>
    <w:link w:val="DaftarIlustrasitabelChar"/>
    <w:qFormat/>
    <w:rsid w:val="00475B13"/>
    <w:pPr>
      <w:numPr>
        <w:numId w:val="1"/>
      </w:numPr>
      <w:tabs>
        <w:tab w:val="right" w:pos="7928"/>
      </w:tabs>
      <w:spacing w:line="360" w:lineRule="auto"/>
      <w:ind w:left="357" w:right="567" w:hanging="357"/>
    </w:pPr>
  </w:style>
  <w:style w:type="character" w:styleId="Tempatpenampungteks">
    <w:name w:val="Placeholder Text"/>
    <w:basedOn w:val="FontParagrafDefault"/>
    <w:uiPriority w:val="99"/>
    <w:semiHidden/>
    <w:rsid w:val="00272D73"/>
    <w:rPr>
      <w:color w:val="808080"/>
    </w:rPr>
  </w:style>
  <w:style w:type="character" w:customStyle="1" w:styleId="TabelGambarKAR">
    <w:name w:val="Tabel Gambar KAR"/>
    <w:basedOn w:val="FontParagrafDefault"/>
    <w:link w:val="TabelGambar"/>
    <w:uiPriority w:val="99"/>
    <w:rsid w:val="00E163F8"/>
    <w:rPr>
      <w:rFonts w:ascii="Times New Roman" w:hAnsi="Times New Roman"/>
      <w:sz w:val="24"/>
    </w:rPr>
  </w:style>
  <w:style w:type="character" w:customStyle="1" w:styleId="DaftarIlustrasitabelChar">
    <w:name w:val="Daftar Ilustrasi (tabel Char"/>
    <w:aliases w:val="gambar Char,dan lampiran) Char"/>
    <w:basedOn w:val="TabelGambarKAR"/>
    <w:link w:val="DaftarIlustrasitabel"/>
    <w:rsid w:val="00475B13"/>
    <w:rPr>
      <w:rFonts w:ascii="Times New Roman" w:hAnsi="Times New Roman"/>
      <w:sz w:val="24"/>
    </w:rPr>
  </w:style>
  <w:style w:type="paragraph" w:customStyle="1" w:styleId="Equation">
    <w:name w:val="Equation"/>
    <w:basedOn w:val="Normal"/>
    <w:link w:val="EquationChar"/>
    <w:rsid w:val="00C514D7"/>
    <w:rPr>
      <w:rFonts w:ascii="Cambria Math" w:cs="Times New Roman"/>
    </w:rPr>
  </w:style>
  <w:style w:type="character" w:customStyle="1" w:styleId="EquationChar">
    <w:name w:val="Equation Char"/>
    <w:basedOn w:val="FontParagrafDefault"/>
    <w:link w:val="Equation"/>
    <w:rsid w:val="00C514D7"/>
    <w:rPr>
      <w:rFonts w:ascii="Cambria Math" w:hAnsi="Times New Roman" w:cs="Times New Roman"/>
      <w:sz w:val="24"/>
    </w:rPr>
  </w:style>
  <w:style w:type="paragraph" w:styleId="TOC6">
    <w:name w:val="toc 6"/>
    <w:basedOn w:val="Normal"/>
    <w:next w:val="Normal"/>
    <w:autoRedefine/>
    <w:uiPriority w:val="39"/>
    <w:unhideWhenUsed/>
    <w:rsid w:val="00EB1290"/>
    <w:pPr>
      <w:spacing w:after="100"/>
      <w:ind w:left="1200"/>
    </w:pPr>
  </w:style>
  <w:style w:type="paragraph" w:customStyle="1" w:styleId="JudulDaftarIlustrasi">
    <w:name w:val="Judul Daftar Ilustrasi"/>
    <w:basedOn w:val="Judul1"/>
    <w:link w:val="JudulDaftarIlustrasiChar"/>
    <w:rsid w:val="0047647C"/>
    <w:pPr>
      <w:numPr>
        <w:numId w:val="0"/>
      </w:numPr>
      <w:spacing w:after="240"/>
    </w:pPr>
  </w:style>
  <w:style w:type="character" w:customStyle="1" w:styleId="JudulDaftarIlustrasiChar">
    <w:name w:val="Judul Daftar Ilustrasi Char"/>
    <w:basedOn w:val="Judul1KAR"/>
    <w:link w:val="JudulDaftarIlustrasi"/>
    <w:rsid w:val="007C3718"/>
    <w:rPr>
      <w:rFonts w:ascii="Times New Roman" w:eastAsiaTheme="majorEastAsia" w:hAnsi="Times New Roman" w:cstheme="majorBidi"/>
      <w:b/>
      <w:bCs/>
      <w:sz w:val="28"/>
      <w:szCs w:val="28"/>
    </w:rPr>
  </w:style>
  <w:style w:type="paragraph" w:styleId="TeksCatatanKaki">
    <w:name w:val="footnote text"/>
    <w:basedOn w:val="Normal"/>
    <w:link w:val="TeksCatatanKakiKAR"/>
    <w:rsid w:val="00B51594"/>
    <w:pPr>
      <w:ind w:firstLine="0"/>
      <w:jc w:val="left"/>
    </w:pPr>
    <w:rPr>
      <w:rFonts w:eastAsia="Times New Roman" w:cs="Times New Roman"/>
      <w:noProof/>
      <w:sz w:val="20"/>
      <w:szCs w:val="20"/>
      <w:lang w:val="id-ID" w:eastAsia="en-US"/>
    </w:rPr>
  </w:style>
  <w:style w:type="character" w:customStyle="1" w:styleId="TeksCatatanKakiKAR">
    <w:name w:val="Teks Catatan Kaki KAR"/>
    <w:basedOn w:val="FontParagrafDefault"/>
    <w:link w:val="TeksCatatanKaki"/>
    <w:rsid w:val="00B51594"/>
    <w:rPr>
      <w:rFonts w:ascii="Times New Roman" w:eastAsia="Times New Roman" w:hAnsi="Times New Roman" w:cs="Times New Roman"/>
      <w:noProof/>
      <w:sz w:val="20"/>
      <w:szCs w:val="20"/>
      <w:lang w:val="id-ID" w:eastAsia="en-US"/>
    </w:rPr>
  </w:style>
  <w:style w:type="character" w:styleId="ReferensiKomentar">
    <w:name w:val="annotation reference"/>
    <w:basedOn w:val="FontParagrafDefault"/>
    <w:uiPriority w:val="99"/>
    <w:semiHidden/>
    <w:unhideWhenUsed/>
    <w:rsid w:val="00DD1E83"/>
    <w:rPr>
      <w:sz w:val="16"/>
      <w:szCs w:val="16"/>
    </w:rPr>
  </w:style>
  <w:style w:type="paragraph" w:styleId="TeksKomentar">
    <w:name w:val="annotation text"/>
    <w:basedOn w:val="Normal"/>
    <w:link w:val="TeksKomentarKAR"/>
    <w:uiPriority w:val="99"/>
    <w:semiHidden/>
    <w:unhideWhenUsed/>
    <w:rsid w:val="00DD1E83"/>
    <w:rPr>
      <w:sz w:val="20"/>
      <w:szCs w:val="20"/>
    </w:rPr>
  </w:style>
  <w:style w:type="character" w:customStyle="1" w:styleId="TeksKomentarKAR">
    <w:name w:val="Teks Komentar KAR"/>
    <w:basedOn w:val="FontParagrafDefault"/>
    <w:link w:val="TeksKomentar"/>
    <w:uiPriority w:val="99"/>
    <w:semiHidden/>
    <w:rsid w:val="00DD1E83"/>
    <w:rPr>
      <w:rFonts w:ascii="Times New Roman" w:hAnsi="Times New Roman"/>
      <w:sz w:val="20"/>
      <w:szCs w:val="20"/>
    </w:rPr>
  </w:style>
  <w:style w:type="paragraph" w:styleId="SubjekKomentar">
    <w:name w:val="annotation subject"/>
    <w:basedOn w:val="TeksKomentar"/>
    <w:next w:val="TeksKomentar"/>
    <w:link w:val="SubjekKomentarKAR"/>
    <w:uiPriority w:val="99"/>
    <w:semiHidden/>
    <w:unhideWhenUsed/>
    <w:rsid w:val="00DD1E83"/>
    <w:rPr>
      <w:b/>
      <w:bCs/>
    </w:rPr>
  </w:style>
  <w:style w:type="character" w:customStyle="1" w:styleId="SubjekKomentarKAR">
    <w:name w:val="Subjek Komentar KAR"/>
    <w:basedOn w:val="TeksKomentarKAR"/>
    <w:link w:val="SubjekKomentar"/>
    <w:uiPriority w:val="99"/>
    <w:semiHidden/>
    <w:rsid w:val="00DD1E83"/>
    <w:rPr>
      <w:rFonts w:ascii="Times New Roman" w:hAnsi="Times New Roman"/>
      <w:b/>
      <w:bCs/>
      <w:sz w:val="20"/>
      <w:szCs w:val="20"/>
    </w:rPr>
  </w:style>
  <w:style w:type="character" w:styleId="ReferensiCatatanKaki">
    <w:name w:val="footnote reference"/>
    <w:rsid w:val="00FB3878"/>
    <w:rPr>
      <w:vertAlign w:val="superscript"/>
    </w:rPr>
  </w:style>
  <w:style w:type="table" w:styleId="KisiTabel">
    <w:name w:val="Table Grid"/>
    <w:basedOn w:val="TabelNormal"/>
    <w:rsid w:val="00EB7D2E"/>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level1">
    <w:name w:val="judul (level 1)"/>
    <w:basedOn w:val="Judul1"/>
    <w:link w:val="judullevel1Char"/>
    <w:qFormat/>
    <w:rsid w:val="001759D8"/>
    <w:pPr>
      <w:numPr>
        <w:numId w:val="0"/>
      </w:numPr>
    </w:pPr>
  </w:style>
  <w:style w:type="paragraph" w:customStyle="1" w:styleId="JudulSubbab">
    <w:name w:val="Judul Sub bab"/>
    <w:basedOn w:val="Judul2"/>
    <w:link w:val="JudulSubbabChar"/>
    <w:rsid w:val="00D96AF7"/>
    <w:pPr>
      <w:numPr>
        <w:ilvl w:val="1"/>
        <w:numId w:val="2"/>
      </w:numPr>
      <w:spacing w:before="240" w:after="0"/>
    </w:pPr>
    <w:rPr>
      <w:lang w:val="id-ID"/>
    </w:rPr>
  </w:style>
  <w:style w:type="character" w:customStyle="1" w:styleId="judullevel1Char">
    <w:name w:val="judul (level 1) Char"/>
    <w:basedOn w:val="Judul1KAR"/>
    <w:link w:val="judullevel1"/>
    <w:rsid w:val="001759D8"/>
    <w:rPr>
      <w:rFonts w:ascii="Times New Roman" w:eastAsiaTheme="majorEastAsia" w:hAnsi="Times New Roman" w:cstheme="majorBidi"/>
      <w:b/>
      <w:bCs/>
      <w:sz w:val="28"/>
      <w:szCs w:val="28"/>
    </w:rPr>
  </w:style>
  <w:style w:type="paragraph" w:customStyle="1" w:styleId="JudulSub-subbab">
    <w:name w:val="Judul Sub-subbab"/>
    <w:basedOn w:val="JudulSubbab"/>
    <w:next w:val="Judul3"/>
    <w:link w:val="JudulSub-subbabChar"/>
    <w:qFormat/>
    <w:rsid w:val="00A35204"/>
    <w:pPr>
      <w:numPr>
        <w:ilvl w:val="2"/>
      </w:numPr>
      <w:ind w:left="851" w:hanging="567"/>
      <w:outlineLvl w:val="2"/>
    </w:pPr>
    <w:rPr>
      <w:b w:val="0"/>
    </w:rPr>
  </w:style>
  <w:style w:type="character" w:customStyle="1" w:styleId="JudulSubbabChar">
    <w:name w:val="Judul Sub bab Char"/>
    <w:basedOn w:val="Judul2KAR"/>
    <w:link w:val="JudulSubbab"/>
    <w:rsid w:val="00D96AF7"/>
    <w:rPr>
      <w:rFonts w:ascii="Times New Roman" w:eastAsiaTheme="majorEastAsia" w:hAnsi="Times New Roman" w:cstheme="majorBidi"/>
      <w:b/>
      <w:bCs/>
      <w:sz w:val="24"/>
      <w:szCs w:val="26"/>
      <w:lang w:val="id-ID"/>
    </w:rPr>
  </w:style>
  <w:style w:type="paragraph" w:customStyle="1" w:styleId="Paragrafsubsubab">
    <w:name w:val="Paragraf subsubab"/>
    <w:basedOn w:val="Normal"/>
    <w:link w:val="ParagrafsubsubabChar"/>
    <w:qFormat/>
    <w:rsid w:val="00AF1A44"/>
    <w:pPr>
      <w:ind w:left="284"/>
    </w:pPr>
  </w:style>
  <w:style w:type="character" w:customStyle="1" w:styleId="JudulSub-subbabChar">
    <w:name w:val="Judul Sub-subbab Char"/>
    <w:basedOn w:val="JudulSubbabChar"/>
    <w:link w:val="JudulSub-subbab"/>
    <w:rsid w:val="00A35204"/>
    <w:rPr>
      <w:rFonts w:ascii="Times New Roman" w:eastAsiaTheme="majorEastAsia" w:hAnsi="Times New Roman" w:cstheme="majorBidi"/>
      <w:b w:val="0"/>
      <w:bCs/>
      <w:sz w:val="24"/>
      <w:szCs w:val="26"/>
      <w:lang w:val="id-ID"/>
    </w:rPr>
  </w:style>
  <w:style w:type="character" w:customStyle="1" w:styleId="ParagrafsubsubabChar">
    <w:name w:val="Paragraf subsubab Char"/>
    <w:basedOn w:val="FontParagrafDefault"/>
    <w:link w:val="Paragrafsubsubab"/>
    <w:rsid w:val="00AF1A44"/>
    <w:rPr>
      <w:rFonts w:ascii="Times New Roman" w:hAnsi="Times New Roman"/>
      <w:sz w:val="24"/>
    </w:rPr>
  </w:style>
  <w:style w:type="paragraph" w:customStyle="1" w:styleId="listDaftarisijudul">
    <w:name w:val="list Daftar isi (judul)"/>
    <w:basedOn w:val="TOC1"/>
    <w:link w:val="listDaftarisijudulChar"/>
    <w:rsid w:val="00603D3A"/>
    <w:pPr>
      <w:tabs>
        <w:tab w:val="right" w:pos="7938"/>
      </w:tabs>
      <w:ind w:left="284" w:hanging="284"/>
    </w:pPr>
    <w:rPr>
      <w:noProof/>
    </w:rPr>
  </w:style>
  <w:style w:type="paragraph" w:customStyle="1" w:styleId="listDaftarIsisubjudul">
    <w:name w:val="list Daftar Isi (subjudul)"/>
    <w:basedOn w:val="TOC2"/>
    <w:link w:val="listDaftarIsisubjudulChar"/>
    <w:rsid w:val="00603D3A"/>
    <w:pPr>
      <w:tabs>
        <w:tab w:val="clear" w:pos="7928"/>
        <w:tab w:val="right" w:pos="7938"/>
      </w:tabs>
      <w:ind w:left="681" w:hanging="397"/>
    </w:pPr>
  </w:style>
  <w:style w:type="character" w:customStyle="1" w:styleId="TOC1KAR">
    <w:name w:val="TOC 1 KAR"/>
    <w:basedOn w:val="FontParagrafDefault"/>
    <w:link w:val="TOC1"/>
    <w:uiPriority w:val="39"/>
    <w:rsid w:val="00BB3160"/>
    <w:rPr>
      <w:rFonts w:ascii="Times New Roman" w:hAnsi="Times New Roman"/>
      <w:sz w:val="24"/>
      <w:lang w:eastAsia="en-US"/>
    </w:rPr>
  </w:style>
  <w:style w:type="character" w:customStyle="1" w:styleId="listDaftarisijudulChar">
    <w:name w:val="list Daftar isi (judul) Char"/>
    <w:basedOn w:val="TOC1KAR"/>
    <w:link w:val="listDaftarisijudul"/>
    <w:rsid w:val="00603D3A"/>
    <w:rPr>
      <w:rFonts w:ascii="Times New Roman" w:hAnsi="Times New Roman"/>
      <w:noProof/>
      <w:sz w:val="24"/>
      <w:lang w:eastAsia="en-US"/>
    </w:rPr>
  </w:style>
  <w:style w:type="paragraph" w:customStyle="1" w:styleId="daftarisisubjudul">
    <w:name w:val="daftar isi (subjudul)"/>
    <w:basedOn w:val="TOC2"/>
    <w:link w:val="daftarisisubjudulChar"/>
    <w:rsid w:val="00AD416D"/>
    <w:pPr>
      <w:tabs>
        <w:tab w:val="left" w:pos="880"/>
      </w:tabs>
      <w:ind w:left="57" w:hanging="57"/>
    </w:pPr>
    <w:rPr>
      <w:noProof/>
    </w:rPr>
  </w:style>
  <w:style w:type="character" w:customStyle="1" w:styleId="listDaftarIsisubjudulChar">
    <w:name w:val="list Daftar Isi (subjudul) Char"/>
    <w:basedOn w:val="listDaftarisijudulChar"/>
    <w:link w:val="listDaftarIsisubjudul"/>
    <w:rsid w:val="00603D3A"/>
    <w:rPr>
      <w:rFonts w:ascii="Times New Roman" w:hAnsi="Times New Roman"/>
      <w:noProof/>
      <w:sz w:val="24"/>
      <w:lang w:eastAsia="en-US"/>
    </w:rPr>
  </w:style>
  <w:style w:type="character" w:styleId="Kuat">
    <w:name w:val="Strong"/>
    <w:basedOn w:val="FontParagrafDefault"/>
    <w:uiPriority w:val="22"/>
    <w:qFormat/>
    <w:rsid w:val="00E167E8"/>
    <w:rPr>
      <w:b/>
      <w:bCs/>
    </w:rPr>
  </w:style>
  <w:style w:type="character" w:customStyle="1" w:styleId="TOC2KAR">
    <w:name w:val="TOC 2 KAR"/>
    <w:basedOn w:val="FontParagrafDefault"/>
    <w:link w:val="TOC2"/>
    <w:uiPriority w:val="39"/>
    <w:rsid w:val="00FE261F"/>
    <w:rPr>
      <w:rFonts w:ascii="Times New Roman" w:hAnsi="Times New Roman"/>
      <w:sz w:val="24"/>
      <w:lang w:eastAsia="en-US"/>
    </w:rPr>
  </w:style>
  <w:style w:type="character" w:customStyle="1" w:styleId="daftarisisubjudulChar">
    <w:name w:val="daftar isi (subjudul) Char"/>
    <w:basedOn w:val="TOC2KAR"/>
    <w:link w:val="daftarisisubjudul"/>
    <w:rsid w:val="00AD416D"/>
    <w:rPr>
      <w:rFonts w:ascii="Times New Roman" w:hAnsi="Times New Roman"/>
      <w:noProof/>
      <w:sz w:val="24"/>
      <w:lang w:eastAsia="en-US"/>
    </w:rPr>
  </w:style>
  <w:style w:type="paragraph" w:styleId="NomorDaftar">
    <w:name w:val="List Number"/>
    <w:basedOn w:val="Normal"/>
    <w:uiPriority w:val="99"/>
    <w:semiHidden/>
    <w:unhideWhenUsed/>
    <w:rsid w:val="001A00CD"/>
    <w:pPr>
      <w:numPr>
        <w:numId w:val="5"/>
      </w:numPr>
      <w:contextualSpacing/>
    </w:pPr>
  </w:style>
  <w:style w:type="character" w:customStyle="1" w:styleId="Judul4KAR">
    <w:name w:val="Judul 4 KAR"/>
    <w:basedOn w:val="FontParagrafDefault"/>
    <w:link w:val="Judul4"/>
    <w:uiPriority w:val="9"/>
    <w:semiHidden/>
    <w:rsid w:val="00A35204"/>
    <w:rPr>
      <w:rFonts w:asciiTheme="majorHAnsi" w:eastAsiaTheme="majorEastAsia" w:hAnsiTheme="majorHAnsi" w:cstheme="majorBidi"/>
      <w:i/>
      <w:iCs/>
      <w:color w:val="365F91" w:themeColor="accent1" w:themeShade="BF"/>
      <w:sz w:val="24"/>
    </w:rPr>
  </w:style>
  <w:style w:type="paragraph" w:styleId="NormalWeb">
    <w:name w:val="Normal (Web)"/>
    <w:basedOn w:val="Normal"/>
    <w:uiPriority w:val="99"/>
    <w:unhideWhenUsed/>
    <w:rsid w:val="00E80342"/>
    <w:rPr>
      <w:rFonts w:cs="Times New Roman"/>
      <w:szCs w:val="24"/>
    </w:rPr>
  </w:style>
  <w:style w:type="character" w:styleId="SebutanYangBelumTerselesaikan">
    <w:name w:val="Unresolved Mention"/>
    <w:basedOn w:val="FontParagrafDefault"/>
    <w:uiPriority w:val="99"/>
    <w:semiHidden/>
    <w:unhideWhenUsed/>
    <w:rsid w:val="005B086D"/>
    <w:rPr>
      <w:color w:val="605E5C"/>
      <w:shd w:val="clear" w:color="auto" w:fill="E1DFDD"/>
    </w:rPr>
  </w:style>
  <w:style w:type="paragraph" w:customStyle="1" w:styleId="JuduluntukTabel">
    <w:name w:val="Judul untuk Tabel"/>
    <w:basedOn w:val="Paragraf"/>
    <w:link w:val="JuduluntukTabelKAR"/>
    <w:qFormat/>
    <w:rsid w:val="005A4D5A"/>
    <w:pPr>
      <w:jc w:val="center"/>
    </w:pPr>
  </w:style>
  <w:style w:type="character" w:customStyle="1" w:styleId="JuduluntukTabelKAR">
    <w:name w:val="Judul untuk Tabel KAR"/>
    <w:basedOn w:val="ParagrafChar"/>
    <w:link w:val="JuduluntukTabel"/>
    <w:rsid w:val="005A4D5A"/>
    <w:rPr>
      <w:rFonts w:ascii="Times New Roman" w:eastAsia="MS Mincho" w:hAnsi="Times New Roman" w:cs="Arial"/>
      <w:sz w:val="24"/>
      <w:lang w:val="id-ID" w:eastAsia="en-US"/>
    </w:rPr>
  </w:style>
  <w:style w:type="character" w:styleId="HiperlinkyangDiikuti">
    <w:name w:val="FollowedHyperlink"/>
    <w:basedOn w:val="FontParagrafDefault"/>
    <w:uiPriority w:val="99"/>
    <w:semiHidden/>
    <w:unhideWhenUsed/>
    <w:rsid w:val="007D3B8A"/>
    <w:rPr>
      <w:color w:val="800080" w:themeColor="followedHyperlink"/>
      <w:u w:val="single"/>
    </w:rPr>
  </w:style>
  <w:style w:type="character" w:styleId="Penekanan">
    <w:name w:val="Emphasis"/>
    <w:basedOn w:val="FontParagrafDefault"/>
    <w:uiPriority w:val="20"/>
    <w:qFormat/>
    <w:rsid w:val="003A0781"/>
    <w:rPr>
      <w:i/>
      <w:iCs/>
    </w:rPr>
  </w:style>
  <w:style w:type="character" w:styleId="KodeHTML">
    <w:name w:val="HTML Code"/>
    <w:basedOn w:val="FontParagrafDefault"/>
    <w:uiPriority w:val="99"/>
    <w:semiHidden/>
    <w:unhideWhenUsed/>
    <w:rsid w:val="00AD64B2"/>
    <w:rPr>
      <w:rFonts w:ascii="Courier New" w:eastAsia="Times New Roman" w:hAnsi="Courier New" w:cs="Courier New"/>
      <w:sz w:val="20"/>
      <w:szCs w:val="20"/>
    </w:rPr>
  </w:style>
  <w:style w:type="paragraph" w:styleId="TOC4">
    <w:name w:val="toc 4"/>
    <w:basedOn w:val="Normal"/>
    <w:next w:val="Normal"/>
    <w:autoRedefine/>
    <w:uiPriority w:val="39"/>
    <w:unhideWhenUsed/>
    <w:rsid w:val="003D4555"/>
    <w:pPr>
      <w:spacing w:after="100" w:line="259" w:lineRule="auto"/>
      <w:ind w:left="660" w:firstLine="0"/>
      <w:jc w:val="left"/>
    </w:pPr>
    <w:rPr>
      <w:rFonts w:asciiTheme="minorHAnsi" w:hAnsiTheme="minorHAnsi"/>
      <w:sz w:val="22"/>
      <w:lang w:val="en-ID" w:eastAsia="en-ID"/>
    </w:rPr>
  </w:style>
  <w:style w:type="paragraph" w:styleId="TOC5">
    <w:name w:val="toc 5"/>
    <w:basedOn w:val="Normal"/>
    <w:next w:val="Normal"/>
    <w:autoRedefine/>
    <w:uiPriority w:val="39"/>
    <w:unhideWhenUsed/>
    <w:rsid w:val="003D4555"/>
    <w:pPr>
      <w:spacing w:after="100" w:line="259" w:lineRule="auto"/>
      <w:ind w:left="880" w:firstLine="0"/>
      <w:jc w:val="left"/>
    </w:pPr>
    <w:rPr>
      <w:rFonts w:asciiTheme="minorHAnsi" w:hAnsiTheme="minorHAnsi"/>
      <w:sz w:val="22"/>
      <w:lang w:val="en-ID" w:eastAsia="en-ID"/>
    </w:rPr>
  </w:style>
  <w:style w:type="paragraph" w:styleId="TOC7">
    <w:name w:val="toc 7"/>
    <w:basedOn w:val="Normal"/>
    <w:next w:val="Normal"/>
    <w:autoRedefine/>
    <w:uiPriority w:val="39"/>
    <w:unhideWhenUsed/>
    <w:rsid w:val="003D4555"/>
    <w:pPr>
      <w:spacing w:after="100" w:line="259" w:lineRule="auto"/>
      <w:ind w:left="1320" w:firstLine="0"/>
      <w:jc w:val="left"/>
    </w:pPr>
    <w:rPr>
      <w:rFonts w:asciiTheme="minorHAnsi" w:hAnsiTheme="minorHAnsi"/>
      <w:sz w:val="22"/>
      <w:lang w:val="en-ID" w:eastAsia="en-ID"/>
    </w:rPr>
  </w:style>
  <w:style w:type="paragraph" w:styleId="TOC8">
    <w:name w:val="toc 8"/>
    <w:basedOn w:val="Normal"/>
    <w:next w:val="Normal"/>
    <w:autoRedefine/>
    <w:uiPriority w:val="39"/>
    <w:unhideWhenUsed/>
    <w:rsid w:val="003D4555"/>
    <w:pPr>
      <w:spacing w:after="100" w:line="259" w:lineRule="auto"/>
      <w:ind w:left="1540" w:firstLine="0"/>
      <w:jc w:val="left"/>
    </w:pPr>
    <w:rPr>
      <w:rFonts w:asciiTheme="minorHAnsi" w:hAnsiTheme="minorHAnsi"/>
      <w:sz w:val="22"/>
      <w:lang w:val="en-ID" w:eastAsia="en-ID"/>
    </w:rPr>
  </w:style>
  <w:style w:type="paragraph" w:styleId="TOC9">
    <w:name w:val="toc 9"/>
    <w:basedOn w:val="Normal"/>
    <w:next w:val="Normal"/>
    <w:autoRedefine/>
    <w:uiPriority w:val="39"/>
    <w:unhideWhenUsed/>
    <w:rsid w:val="003D4555"/>
    <w:pPr>
      <w:spacing w:after="100" w:line="259" w:lineRule="auto"/>
      <w:ind w:left="1760" w:firstLine="0"/>
      <w:jc w:val="left"/>
    </w:pPr>
    <w:rPr>
      <w:rFonts w:asciiTheme="minorHAnsi" w:hAnsiTheme="minorHAnsi"/>
      <w:sz w:val="22"/>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086">
      <w:bodyDiv w:val="1"/>
      <w:marLeft w:val="0"/>
      <w:marRight w:val="0"/>
      <w:marTop w:val="0"/>
      <w:marBottom w:val="0"/>
      <w:divBdr>
        <w:top w:val="none" w:sz="0" w:space="0" w:color="auto"/>
        <w:left w:val="none" w:sz="0" w:space="0" w:color="auto"/>
        <w:bottom w:val="none" w:sz="0" w:space="0" w:color="auto"/>
        <w:right w:val="none" w:sz="0" w:space="0" w:color="auto"/>
      </w:divBdr>
    </w:div>
    <w:div w:id="6098451">
      <w:bodyDiv w:val="1"/>
      <w:marLeft w:val="0"/>
      <w:marRight w:val="0"/>
      <w:marTop w:val="0"/>
      <w:marBottom w:val="0"/>
      <w:divBdr>
        <w:top w:val="none" w:sz="0" w:space="0" w:color="auto"/>
        <w:left w:val="none" w:sz="0" w:space="0" w:color="auto"/>
        <w:bottom w:val="none" w:sz="0" w:space="0" w:color="auto"/>
        <w:right w:val="none" w:sz="0" w:space="0" w:color="auto"/>
      </w:divBdr>
    </w:div>
    <w:div w:id="15499260">
      <w:bodyDiv w:val="1"/>
      <w:marLeft w:val="0"/>
      <w:marRight w:val="0"/>
      <w:marTop w:val="0"/>
      <w:marBottom w:val="0"/>
      <w:divBdr>
        <w:top w:val="none" w:sz="0" w:space="0" w:color="auto"/>
        <w:left w:val="none" w:sz="0" w:space="0" w:color="auto"/>
        <w:bottom w:val="none" w:sz="0" w:space="0" w:color="auto"/>
        <w:right w:val="none" w:sz="0" w:space="0" w:color="auto"/>
      </w:divBdr>
    </w:div>
    <w:div w:id="16661116">
      <w:bodyDiv w:val="1"/>
      <w:marLeft w:val="0"/>
      <w:marRight w:val="0"/>
      <w:marTop w:val="0"/>
      <w:marBottom w:val="0"/>
      <w:divBdr>
        <w:top w:val="none" w:sz="0" w:space="0" w:color="auto"/>
        <w:left w:val="none" w:sz="0" w:space="0" w:color="auto"/>
        <w:bottom w:val="none" w:sz="0" w:space="0" w:color="auto"/>
        <w:right w:val="none" w:sz="0" w:space="0" w:color="auto"/>
      </w:divBdr>
    </w:div>
    <w:div w:id="43332021">
      <w:bodyDiv w:val="1"/>
      <w:marLeft w:val="0"/>
      <w:marRight w:val="0"/>
      <w:marTop w:val="0"/>
      <w:marBottom w:val="0"/>
      <w:divBdr>
        <w:top w:val="none" w:sz="0" w:space="0" w:color="auto"/>
        <w:left w:val="none" w:sz="0" w:space="0" w:color="auto"/>
        <w:bottom w:val="none" w:sz="0" w:space="0" w:color="auto"/>
        <w:right w:val="none" w:sz="0" w:space="0" w:color="auto"/>
      </w:divBdr>
    </w:div>
    <w:div w:id="78597067">
      <w:bodyDiv w:val="1"/>
      <w:marLeft w:val="0"/>
      <w:marRight w:val="0"/>
      <w:marTop w:val="0"/>
      <w:marBottom w:val="0"/>
      <w:divBdr>
        <w:top w:val="none" w:sz="0" w:space="0" w:color="auto"/>
        <w:left w:val="none" w:sz="0" w:space="0" w:color="auto"/>
        <w:bottom w:val="none" w:sz="0" w:space="0" w:color="auto"/>
        <w:right w:val="none" w:sz="0" w:space="0" w:color="auto"/>
      </w:divBdr>
    </w:div>
    <w:div w:id="116729971">
      <w:bodyDiv w:val="1"/>
      <w:marLeft w:val="0"/>
      <w:marRight w:val="0"/>
      <w:marTop w:val="0"/>
      <w:marBottom w:val="0"/>
      <w:divBdr>
        <w:top w:val="none" w:sz="0" w:space="0" w:color="auto"/>
        <w:left w:val="none" w:sz="0" w:space="0" w:color="auto"/>
        <w:bottom w:val="none" w:sz="0" w:space="0" w:color="auto"/>
        <w:right w:val="none" w:sz="0" w:space="0" w:color="auto"/>
      </w:divBdr>
    </w:div>
    <w:div w:id="121703009">
      <w:bodyDiv w:val="1"/>
      <w:marLeft w:val="0"/>
      <w:marRight w:val="0"/>
      <w:marTop w:val="0"/>
      <w:marBottom w:val="0"/>
      <w:divBdr>
        <w:top w:val="none" w:sz="0" w:space="0" w:color="auto"/>
        <w:left w:val="none" w:sz="0" w:space="0" w:color="auto"/>
        <w:bottom w:val="none" w:sz="0" w:space="0" w:color="auto"/>
        <w:right w:val="none" w:sz="0" w:space="0" w:color="auto"/>
      </w:divBdr>
    </w:div>
    <w:div w:id="123894041">
      <w:bodyDiv w:val="1"/>
      <w:marLeft w:val="0"/>
      <w:marRight w:val="0"/>
      <w:marTop w:val="0"/>
      <w:marBottom w:val="0"/>
      <w:divBdr>
        <w:top w:val="none" w:sz="0" w:space="0" w:color="auto"/>
        <w:left w:val="none" w:sz="0" w:space="0" w:color="auto"/>
        <w:bottom w:val="none" w:sz="0" w:space="0" w:color="auto"/>
        <w:right w:val="none" w:sz="0" w:space="0" w:color="auto"/>
      </w:divBdr>
    </w:div>
    <w:div w:id="142546358">
      <w:bodyDiv w:val="1"/>
      <w:marLeft w:val="0"/>
      <w:marRight w:val="0"/>
      <w:marTop w:val="0"/>
      <w:marBottom w:val="0"/>
      <w:divBdr>
        <w:top w:val="none" w:sz="0" w:space="0" w:color="auto"/>
        <w:left w:val="none" w:sz="0" w:space="0" w:color="auto"/>
        <w:bottom w:val="none" w:sz="0" w:space="0" w:color="auto"/>
        <w:right w:val="none" w:sz="0" w:space="0" w:color="auto"/>
      </w:divBdr>
    </w:div>
    <w:div w:id="153107143">
      <w:bodyDiv w:val="1"/>
      <w:marLeft w:val="0"/>
      <w:marRight w:val="0"/>
      <w:marTop w:val="0"/>
      <w:marBottom w:val="0"/>
      <w:divBdr>
        <w:top w:val="none" w:sz="0" w:space="0" w:color="auto"/>
        <w:left w:val="none" w:sz="0" w:space="0" w:color="auto"/>
        <w:bottom w:val="none" w:sz="0" w:space="0" w:color="auto"/>
        <w:right w:val="none" w:sz="0" w:space="0" w:color="auto"/>
      </w:divBdr>
    </w:div>
    <w:div w:id="168561792">
      <w:bodyDiv w:val="1"/>
      <w:marLeft w:val="0"/>
      <w:marRight w:val="0"/>
      <w:marTop w:val="0"/>
      <w:marBottom w:val="0"/>
      <w:divBdr>
        <w:top w:val="none" w:sz="0" w:space="0" w:color="auto"/>
        <w:left w:val="none" w:sz="0" w:space="0" w:color="auto"/>
        <w:bottom w:val="none" w:sz="0" w:space="0" w:color="auto"/>
        <w:right w:val="none" w:sz="0" w:space="0" w:color="auto"/>
      </w:divBdr>
    </w:div>
    <w:div w:id="270210110">
      <w:bodyDiv w:val="1"/>
      <w:marLeft w:val="0"/>
      <w:marRight w:val="0"/>
      <w:marTop w:val="0"/>
      <w:marBottom w:val="0"/>
      <w:divBdr>
        <w:top w:val="none" w:sz="0" w:space="0" w:color="auto"/>
        <w:left w:val="none" w:sz="0" w:space="0" w:color="auto"/>
        <w:bottom w:val="none" w:sz="0" w:space="0" w:color="auto"/>
        <w:right w:val="none" w:sz="0" w:space="0" w:color="auto"/>
      </w:divBdr>
    </w:div>
    <w:div w:id="336077008">
      <w:bodyDiv w:val="1"/>
      <w:marLeft w:val="0"/>
      <w:marRight w:val="0"/>
      <w:marTop w:val="0"/>
      <w:marBottom w:val="0"/>
      <w:divBdr>
        <w:top w:val="none" w:sz="0" w:space="0" w:color="auto"/>
        <w:left w:val="none" w:sz="0" w:space="0" w:color="auto"/>
        <w:bottom w:val="none" w:sz="0" w:space="0" w:color="auto"/>
        <w:right w:val="none" w:sz="0" w:space="0" w:color="auto"/>
      </w:divBdr>
    </w:div>
    <w:div w:id="338315240">
      <w:bodyDiv w:val="1"/>
      <w:marLeft w:val="0"/>
      <w:marRight w:val="0"/>
      <w:marTop w:val="0"/>
      <w:marBottom w:val="0"/>
      <w:divBdr>
        <w:top w:val="none" w:sz="0" w:space="0" w:color="auto"/>
        <w:left w:val="none" w:sz="0" w:space="0" w:color="auto"/>
        <w:bottom w:val="none" w:sz="0" w:space="0" w:color="auto"/>
        <w:right w:val="none" w:sz="0" w:space="0" w:color="auto"/>
      </w:divBdr>
    </w:div>
    <w:div w:id="363139372">
      <w:bodyDiv w:val="1"/>
      <w:marLeft w:val="0"/>
      <w:marRight w:val="0"/>
      <w:marTop w:val="0"/>
      <w:marBottom w:val="0"/>
      <w:divBdr>
        <w:top w:val="none" w:sz="0" w:space="0" w:color="auto"/>
        <w:left w:val="none" w:sz="0" w:space="0" w:color="auto"/>
        <w:bottom w:val="none" w:sz="0" w:space="0" w:color="auto"/>
        <w:right w:val="none" w:sz="0" w:space="0" w:color="auto"/>
      </w:divBdr>
    </w:div>
    <w:div w:id="396131989">
      <w:bodyDiv w:val="1"/>
      <w:marLeft w:val="0"/>
      <w:marRight w:val="0"/>
      <w:marTop w:val="0"/>
      <w:marBottom w:val="0"/>
      <w:divBdr>
        <w:top w:val="none" w:sz="0" w:space="0" w:color="auto"/>
        <w:left w:val="none" w:sz="0" w:space="0" w:color="auto"/>
        <w:bottom w:val="none" w:sz="0" w:space="0" w:color="auto"/>
        <w:right w:val="none" w:sz="0" w:space="0" w:color="auto"/>
      </w:divBdr>
    </w:div>
    <w:div w:id="397363568">
      <w:bodyDiv w:val="1"/>
      <w:marLeft w:val="0"/>
      <w:marRight w:val="0"/>
      <w:marTop w:val="0"/>
      <w:marBottom w:val="0"/>
      <w:divBdr>
        <w:top w:val="none" w:sz="0" w:space="0" w:color="auto"/>
        <w:left w:val="none" w:sz="0" w:space="0" w:color="auto"/>
        <w:bottom w:val="none" w:sz="0" w:space="0" w:color="auto"/>
        <w:right w:val="none" w:sz="0" w:space="0" w:color="auto"/>
      </w:divBdr>
    </w:div>
    <w:div w:id="407189754">
      <w:bodyDiv w:val="1"/>
      <w:marLeft w:val="0"/>
      <w:marRight w:val="0"/>
      <w:marTop w:val="0"/>
      <w:marBottom w:val="0"/>
      <w:divBdr>
        <w:top w:val="none" w:sz="0" w:space="0" w:color="auto"/>
        <w:left w:val="none" w:sz="0" w:space="0" w:color="auto"/>
        <w:bottom w:val="none" w:sz="0" w:space="0" w:color="auto"/>
        <w:right w:val="none" w:sz="0" w:space="0" w:color="auto"/>
      </w:divBdr>
    </w:div>
    <w:div w:id="421031994">
      <w:bodyDiv w:val="1"/>
      <w:marLeft w:val="0"/>
      <w:marRight w:val="0"/>
      <w:marTop w:val="0"/>
      <w:marBottom w:val="0"/>
      <w:divBdr>
        <w:top w:val="none" w:sz="0" w:space="0" w:color="auto"/>
        <w:left w:val="none" w:sz="0" w:space="0" w:color="auto"/>
        <w:bottom w:val="none" w:sz="0" w:space="0" w:color="auto"/>
        <w:right w:val="none" w:sz="0" w:space="0" w:color="auto"/>
      </w:divBdr>
    </w:div>
    <w:div w:id="427122437">
      <w:bodyDiv w:val="1"/>
      <w:marLeft w:val="0"/>
      <w:marRight w:val="0"/>
      <w:marTop w:val="0"/>
      <w:marBottom w:val="0"/>
      <w:divBdr>
        <w:top w:val="none" w:sz="0" w:space="0" w:color="auto"/>
        <w:left w:val="none" w:sz="0" w:space="0" w:color="auto"/>
        <w:bottom w:val="none" w:sz="0" w:space="0" w:color="auto"/>
        <w:right w:val="none" w:sz="0" w:space="0" w:color="auto"/>
      </w:divBdr>
    </w:div>
    <w:div w:id="469790659">
      <w:bodyDiv w:val="1"/>
      <w:marLeft w:val="0"/>
      <w:marRight w:val="0"/>
      <w:marTop w:val="0"/>
      <w:marBottom w:val="0"/>
      <w:divBdr>
        <w:top w:val="none" w:sz="0" w:space="0" w:color="auto"/>
        <w:left w:val="none" w:sz="0" w:space="0" w:color="auto"/>
        <w:bottom w:val="none" w:sz="0" w:space="0" w:color="auto"/>
        <w:right w:val="none" w:sz="0" w:space="0" w:color="auto"/>
      </w:divBdr>
    </w:div>
    <w:div w:id="485435730">
      <w:bodyDiv w:val="1"/>
      <w:marLeft w:val="0"/>
      <w:marRight w:val="0"/>
      <w:marTop w:val="0"/>
      <w:marBottom w:val="0"/>
      <w:divBdr>
        <w:top w:val="none" w:sz="0" w:space="0" w:color="auto"/>
        <w:left w:val="none" w:sz="0" w:space="0" w:color="auto"/>
        <w:bottom w:val="none" w:sz="0" w:space="0" w:color="auto"/>
        <w:right w:val="none" w:sz="0" w:space="0" w:color="auto"/>
      </w:divBdr>
    </w:div>
    <w:div w:id="510754458">
      <w:bodyDiv w:val="1"/>
      <w:marLeft w:val="0"/>
      <w:marRight w:val="0"/>
      <w:marTop w:val="0"/>
      <w:marBottom w:val="0"/>
      <w:divBdr>
        <w:top w:val="none" w:sz="0" w:space="0" w:color="auto"/>
        <w:left w:val="none" w:sz="0" w:space="0" w:color="auto"/>
        <w:bottom w:val="none" w:sz="0" w:space="0" w:color="auto"/>
        <w:right w:val="none" w:sz="0" w:space="0" w:color="auto"/>
      </w:divBdr>
    </w:div>
    <w:div w:id="525560354">
      <w:bodyDiv w:val="1"/>
      <w:marLeft w:val="0"/>
      <w:marRight w:val="0"/>
      <w:marTop w:val="0"/>
      <w:marBottom w:val="0"/>
      <w:divBdr>
        <w:top w:val="none" w:sz="0" w:space="0" w:color="auto"/>
        <w:left w:val="none" w:sz="0" w:space="0" w:color="auto"/>
        <w:bottom w:val="none" w:sz="0" w:space="0" w:color="auto"/>
        <w:right w:val="none" w:sz="0" w:space="0" w:color="auto"/>
      </w:divBdr>
    </w:div>
    <w:div w:id="553934081">
      <w:bodyDiv w:val="1"/>
      <w:marLeft w:val="0"/>
      <w:marRight w:val="0"/>
      <w:marTop w:val="0"/>
      <w:marBottom w:val="0"/>
      <w:divBdr>
        <w:top w:val="none" w:sz="0" w:space="0" w:color="auto"/>
        <w:left w:val="none" w:sz="0" w:space="0" w:color="auto"/>
        <w:bottom w:val="none" w:sz="0" w:space="0" w:color="auto"/>
        <w:right w:val="none" w:sz="0" w:space="0" w:color="auto"/>
      </w:divBdr>
    </w:div>
    <w:div w:id="562108640">
      <w:bodyDiv w:val="1"/>
      <w:marLeft w:val="0"/>
      <w:marRight w:val="0"/>
      <w:marTop w:val="0"/>
      <w:marBottom w:val="0"/>
      <w:divBdr>
        <w:top w:val="none" w:sz="0" w:space="0" w:color="auto"/>
        <w:left w:val="none" w:sz="0" w:space="0" w:color="auto"/>
        <w:bottom w:val="none" w:sz="0" w:space="0" w:color="auto"/>
        <w:right w:val="none" w:sz="0" w:space="0" w:color="auto"/>
      </w:divBdr>
    </w:div>
    <w:div w:id="603877894">
      <w:bodyDiv w:val="1"/>
      <w:marLeft w:val="0"/>
      <w:marRight w:val="0"/>
      <w:marTop w:val="0"/>
      <w:marBottom w:val="0"/>
      <w:divBdr>
        <w:top w:val="none" w:sz="0" w:space="0" w:color="auto"/>
        <w:left w:val="none" w:sz="0" w:space="0" w:color="auto"/>
        <w:bottom w:val="none" w:sz="0" w:space="0" w:color="auto"/>
        <w:right w:val="none" w:sz="0" w:space="0" w:color="auto"/>
      </w:divBdr>
    </w:div>
    <w:div w:id="607664420">
      <w:bodyDiv w:val="1"/>
      <w:marLeft w:val="0"/>
      <w:marRight w:val="0"/>
      <w:marTop w:val="0"/>
      <w:marBottom w:val="0"/>
      <w:divBdr>
        <w:top w:val="none" w:sz="0" w:space="0" w:color="auto"/>
        <w:left w:val="none" w:sz="0" w:space="0" w:color="auto"/>
        <w:bottom w:val="none" w:sz="0" w:space="0" w:color="auto"/>
        <w:right w:val="none" w:sz="0" w:space="0" w:color="auto"/>
      </w:divBdr>
    </w:div>
    <w:div w:id="658387772">
      <w:bodyDiv w:val="1"/>
      <w:marLeft w:val="0"/>
      <w:marRight w:val="0"/>
      <w:marTop w:val="0"/>
      <w:marBottom w:val="0"/>
      <w:divBdr>
        <w:top w:val="none" w:sz="0" w:space="0" w:color="auto"/>
        <w:left w:val="none" w:sz="0" w:space="0" w:color="auto"/>
        <w:bottom w:val="none" w:sz="0" w:space="0" w:color="auto"/>
        <w:right w:val="none" w:sz="0" w:space="0" w:color="auto"/>
      </w:divBdr>
    </w:div>
    <w:div w:id="658464185">
      <w:bodyDiv w:val="1"/>
      <w:marLeft w:val="0"/>
      <w:marRight w:val="0"/>
      <w:marTop w:val="0"/>
      <w:marBottom w:val="0"/>
      <w:divBdr>
        <w:top w:val="none" w:sz="0" w:space="0" w:color="auto"/>
        <w:left w:val="none" w:sz="0" w:space="0" w:color="auto"/>
        <w:bottom w:val="none" w:sz="0" w:space="0" w:color="auto"/>
        <w:right w:val="none" w:sz="0" w:space="0" w:color="auto"/>
      </w:divBdr>
    </w:div>
    <w:div w:id="668756843">
      <w:bodyDiv w:val="1"/>
      <w:marLeft w:val="0"/>
      <w:marRight w:val="0"/>
      <w:marTop w:val="0"/>
      <w:marBottom w:val="0"/>
      <w:divBdr>
        <w:top w:val="none" w:sz="0" w:space="0" w:color="auto"/>
        <w:left w:val="none" w:sz="0" w:space="0" w:color="auto"/>
        <w:bottom w:val="none" w:sz="0" w:space="0" w:color="auto"/>
        <w:right w:val="none" w:sz="0" w:space="0" w:color="auto"/>
      </w:divBdr>
    </w:div>
    <w:div w:id="676421728">
      <w:bodyDiv w:val="1"/>
      <w:marLeft w:val="0"/>
      <w:marRight w:val="0"/>
      <w:marTop w:val="0"/>
      <w:marBottom w:val="0"/>
      <w:divBdr>
        <w:top w:val="none" w:sz="0" w:space="0" w:color="auto"/>
        <w:left w:val="none" w:sz="0" w:space="0" w:color="auto"/>
        <w:bottom w:val="none" w:sz="0" w:space="0" w:color="auto"/>
        <w:right w:val="none" w:sz="0" w:space="0" w:color="auto"/>
      </w:divBdr>
    </w:div>
    <w:div w:id="677149121">
      <w:bodyDiv w:val="1"/>
      <w:marLeft w:val="0"/>
      <w:marRight w:val="0"/>
      <w:marTop w:val="0"/>
      <w:marBottom w:val="0"/>
      <w:divBdr>
        <w:top w:val="none" w:sz="0" w:space="0" w:color="auto"/>
        <w:left w:val="none" w:sz="0" w:space="0" w:color="auto"/>
        <w:bottom w:val="none" w:sz="0" w:space="0" w:color="auto"/>
        <w:right w:val="none" w:sz="0" w:space="0" w:color="auto"/>
      </w:divBdr>
    </w:div>
    <w:div w:id="689143597">
      <w:bodyDiv w:val="1"/>
      <w:marLeft w:val="0"/>
      <w:marRight w:val="0"/>
      <w:marTop w:val="0"/>
      <w:marBottom w:val="0"/>
      <w:divBdr>
        <w:top w:val="none" w:sz="0" w:space="0" w:color="auto"/>
        <w:left w:val="none" w:sz="0" w:space="0" w:color="auto"/>
        <w:bottom w:val="none" w:sz="0" w:space="0" w:color="auto"/>
        <w:right w:val="none" w:sz="0" w:space="0" w:color="auto"/>
      </w:divBdr>
    </w:div>
    <w:div w:id="701979243">
      <w:bodyDiv w:val="1"/>
      <w:marLeft w:val="0"/>
      <w:marRight w:val="0"/>
      <w:marTop w:val="0"/>
      <w:marBottom w:val="0"/>
      <w:divBdr>
        <w:top w:val="none" w:sz="0" w:space="0" w:color="auto"/>
        <w:left w:val="none" w:sz="0" w:space="0" w:color="auto"/>
        <w:bottom w:val="none" w:sz="0" w:space="0" w:color="auto"/>
        <w:right w:val="none" w:sz="0" w:space="0" w:color="auto"/>
      </w:divBdr>
    </w:div>
    <w:div w:id="708187408">
      <w:bodyDiv w:val="1"/>
      <w:marLeft w:val="0"/>
      <w:marRight w:val="0"/>
      <w:marTop w:val="0"/>
      <w:marBottom w:val="0"/>
      <w:divBdr>
        <w:top w:val="none" w:sz="0" w:space="0" w:color="auto"/>
        <w:left w:val="none" w:sz="0" w:space="0" w:color="auto"/>
        <w:bottom w:val="none" w:sz="0" w:space="0" w:color="auto"/>
        <w:right w:val="none" w:sz="0" w:space="0" w:color="auto"/>
      </w:divBdr>
    </w:div>
    <w:div w:id="709113565">
      <w:bodyDiv w:val="1"/>
      <w:marLeft w:val="0"/>
      <w:marRight w:val="0"/>
      <w:marTop w:val="0"/>
      <w:marBottom w:val="0"/>
      <w:divBdr>
        <w:top w:val="none" w:sz="0" w:space="0" w:color="auto"/>
        <w:left w:val="none" w:sz="0" w:space="0" w:color="auto"/>
        <w:bottom w:val="none" w:sz="0" w:space="0" w:color="auto"/>
        <w:right w:val="none" w:sz="0" w:space="0" w:color="auto"/>
      </w:divBdr>
    </w:div>
    <w:div w:id="716592095">
      <w:bodyDiv w:val="1"/>
      <w:marLeft w:val="0"/>
      <w:marRight w:val="0"/>
      <w:marTop w:val="0"/>
      <w:marBottom w:val="0"/>
      <w:divBdr>
        <w:top w:val="none" w:sz="0" w:space="0" w:color="auto"/>
        <w:left w:val="none" w:sz="0" w:space="0" w:color="auto"/>
        <w:bottom w:val="none" w:sz="0" w:space="0" w:color="auto"/>
        <w:right w:val="none" w:sz="0" w:space="0" w:color="auto"/>
      </w:divBdr>
    </w:div>
    <w:div w:id="717900676">
      <w:bodyDiv w:val="1"/>
      <w:marLeft w:val="0"/>
      <w:marRight w:val="0"/>
      <w:marTop w:val="0"/>
      <w:marBottom w:val="0"/>
      <w:divBdr>
        <w:top w:val="none" w:sz="0" w:space="0" w:color="auto"/>
        <w:left w:val="none" w:sz="0" w:space="0" w:color="auto"/>
        <w:bottom w:val="none" w:sz="0" w:space="0" w:color="auto"/>
        <w:right w:val="none" w:sz="0" w:space="0" w:color="auto"/>
      </w:divBdr>
    </w:div>
    <w:div w:id="736786567">
      <w:bodyDiv w:val="1"/>
      <w:marLeft w:val="0"/>
      <w:marRight w:val="0"/>
      <w:marTop w:val="0"/>
      <w:marBottom w:val="0"/>
      <w:divBdr>
        <w:top w:val="none" w:sz="0" w:space="0" w:color="auto"/>
        <w:left w:val="none" w:sz="0" w:space="0" w:color="auto"/>
        <w:bottom w:val="none" w:sz="0" w:space="0" w:color="auto"/>
        <w:right w:val="none" w:sz="0" w:space="0" w:color="auto"/>
      </w:divBdr>
    </w:div>
    <w:div w:id="745495001">
      <w:bodyDiv w:val="1"/>
      <w:marLeft w:val="0"/>
      <w:marRight w:val="0"/>
      <w:marTop w:val="0"/>
      <w:marBottom w:val="0"/>
      <w:divBdr>
        <w:top w:val="none" w:sz="0" w:space="0" w:color="auto"/>
        <w:left w:val="none" w:sz="0" w:space="0" w:color="auto"/>
        <w:bottom w:val="none" w:sz="0" w:space="0" w:color="auto"/>
        <w:right w:val="none" w:sz="0" w:space="0" w:color="auto"/>
      </w:divBdr>
    </w:div>
    <w:div w:id="748189870">
      <w:bodyDiv w:val="1"/>
      <w:marLeft w:val="0"/>
      <w:marRight w:val="0"/>
      <w:marTop w:val="0"/>
      <w:marBottom w:val="0"/>
      <w:divBdr>
        <w:top w:val="none" w:sz="0" w:space="0" w:color="auto"/>
        <w:left w:val="none" w:sz="0" w:space="0" w:color="auto"/>
        <w:bottom w:val="none" w:sz="0" w:space="0" w:color="auto"/>
        <w:right w:val="none" w:sz="0" w:space="0" w:color="auto"/>
      </w:divBdr>
    </w:div>
    <w:div w:id="832185726">
      <w:bodyDiv w:val="1"/>
      <w:marLeft w:val="0"/>
      <w:marRight w:val="0"/>
      <w:marTop w:val="0"/>
      <w:marBottom w:val="0"/>
      <w:divBdr>
        <w:top w:val="none" w:sz="0" w:space="0" w:color="auto"/>
        <w:left w:val="none" w:sz="0" w:space="0" w:color="auto"/>
        <w:bottom w:val="none" w:sz="0" w:space="0" w:color="auto"/>
        <w:right w:val="none" w:sz="0" w:space="0" w:color="auto"/>
      </w:divBdr>
    </w:div>
    <w:div w:id="853955495">
      <w:bodyDiv w:val="1"/>
      <w:marLeft w:val="0"/>
      <w:marRight w:val="0"/>
      <w:marTop w:val="0"/>
      <w:marBottom w:val="0"/>
      <w:divBdr>
        <w:top w:val="none" w:sz="0" w:space="0" w:color="auto"/>
        <w:left w:val="none" w:sz="0" w:space="0" w:color="auto"/>
        <w:bottom w:val="none" w:sz="0" w:space="0" w:color="auto"/>
        <w:right w:val="none" w:sz="0" w:space="0" w:color="auto"/>
      </w:divBdr>
    </w:div>
    <w:div w:id="982351464">
      <w:bodyDiv w:val="1"/>
      <w:marLeft w:val="0"/>
      <w:marRight w:val="0"/>
      <w:marTop w:val="0"/>
      <w:marBottom w:val="0"/>
      <w:divBdr>
        <w:top w:val="none" w:sz="0" w:space="0" w:color="auto"/>
        <w:left w:val="none" w:sz="0" w:space="0" w:color="auto"/>
        <w:bottom w:val="none" w:sz="0" w:space="0" w:color="auto"/>
        <w:right w:val="none" w:sz="0" w:space="0" w:color="auto"/>
      </w:divBdr>
    </w:div>
    <w:div w:id="987978299">
      <w:bodyDiv w:val="1"/>
      <w:marLeft w:val="0"/>
      <w:marRight w:val="0"/>
      <w:marTop w:val="0"/>
      <w:marBottom w:val="0"/>
      <w:divBdr>
        <w:top w:val="none" w:sz="0" w:space="0" w:color="auto"/>
        <w:left w:val="none" w:sz="0" w:space="0" w:color="auto"/>
        <w:bottom w:val="none" w:sz="0" w:space="0" w:color="auto"/>
        <w:right w:val="none" w:sz="0" w:space="0" w:color="auto"/>
      </w:divBdr>
    </w:div>
    <w:div w:id="1162888433">
      <w:bodyDiv w:val="1"/>
      <w:marLeft w:val="0"/>
      <w:marRight w:val="0"/>
      <w:marTop w:val="0"/>
      <w:marBottom w:val="0"/>
      <w:divBdr>
        <w:top w:val="none" w:sz="0" w:space="0" w:color="auto"/>
        <w:left w:val="none" w:sz="0" w:space="0" w:color="auto"/>
        <w:bottom w:val="none" w:sz="0" w:space="0" w:color="auto"/>
        <w:right w:val="none" w:sz="0" w:space="0" w:color="auto"/>
      </w:divBdr>
    </w:div>
    <w:div w:id="1168447166">
      <w:bodyDiv w:val="1"/>
      <w:marLeft w:val="0"/>
      <w:marRight w:val="0"/>
      <w:marTop w:val="0"/>
      <w:marBottom w:val="0"/>
      <w:divBdr>
        <w:top w:val="none" w:sz="0" w:space="0" w:color="auto"/>
        <w:left w:val="none" w:sz="0" w:space="0" w:color="auto"/>
        <w:bottom w:val="none" w:sz="0" w:space="0" w:color="auto"/>
        <w:right w:val="none" w:sz="0" w:space="0" w:color="auto"/>
      </w:divBdr>
    </w:div>
    <w:div w:id="1170295858">
      <w:bodyDiv w:val="1"/>
      <w:marLeft w:val="0"/>
      <w:marRight w:val="0"/>
      <w:marTop w:val="0"/>
      <w:marBottom w:val="0"/>
      <w:divBdr>
        <w:top w:val="none" w:sz="0" w:space="0" w:color="auto"/>
        <w:left w:val="none" w:sz="0" w:space="0" w:color="auto"/>
        <w:bottom w:val="none" w:sz="0" w:space="0" w:color="auto"/>
        <w:right w:val="none" w:sz="0" w:space="0" w:color="auto"/>
      </w:divBdr>
    </w:div>
    <w:div w:id="1176768986">
      <w:bodyDiv w:val="1"/>
      <w:marLeft w:val="0"/>
      <w:marRight w:val="0"/>
      <w:marTop w:val="0"/>
      <w:marBottom w:val="0"/>
      <w:divBdr>
        <w:top w:val="none" w:sz="0" w:space="0" w:color="auto"/>
        <w:left w:val="none" w:sz="0" w:space="0" w:color="auto"/>
        <w:bottom w:val="none" w:sz="0" w:space="0" w:color="auto"/>
        <w:right w:val="none" w:sz="0" w:space="0" w:color="auto"/>
      </w:divBdr>
    </w:div>
    <w:div w:id="1194925955">
      <w:bodyDiv w:val="1"/>
      <w:marLeft w:val="0"/>
      <w:marRight w:val="0"/>
      <w:marTop w:val="0"/>
      <w:marBottom w:val="0"/>
      <w:divBdr>
        <w:top w:val="none" w:sz="0" w:space="0" w:color="auto"/>
        <w:left w:val="none" w:sz="0" w:space="0" w:color="auto"/>
        <w:bottom w:val="none" w:sz="0" w:space="0" w:color="auto"/>
        <w:right w:val="none" w:sz="0" w:space="0" w:color="auto"/>
      </w:divBdr>
    </w:div>
    <w:div w:id="1215121784">
      <w:bodyDiv w:val="1"/>
      <w:marLeft w:val="0"/>
      <w:marRight w:val="0"/>
      <w:marTop w:val="0"/>
      <w:marBottom w:val="0"/>
      <w:divBdr>
        <w:top w:val="none" w:sz="0" w:space="0" w:color="auto"/>
        <w:left w:val="none" w:sz="0" w:space="0" w:color="auto"/>
        <w:bottom w:val="none" w:sz="0" w:space="0" w:color="auto"/>
        <w:right w:val="none" w:sz="0" w:space="0" w:color="auto"/>
      </w:divBdr>
    </w:div>
    <w:div w:id="1226379778">
      <w:bodyDiv w:val="1"/>
      <w:marLeft w:val="0"/>
      <w:marRight w:val="0"/>
      <w:marTop w:val="0"/>
      <w:marBottom w:val="0"/>
      <w:divBdr>
        <w:top w:val="none" w:sz="0" w:space="0" w:color="auto"/>
        <w:left w:val="none" w:sz="0" w:space="0" w:color="auto"/>
        <w:bottom w:val="none" w:sz="0" w:space="0" w:color="auto"/>
        <w:right w:val="none" w:sz="0" w:space="0" w:color="auto"/>
      </w:divBdr>
    </w:div>
    <w:div w:id="1227840533">
      <w:bodyDiv w:val="1"/>
      <w:marLeft w:val="0"/>
      <w:marRight w:val="0"/>
      <w:marTop w:val="0"/>
      <w:marBottom w:val="0"/>
      <w:divBdr>
        <w:top w:val="none" w:sz="0" w:space="0" w:color="auto"/>
        <w:left w:val="none" w:sz="0" w:space="0" w:color="auto"/>
        <w:bottom w:val="none" w:sz="0" w:space="0" w:color="auto"/>
        <w:right w:val="none" w:sz="0" w:space="0" w:color="auto"/>
      </w:divBdr>
    </w:div>
    <w:div w:id="1253124471">
      <w:bodyDiv w:val="1"/>
      <w:marLeft w:val="0"/>
      <w:marRight w:val="0"/>
      <w:marTop w:val="0"/>
      <w:marBottom w:val="0"/>
      <w:divBdr>
        <w:top w:val="none" w:sz="0" w:space="0" w:color="auto"/>
        <w:left w:val="none" w:sz="0" w:space="0" w:color="auto"/>
        <w:bottom w:val="none" w:sz="0" w:space="0" w:color="auto"/>
        <w:right w:val="none" w:sz="0" w:space="0" w:color="auto"/>
      </w:divBdr>
    </w:div>
    <w:div w:id="1284582126">
      <w:bodyDiv w:val="1"/>
      <w:marLeft w:val="0"/>
      <w:marRight w:val="0"/>
      <w:marTop w:val="0"/>
      <w:marBottom w:val="0"/>
      <w:divBdr>
        <w:top w:val="none" w:sz="0" w:space="0" w:color="auto"/>
        <w:left w:val="none" w:sz="0" w:space="0" w:color="auto"/>
        <w:bottom w:val="none" w:sz="0" w:space="0" w:color="auto"/>
        <w:right w:val="none" w:sz="0" w:space="0" w:color="auto"/>
      </w:divBdr>
    </w:div>
    <w:div w:id="1296983004">
      <w:bodyDiv w:val="1"/>
      <w:marLeft w:val="0"/>
      <w:marRight w:val="0"/>
      <w:marTop w:val="0"/>
      <w:marBottom w:val="0"/>
      <w:divBdr>
        <w:top w:val="none" w:sz="0" w:space="0" w:color="auto"/>
        <w:left w:val="none" w:sz="0" w:space="0" w:color="auto"/>
        <w:bottom w:val="none" w:sz="0" w:space="0" w:color="auto"/>
        <w:right w:val="none" w:sz="0" w:space="0" w:color="auto"/>
      </w:divBdr>
    </w:div>
    <w:div w:id="1319382757">
      <w:bodyDiv w:val="1"/>
      <w:marLeft w:val="0"/>
      <w:marRight w:val="0"/>
      <w:marTop w:val="0"/>
      <w:marBottom w:val="0"/>
      <w:divBdr>
        <w:top w:val="none" w:sz="0" w:space="0" w:color="auto"/>
        <w:left w:val="none" w:sz="0" w:space="0" w:color="auto"/>
        <w:bottom w:val="none" w:sz="0" w:space="0" w:color="auto"/>
        <w:right w:val="none" w:sz="0" w:space="0" w:color="auto"/>
      </w:divBdr>
    </w:div>
    <w:div w:id="1372266660">
      <w:bodyDiv w:val="1"/>
      <w:marLeft w:val="0"/>
      <w:marRight w:val="0"/>
      <w:marTop w:val="0"/>
      <w:marBottom w:val="0"/>
      <w:divBdr>
        <w:top w:val="none" w:sz="0" w:space="0" w:color="auto"/>
        <w:left w:val="none" w:sz="0" w:space="0" w:color="auto"/>
        <w:bottom w:val="none" w:sz="0" w:space="0" w:color="auto"/>
        <w:right w:val="none" w:sz="0" w:space="0" w:color="auto"/>
      </w:divBdr>
    </w:div>
    <w:div w:id="1380396144">
      <w:bodyDiv w:val="1"/>
      <w:marLeft w:val="0"/>
      <w:marRight w:val="0"/>
      <w:marTop w:val="0"/>
      <w:marBottom w:val="0"/>
      <w:divBdr>
        <w:top w:val="none" w:sz="0" w:space="0" w:color="auto"/>
        <w:left w:val="none" w:sz="0" w:space="0" w:color="auto"/>
        <w:bottom w:val="none" w:sz="0" w:space="0" w:color="auto"/>
        <w:right w:val="none" w:sz="0" w:space="0" w:color="auto"/>
      </w:divBdr>
    </w:div>
    <w:div w:id="1388722663">
      <w:bodyDiv w:val="1"/>
      <w:marLeft w:val="0"/>
      <w:marRight w:val="0"/>
      <w:marTop w:val="0"/>
      <w:marBottom w:val="0"/>
      <w:divBdr>
        <w:top w:val="none" w:sz="0" w:space="0" w:color="auto"/>
        <w:left w:val="none" w:sz="0" w:space="0" w:color="auto"/>
        <w:bottom w:val="none" w:sz="0" w:space="0" w:color="auto"/>
        <w:right w:val="none" w:sz="0" w:space="0" w:color="auto"/>
      </w:divBdr>
    </w:div>
    <w:div w:id="1395549117">
      <w:bodyDiv w:val="1"/>
      <w:marLeft w:val="0"/>
      <w:marRight w:val="0"/>
      <w:marTop w:val="0"/>
      <w:marBottom w:val="0"/>
      <w:divBdr>
        <w:top w:val="none" w:sz="0" w:space="0" w:color="auto"/>
        <w:left w:val="none" w:sz="0" w:space="0" w:color="auto"/>
        <w:bottom w:val="none" w:sz="0" w:space="0" w:color="auto"/>
        <w:right w:val="none" w:sz="0" w:space="0" w:color="auto"/>
      </w:divBdr>
    </w:div>
    <w:div w:id="1417825535">
      <w:bodyDiv w:val="1"/>
      <w:marLeft w:val="0"/>
      <w:marRight w:val="0"/>
      <w:marTop w:val="0"/>
      <w:marBottom w:val="0"/>
      <w:divBdr>
        <w:top w:val="none" w:sz="0" w:space="0" w:color="auto"/>
        <w:left w:val="none" w:sz="0" w:space="0" w:color="auto"/>
        <w:bottom w:val="none" w:sz="0" w:space="0" w:color="auto"/>
        <w:right w:val="none" w:sz="0" w:space="0" w:color="auto"/>
      </w:divBdr>
    </w:div>
    <w:div w:id="1426151191">
      <w:bodyDiv w:val="1"/>
      <w:marLeft w:val="0"/>
      <w:marRight w:val="0"/>
      <w:marTop w:val="0"/>
      <w:marBottom w:val="0"/>
      <w:divBdr>
        <w:top w:val="none" w:sz="0" w:space="0" w:color="auto"/>
        <w:left w:val="none" w:sz="0" w:space="0" w:color="auto"/>
        <w:bottom w:val="none" w:sz="0" w:space="0" w:color="auto"/>
        <w:right w:val="none" w:sz="0" w:space="0" w:color="auto"/>
      </w:divBdr>
    </w:div>
    <w:div w:id="1433160639">
      <w:bodyDiv w:val="1"/>
      <w:marLeft w:val="0"/>
      <w:marRight w:val="0"/>
      <w:marTop w:val="0"/>
      <w:marBottom w:val="0"/>
      <w:divBdr>
        <w:top w:val="none" w:sz="0" w:space="0" w:color="auto"/>
        <w:left w:val="none" w:sz="0" w:space="0" w:color="auto"/>
        <w:bottom w:val="none" w:sz="0" w:space="0" w:color="auto"/>
        <w:right w:val="none" w:sz="0" w:space="0" w:color="auto"/>
      </w:divBdr>
    </w:div>
    <w:div w:id="1455950006">
      <w:bodyDiv w:val="1"/>
      <w:marLeft w:val="0"/>
      <w:marRight w:val="0"/>
      <w:marTop w:val="0"/>
      <w:marBottom w:val="0"/>
      <w:divBdr>
        <w:top w:val="none" w:sz="0" w:space="0" w:color="auto"/>
        <w:left w:val="none" w:sz="0" w:space="0" w:color="auto"/>
        <w:bottom w:val="none" w:sz="0" w:space="0" w:color="auto"/>
        <w:right w:val="none" w:sz="0" w:space="0" w:color="auto"/>
      </w:divBdr>
    </w:div>
    <w:div w:id="1460226518">
      <w:bodyDiv w:val="1"/>
      <w:marLeft w:val="0"/>
      <w:marRight w:val="0"/>
      <w:marTop w:val="0"/>
      <w:marBottom w:val="0"/>
      <w:divBdr>
        <w:top w:val="none" w:sz="0" w:space="0" w:color="auto"/>
        <w:left w:val="none" w:sz="0" w:space="0" w:color="auto"/>
        <w:bottom w:val="none" w:sz="0" w:space="0" w:color="auto"/>
        <w:right w:val="none" w:sz="0" w:space="0" w:color="auto"/>
      </w:divBdr>
    </w:div>
    <w:div w:id="1489859228">
      <w:bodyDiv w:val="1"/>
      <w:marLeft w:val="0"/>
      <w:marRight w:val="0"/>
      <w:marTop w:val="0"/>
      <w:marBottom w:val="0"/>
      <w:divBdr>
        <w:top w:val="none" w:sz="0" w:space="0" w:color="auto"/>
        <w:left w:val="none" w:sz="0" w:space="0" w:color="auto"/>
        <w:bottom w:val="none" w:sz="0" w:space="0" w:color="auto"/>
        <w:right w:val="none" w:sz="0" w:space="0" w:color="auto"/>
      </w:divBdr>
    </w:div>
    <w:div w:id="1497765163">
      <w:bodyDiv w:val="1"/>
      <w:marLeft w:val="0"/>
      <w:marRight w:val="0"/>
      <w:marTop w:val="0"/>
      <w:marBottom w:val="0"/>
      <w:divBdr>
        <w:top w:val="none" w:sz="0" w:space="0" w:color="auto"/>
        <w:left w:val="none" w:sz="0" w:space="0" w:color="auto"/>
        <w:bottom w:val="none" w:sz="0" w:space="0" w:color="auto"/>
        <w:right w:val="none" w:sz="0" w:space="0" w:color="auto"/>
      </w:divBdr>
    </w:div>
    <w:div w:id="1545173719">
      <w:bodyDiv w:val="1"/>
      <w:marLeft w:val="0"/>
      <w:marRight w:val="0"/>
      <w:marTop w:val="0"/>
      <w:marBottom w:val="0"/>
      <w:divBdr>
        <w:top w:val="none" w:sz="0" w:space="0" w:color="auto"/>
        <w:left w:val="none" w:sz="0" w:space="0" w:color="auto"/>
        <w:bottom w:val="none" w:sz="0" w:space="0" w:color="auto"/>
        <w:right w:val="none" w:sz="0" w:space="0" w:color="auto"/>
      </w:divBdr>
    </w:div>
    <w:div w:id="1579634149">
      <w:bodyDiv w:val="1"/>
      <w:marLeft w:val="0"/>
      <w:marRight w:val="0"/>
      <w:marTop w:val="0"/>
      <w:marBottom w:val="0"/>
      <w:divBdr>
        <w:top w:val="none" w:sz="0" w:space="0" w:color="auto"/>
        <w:left w:val="none" w:sz="0" w:space="0" w:color="auto"/>
        <w:bottom w:val="none" w:sz="0" w:space="0" w:color="auto"/>
        <w:right w:val="none" w:sz="0" w:space="0" w:color="auto"/>
      </w:divBdr>
    </w:div>
    <w:div w:id="1606113462">
      <w:bodyDiv w:val="1"/>
      <w:marLeft w:val="0"/>
      <w:marRight w:val="0"/>
      <w:marTop w:val="0"/>
      <w:marBottom w:val="0"/>
      <w:divBdr>
        <w:top w:val="none" w:sz="0" w:space="0" w:color="auto"/>
        <w:left w:val="none" w:sz="0" w:space="0" w:color="auto"/>
        <w:bottom w:val="none" w:sz="0" w:space="0" w:color="auto"/>
        <w:right w:val="none" w:sz="0" w:space="0" w:color="auto"/>
      </w:divBdr>
    </w:div>
    <w:div w:id="1663699409">
      <w:bodyDiv w:val="1"/>
      <w:marLeft w:val="0"/>
      <w:marRight w:val="0"/>
      <w:marTop w:val="0"/>
      <w:marBottom w:val="0"/>
      <w:divBdr>
        <w:top w:val="none" w:sz="0" w:space="0" w:color="auto"/>
        <w:left w:val="none" w:sz="0" w:space="0" w:color="auto"/>
        <w:bottom w:val="none" w:sz="0" w:space="0" w:color="auto"/>
        <w:right w:val="none" w:sz="0" w:space="0" w:color="auto"/>
      </w:divBdr>
    </w:div>
    <w:div w:id="1713187147">
      <w:bodyDiv w:val="1"/>
      <w:marLeft w:val="0"/>
      <w:marRight w:val="0"/>
      <w:marTop w:val="0"/>
      <w:marBottom w:val="0"/>
      <w:divBdr>
        <w:top w:val="none" w:sz="0" w:space="0" w:color="auto"/>
        <w:left w:val="none" w:sz="0" w:space="0" w:color="auto"/>
        <w:bottom w:val="none" w:sz="0" w:space="0" w:color="auto"/>
        <w:right w:val="none" w:sz="0" w:space="0" w:color="auto"/>
      </w:divBdr>
    </w:div>
    <w:div w:id="1749576562">
      <w:bodyDiv w:val="1"/>
      <w:marLeft w:val="0"/>
      <w:marRight w:val="0"/>
      <w:marTop w:val="0"/>
      <w:marBottom w:val="0"/>
      <w:divBdr>
        <w:top w:val="none" w:sz="0" w:space="0" w:color="auto"/>
        <w:left w:val="none" w:sz="0" w:space="0" w:color="auto"/>
        <w:bottom w:val="none" w:sz="0" w:space="0" w:color="auto"/>
        <w:right w:val="none" w:sz="0" w:space="0" w:color="auto"/>
      </w:divBdr>
    </w:div>
    <w:div w:id="1753113737">
      <w:bodyDiv w:val="1"/>
      <w:marLeft w:val="0"/>
      <w:marRight w:val="0"/>
      <w:marTop w:val="0"/>
      <w:marBottom w:val="0"/>
      <w:divBdr>
        <w:top w:val="none" w:sz="0" w:space="0" w:color="auto"/>
        <w:left w:val="none" w:sz="0" w:space="0" w:color="auto"/>
        <w:bottom w:val="none" w:sz="0" w:space="0" w:color="auto"/>
        <w:right w:val="none" w:sz="0" w:space="0" w:color="auto"/>
      </w:divBdr>
    </w:div>
    <w:div w:id="1849101774">
      <w:bodyDiv w:val="1"/>
      <w:marLeft w:val="0"/>
      <w:marRight w:val="0"/>
      <w:marTop w:val="0"/>
      <w:marBottom w:val="0"/>
      <w:divBdr>
        <w:top w:val="none" w:sz="0" w:space="0" w:color="auto"/>
        <w:left w:val="none" w:sz="0" w:space="0" w:color="auto"/>
        <w:bottom w:val="none" w:sz="0" w:space="0" w:color="auto"/>
        <w:right w:val="none" w:sz="0" w:space="0" w:color="auto"/>
      </w:divBdr>
    </w:div>
    <w:div w:id="1851411063">
      <w:bodyDiv w:val="1"/>
      <w:marLeft w:val="0"/>
      <w:marRight w:val="0"/>
      <w:marTop w:val="0"/>
      <w:marBottom w:val="0"/>
      <w:divBdr>
        <w:top w:val="none" w:sz="0" w:space="0" w:color="auto"/>
        <w:left w:val="none" w:sz="0" w:space="0" w:color="auto"/>
        <w:bottom w:val="none" w:sz="0" w:space="0" w:color="auto"/>
        <w:right w:val="none" w:sz="0" w:space="0" w:color="auto"/>
      </w:divBdr>
    </w:div>
    <w:div w:id="1870412243">
      <w:bodyDiv w:val="1"/>
      <w:marLeft w:val="0"/>
      <w:marRight w:val="0"/>
      <w:marTop w:val="0"/>
      <w:marBottom w:val="0"/>
      <w:divBdr>
        <w:top w:val="none" w:sz="0" w:space="0" w:color="auto"/>
        <w:left w:val="none" w:sz="0" w:space="0" w:color="auto"/>
        <w:bottom w:val="none" w:sz="0" w:space="0" w:color="auto"/>
        <w:right w:val="none" w:sz="0" w:space="0" w:color="auto"/>
      </w:divBdr>
    </w:div>
    <w:div w:id="1921400689">
      <w:bodyDiv w:val="1"/>
      <w:marLeft w:val="0"/>
      <w:marRight w:val="0"/>
      <w:marTop w:val="0"/>
      <w:marBottom w:val="0"/>
      <w:divBdr>
        <w:top w:val="none" w:sz="0" w:space="0" w:color="auto"/>
        <w:left w:val="none" w:sz="0" w:space="0" w:color="auto"/>
        <w:bottom w:val="none" w:sz="0" w:space="0" w:color="auto"/>
        <w:right w:val="none" w:sz="0" w:space="0" w:color="auto"/>
      </w:divBdr>
    </w:div>
    <w:div w:id="1927692354">
      <w:bodyDiv w:val="1"/>
      <w:marLeft w:val="0"/>
      <w:marRight w:val="0"/>
      <w:marTop w:val="0"/>
      <w:marBottom w:val="0"/>
      <w:divBdr>
        <w:top w:val="none" w:sz="0" w:space="0" w:color="auto"/>
        <w:left w:val="none" w:sz="0" w:space="0" w:color="auto"/>
        <w:bottom w:val="none" w:sz="0" w:space="0" w:color="auto"/>
        <w:right w:val="none" w:sz="0" w:space="0" w:color="auto"/>
      </w:divBdr>
    </w:div>
    <w:div w:id="1950694291">
      <w:bodyDiv w:val="1"/>
      <w:marLeft w:val="0"/>
      <w:marRight w:val="0"/>
      <w:marTop w:val="0"/>
      <w:marBottom w:val="0"/>
      <w:divBdr>
        <w:top w:val="none" w:sz="0" w:space="0" w:color="auto"/>
        <w:left w:val="none" w:sz="0" w:space="0" w:color="auto"/>
        <w:bottom w:val="none" w:sz="0" w:space="0" w:color="auto"/>
        <w:right w:val="none" w:sz="0" w:space="0" w:color="auto"/>
      </w:divBdr>
    </w:div>
    <w:div w:id="1960987289">
      <w:bodyDiv w:val="1"/>
      <w:marLeft w:val="0"/>
      <w:marRight w:val="0"/>
      <w:marTop w:val="0"/>
      <w:marBottom w:val="0"/>
      <w:divBdr>
        <w:top w:val="none" w:sz="0" w:space="0" w:color="auto"/>
        <w:left w:val="none" w:sz="0" w:space="0" w:color="auto"/>
        <w:bottom w:val="none" w:sz="0" w:space="0" w:color="auto"/>
        <w:right w:val="none" w:sz="0" w:space="0" w:color="auto"/>
      </w:divBdr>
    </w:div>
    <w:div w:id="1987927573">
      <w:bodyDiv w:val="1"/>
      <w:marLeft w:val="0"/>
      <w:marRight w:val="0"/>
      <w:marTop w:val="0"/>
      <w:marBottom w:val="0"/>
      <w:divBdr>
        <w:top w:val="none" w:sz="0" w:space="0" w:color="auto"/>
        <w:left w:val="none" w:sz="0" w:space="0" w:color="auto"/>
        <w:bottom w:val="none" w:sz="0" w:space="0" w:color="auto"/>
        <w:right w:val="none" w:sz="0" w:space="0" w:color="auto"/>
      </w:divBdr>
    </w:div>
    <w:div w:id="2032296268">
      <w:bodyDiv w:val="1"/>
      <w:marLeft w:val="0"/>
      <w:marRight w:val="0"/>
      <w:marTop w:val="0"/>
      <w:marBottom w:val="0"/>
      <w:divBdr>
        <w:top w:val="none" w:sz="0" w:space="0" w:color="auto"/>
        <w:left w:val="none" w:sz="0" w:space="0" w:color="auto"/>
        <w:bottom w:val="none" w:sz="0" w:space="0" w:color="auto"/>
        <w:right w:val="none" w:sz="0" w:space="0" w:color="auto"/>
      </w:divBdr>
    </w:div>
    <w:div w:id="2046828963">
      <w:bodyDiv w:val="1"/>
      <w:marLeft w:val="0"/>
      <w:marRight w:val="0"/>
      <w:marTop w:val="0"/>
      <w:marBottom w:val="0"/>
      <w:divBdr>
        <w:top w:val="none" w:sz="0" w:space="0" w:color="auto"/>
        <w:left w:val="none" w:sz="0" w:space="0" w:color="auto"/>
        <w:bottom w:val="none" w:sz="0" w:space="0" w:color="auto"/>
        <w:right w:val="none" w:sz="0" w:space="0" w:color="auto"/>
      </w:divBdr>
    </w:div>
    <w:div w:id="2095126980">
      <w:bodyDiv w:val="1"/>
      <w:marLeft w:val="0"/>
      <w:marRight w:val="0"/>
      <w:marTop w:val="0"/>
      <w:marBottom w:val="0"/>
      <w:divBdr>
        <w:top w:val="none" w:sz="0" w:space="0" w:color="auto"/>
        <w:left w:val="none" w:sz="0" w:space="0" w:color="auto"/>
        <w:bottom w:val="none" w:sz="0" w:space="0" w:color="auto"/>
        <w:right w:val="none" w:sz="0" w:space="0" w:color="auto"/>
      </w:divBdr>
    </w:div>
    <w:div w:id="2102487867">
      <w:bodyDiv w:val="1"/>
      <w:marLeft w:val="0"/>
      <w:marRight w:val="0"/>
      <w:marTop w:val="0"/>
      <w:marBottom w:val="0"/>
      <w:divBdr>
        <w:top w:val="none" w:sz="0" w:space="0" w:color="auto"/>
        <w:left w:val="none" w:sz="0" w:space="0" w:color="auto"/>
        <w:bottom w:val="none" w:sz="0" w:space="0" w:color="auto"/>
        <w:right w:val="none" w:sz="0" w:space="0" w:color="auto"/>
      </w:divBdr>
    </w:div>
    <w:div w:id="2116438804">
      <w:bodyDiv w:val="1"/>
      <w:marLeft w:val="0"/>
      <w:marRight w:val="0"/>
      <w:marTop w:val="0"/>
      <w:marBottom w:val="0"/>
      <w:divBdr>
        <w:top w:val="none" w:sz="0" w:space="0" w:color="auto"/>
        <w:left w:val="none" w:sz="0" w:space="0" w:color="auto"/>
        <w:bottom w:val="none" w:sz="0" w:space="0" w:color="auto"/>
        <w:right w:val="none" w:sz="0" w:space="0" w:color="auto"/>
      </w:divBdr>
    </w:div>
    <w:div w:id="2145730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ziezah\Downloads\Dokumen_98%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D20EC3-CD97-4F05-84FA-76CDD2259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Dokumen_98 (1)</Template>
  <TotalTime>18</TotalTime>
  <Pages>65</Pages>
  <Words>20225</Words>
  <Characters>115285</Characters>
  <Application>Microsoft Office Word</Application>
  <DocSecurity>0</DocSecurity>
  <Lines>960</Lines>
  <Paragraphs>270</Paragraphs>
  <ScaleCrop>false</ScaleCrop>
  <HeadingPairs>
    <vt:vector size="2" baseType="variant">
      <vt:variant>
        <vt:lpstr>Title</vt:lpstr>
      </vt:variant>
      <vt:variant>
        <vt:i4>1</vt:i4>
      </vt:variant>
    </vt:vector>
  </HeadingPairs>
  <TitlesOfParts>
    <vt:vector size="1" baseType="lpstr">
      <vt:lpstr>Templat tugas akhir S1</vt:lpstr>
    </vt:vector>
  </TitlesOfParts>
  <Company>IPB</Company>
  <LinksUpToDate>false</LinksUpToDate>
  <CharactersWithSpaces>135240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tugas akhir S1</dc:title>
  <dc:subject/>
  <dc:creator>Aziezah</dc:creator>
  <cp:keywords/>
  <dc:description/>
  <cp:lastModifiedBy>Farhan Thufail</cp:lastModifiedBy>
  <cp:revision>2</cp:revision>
  <cp:lastPrinted>2025-10-30T07:06:00Z</cp:lastPrinted>
  <dcterms:created xsi:type="dcterms:W3CDTF">2025-11-01T00:11:00Z</dcterms:created>
  <dcterms:modified xsi:type="dcterms:W3CDTF">2025-11-01T00:11:00Z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http://www.zotero.org/styles/institut-pertanian-bogor</vt:lpwstr>
  </property>
  <property fmtid="{D5CDD505-2E9C-101B-9397-08002B2CF9AE}" pid="17" name="Mendeley Recent Style Name 7_1">
    <vt:lpwstr>Institut Pertanian Bogor: Pedoman Penulisan Karya Ilmiah Edisi ke-3 (Bahasa Indonesia)</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4th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vt:lpwstr>
  </property>
  <property fmtid="{D5CDD505-2E9C-101B-9397-08002B2CF9AE}" pid="22" name="Mendeley Document_1">
    <vt:lpwstr>True</vt:lpwstr>
  </property>
  <property fmtid="{D5CDD505-2E9C-101B-9397-08002B2CF9AE}" pid="23" name="Mendeley Unique User Id_1">
    <vt:lpwstr>d3fae2a9-9f1c-375e-a018-8a71ae2b7852</vt:lpwstr>
  </property>
  <property fmtid="{D5CDD505-2E9C-101B-9397-08002B2CF9AE}" pid="24" name="Mendeley Citation Style_1">
    <vt:lpwstr>http://www.zotero.org/styles/institut-pertanian-bogor</vt:lpwstr>
  </property>
</Properties>
</file>